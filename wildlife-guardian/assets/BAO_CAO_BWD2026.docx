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DA51E" w14:textId="77777777" w:rsidR="009E60E2" w:rsidRPr="007E7959" w:rsidRDefault="00900EA2" w:rsidP="00B2201E">
      <w:pPr>
        <w:tabs>
          <w:tab w:val="left" w:pos="540"/>
        </w:tabs>
        <w:ind w:left="-270"/>
        <w:jc w:val="center"/>
        <w:rPr>
          <w:b/>
          <w:sz w:val="32"/>
          <w:lang w:val="en-US"/>
        </w:rPr>
      </w:pPr>
      <w:r>
        <w:rPr>
          <w:b/>
        </w:rPr>
        <w:t xml:space="preserve">TRƯỜNG ĐẠI HỌC CÔNG NGHỆ THÔNG TIN </w:t>
      </w:r>
      <w:r>
        <w:rPr>
          <w:b/>
          <w:lang w:val="en-US"/>
        </w:rPr>
        <w:t>VÀ</w:t>
      </w:r>
    </w:p>
    <w:p w14:paraId="333421BA" w14:textId="77777777" w:rsidR="009E60E2" w:rsidRPr="007E7959" w:rsidRDefault="00900EA2" w:rsidP="00B2201E">
      <w:pPr>
        <w:tabs>
          <w:tab w:val="left" w:pos="540"/>
        </w:tabs>
        <w:ind w:left="-270"/>
        <w:jc w:val="center"/>
        <w:rPr>
          <w:b/>
        </w:rPr>
      </w:pPr>
      <w:r>
        <w:rPr>
          <w:b/>
        </w:rPr>
        <w:t>TRUYỀN THÔNG VIỆT HÀN</w:t>
      </w:r>
    </w:p>
    <w:p w14:paraId="71FEAE64" w14:textId="77777777" w:rsidR="005B10C1" w:rsidRPr="007E7959" w:rsidRDefault="005B10C1" w:rsidP="00B2201E">
      <w:pPr>
        <w:tabs>
          <w:tab w:val="left" w:pos="540"/>
        </w:tabs>
        <w:ind w:left="-270"/>
        <w:jc w:val="center"/>
        <w:rPr>
          <w:b/>
          <w:sz w:val="32"/>
          <w:lang w:val="en-US"/>
        </w:rPr>
      </w:pPr>
      <w:r>
        <w:rPr>
          <w:b/>
          <w:sz w:val="32"/>
          <w:lang w:val="en-US"/>
        </w:rPr>
        <w:t>KHOA KĨ THUẬT MÁY TÍNH VÀ ĐIỆN TỬ</w:t>
      </w:r>
    </w:p>
    <w:p w14:paraId="527519A7" w14:textId="77777777" w:rsidR="00900EA2" w:rsidRPr="007E7959" w:rsidRDefault="00ED32C9" w:rsidP="00B2201E">
      <w:pPr>
        <w:tabs>
          <w:tab w:val="left" w:pos="540"/>
        </w:tabs>
        <w:ind w:left="-270"/>
        <w:rPr>
          <w:b/>
          <w:sz w:val="32"/>
          <w:lang w:val="en-US"/>
        </w:rPr>
      </w:pPr>
      <w:r>
        <w:rPr>
          <w:b/>
          <w:noProof/>
          <w:sz w:val="32"/>
        </w:rPr>
        <mc:AlternateContent>
          <mc:Choice Requires="wps">
            <w:drawing>
              <wp:anchor distT="0" distB="0" distL="114300" distR="114300" simplePos="0" relativeHeight="251659264" behindDoc="0" locked="0" layoutInCell="1" allowOverlap="1" wp14:anchorId="4D226D9F" wp14:editId="3CD4397D">
                <wp:simplePos x="0" y="0"/>
                <wp:positionH relativeFrom="column">
                  <wp:posOffset>1491615</wp:posOffset>
                </wp:positionH>
                <wp:positionV relativeFrom="paragraph">
                  <wp:posOffset>19050</wp:posOffset>
                </wp:positionV>
                <wp:extent cx="26479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64795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2AE14BA"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7.45pt,1.5pt" to="325.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" strokecolor="black [3200]" strokeweight="1pt">
                <v:stroke joinstyle="miter"/>
              </v:line>
            </w:pict>
          </mc:Fallback>
        </mc:AlternateContent>
      </w:r>
    </w:p>
    <w:p w14:paraId="71660816" w14:textId="77777777" w:rsidR="005B10C1" w:rsidRPr="007E7959" w:rsidRDefault="005B10C1" w:rsidP="00B2201E">
      <w:pPr>
        <w:tabs>
          <w:tab w:val="left" w:pos="540"/>
        </w:tabs>
        <w:ind w:left="-270"/>
        <w:jc w:val="center"/>
        <w:rPr>
          <w:b/>
          <w:bCs/>
          <w:sz w:val="32"/>
          <w:szCs w:val="32"/>
        </w:rPr>
      </w:pPr>
      <w:r>
        <w:rPr>
          <w:b/>
          <w:bCs/>
          <w:sz w:val="32"/>
          <w:szCs w:val="32"/>
        </w:rPr>
        <w:sym w:font="Wingdings" w:char="F09D"/>
      </w:r>
      <w:r>
        <w:rPr>
          <w:b/>
          <w:bCs/>
          <w:sz w:val="32"/>
          <w:szCs w:val="32"/>
        </w:rPr>
        <w:sym w:font="Wingdings" w:char="F026"/>
      </w:r>
      <w:r>
        <w:rPr>
          <w:b/>
          <w:bCs/>
          <w:sz w:val="32"/>
          <w:szCs w:val="32"/>
        </w:rPr>
        <w:sym w:font="Wingdings" w:char="F09B"/>
      </w:r>
    </w:p>
    <w:p w14:paraId="72512DD3" w14:textId="77777777" w:rsidR="0022188B" w:rsidRPr="007E7959" w:rsidRDefault="0022188B" w:rsidP="00B2201E">
      <w:pPr>
        <w:tabs>
          <w:tab w:val="left" w:pos="540"/>
        </w:tabs>
        <w:ind w:left="-270"/>
        <w:jc w:val="center"/>
        <w:rPr>
          <w:b/>
          <w:sz w:val="32"/>
        </w:rPr>
      </w:pPr>
    </w:p>
    <w:p w14:paraId="2F57DEFB" w14:textId="77777777" w:rsidR="0022188B" w:rsidRPr="007E7959" w:rsidRDefault="00ED32C9" w:rsidP="00B2201E">
      <w:pPr>
        <w:tabs>
          <w:tab w:val="left" w:pos="540"/>
        </w:tabs>
        <w:ind w:left="-270"/>
        <w:jc w:val="center"/>
        <w:rPr>
          <w:b/>
          <w:sz w:val="32"/>
        </w:rPr>
      </w:pPr>
      <w:r>
        <w:rPr>
          <w:noProof/>
        </w:rPr>
        <w:drawing>
          <wp:inline distT="0" distB="0" distL="0" distR="0" wp14:anchorId="34AE4A40" wp14:editId="1D634AED">
            <wp:extent cx="2238196" cy="1436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7134" cy="1454693"/>
                    </a:xfrm>
                    <a:prstGeom prst="rect">
                      <a:avLst/>
                    </a:prstGeom>
                    <a:noFill/>
                    <a:ln>
                      <a:noFill/>
                    </a:ln>
                  </pic:spPr>
                </pic:pic>
              </a:graphicData>
            </a:graphic>
          </wp:inline>
        </w:drawing>
      </w:r>
    </w:p>
    <w:p w14:paraId="5912093E" w14:textId="77777777" w:rsidR="009E60E2" w:rsidRPr="007E7959" w:rsidRDefault="009E60E2" w:rsidP="00B2201E">
      <w:pPr>
        <w:tabs>
          <w:tab w:val="left" w:pos="540"/>
        </w:tabs>
        <w:ind w:left="-270"/>
        <w:jc w:val="center"/>
      </w:pPr>
    </w:p>
    <w:p w14:paraId="23F962FF" w14:textId="77777777" w:rsidR="009E60E2" w:rsidRPr="007E7959" w:rsidRDefault="009E60E2" w:rsidP="00B2201E">
      <w:pPr>
        <w:tabs>
          <w:tab w:val="left" w:pos="540"/>
        </w:tabs>
        <w:ind w:left="-270"/>
      </w:pPr>
    </w:p>
    <w:p w14:paraId="31579173" w14:textId="77777777" w:rsidR="0022188B" w:rsidRPr="007E7959" w:rsidRDefault="0022188B" w:rsidP="00B2201E">
      <w:pPr>
        <w:tabs>
          <w:tab w:val="left" w:pos="540"/>
        </w:tabs>
        <w:ind w:left="-270"/>
      </w:pPr>
    </w:p>
    <w:p w14:paraId="0773C731" w14:textId="77777777" w:rsidR="0022188B" w:rsidRPr="007E7959" w:rsidRDefault="0022188B" w:rsidP="00B2201E">
      <w:pPr>
        <w:tabs>
          <w:tab w:val="left" w:pos="540"/>
        </w:tabs>
        <w:ind w:left="-270"/>
        <w:rPr>
          <w:lang w:val="en-US"/>
        </w:rPr>
      </w:pPr>
    </w:p>
    <w:p w14:paraId="7FAD512E" w14:textId="77777777" w:rsidR="0022188B" w:rsidRPr="007E7959" w:rsidRDefault="0022188B" w:rsidP="00B2201E">
      <w:pPr>
        <w:tabs>
          <w:tab w:val="left" w:pos="540"/>
        </w:tabs>
        <w:ind w:left="-270"/>
      </w:pPr>
    </w:p>
    <w:p w14:paraId="37103C43" w14:textId="77FFB200" w:rsidR="009E60E2" w:rsidRPr="007E7959" w:rsidRDefault="00A24A53" w:rsidP="00B2201E">
      <w:pPr>
        <w:tabs>
          <w:tab w:val="left" w:pos="540"/>
        </w:tabs>
        <w:spacing w:line="360" w:lineRule="auto"/>
        <w:ind w:left="-270"/>
        <w:jc w:val="center"/>
        <w:rPr>
          <w:b/>
          <w:sz w:val="50"/>
          <w:szCs w:val="50"/>
          <w:lang w:val="en-US"/>
        </w:rPr>
      </w:pPr>
      <w:r>
        <w:rPr>
          <w:b/>
          <w:sz w:val="50"/>
          <w:szCs w:val="50"/>
          <w:lang w:val="en-US"/>
        </w:rPr>
        <w:t xml:space="preserve">BÁO CÁO </w:t>
      </w:r>
      <w:r w:rsidR="00D667CA">
        <w:rPr>
          <w:b/>
          <w:sz w:val="50"/>
          <w:szCs w:val="50"/>
          <w:lang w:val="en-US"/>
        </w:rPr>
        <w:t>MÔN CÔNG NGHỆ WEB</w:t>
      </w:r>
    </w:p>
    <w:p w14:paraId="503CD4F0" w14:textId="77777777" w:rsidR="009E60E2" w:rsidRPr="007E7959" w:rsidRDefault="005B10C1" w:rsidP="00B2201E">
      <w:pPr>
        <w:tabs>
          <w:tab w:val="left" w:pos="540"/>
        </w:tabs>
        <w:spacing w:line="360" w:lineRule="auto"/>
        <w:ind w:left="-270"/>
        <w:jc w:val="center"/>
        <w:rPr>
          <w:b/>
          <w:sz w:val="28"/>
          <w:szCs w:val="28"/>
          <w:lang w:val="en-US"/>
        </w:rPr>
      </w:pPr>
      <w:r>
        <w:rPr>
          <w:b/>
          <w:bCs/>
          <w:sz w:val="28"/>
          <w:szCs w:val="28"/>
          <w:lang w:val="en-US"/>
        </w:rPr>
        <w:t>ĐỀ TÀI: XÂY DỰNG WEB HUẤN LUYỆN NHẬN DẠNG DEEPFAKE – DEEPFENSE.ONLINE</w:t>
      </w:r>
    </w:p>
    <w:p w14:paraId="48C1EE5A" w14:textId="77777777" w:rsidR="009E60E2" w:rsidRPr="007E7959" w:rsidRDefault="009E60E2" w:rsidP="00B2201E">
      <w:pPr>
        <w:tabs>
          <w:tab w:val="left" w:pos="540"/>
        </w:tabs>
        <w:ind w:left="-270"/>
        <w:rPr>
          <w:b/>
          <w:sz w:val="42"/>
          <w:szCs w:val="42"/>
        </w:rPr>
      </w:pPr>
    </w:p>
    <w:p w14:paraId="52E1D380" w14:textId="77777777" w:rsidR="009E60E2" w:rsidRPr="007E7959" w:rsidRDefault="009E60E2" w:rsidP="00B2201E">
      <w:pPr>
        <w:tabs>
          <w:tab w:val="left" w:pos="540"/>
        </w:tabs>
        <w:ind w:left="-270"/>
        <w:rPr>
          <w:b/>
          <w:sz w:val="42"/>
          <w:szCs w:val="42"/>
        </w:rPr>
      </w:pPr>
    </w:p>
    <w:p w14:paraId="3C7BC96A" w14:textId="77777777" w:rsidR="00ED32C9" w:rsidRPr="007E7959" w:rsidRDefault="00ED32C9" w:rsidP="00B2201E">
      <w:pPr>
        <w:tabs>
          <w:tab w:val="left" w:pos="540"/>
        </w:tabs>
        <w:ind w:left="-270"/>
        <w:rPr>
          <w:b/>
          <w:sz w:val="42"/>
          <w:szCs w:val="42"/>
        </w:rPr>
      </w:pPr>
    </w:p>
    <w:p w14:paraId="73EAC145" w14:textId="77777777" w:rsidR="00ED32C9" w:rsidRPr="007E7959" w:rsidRDefault="00ED32C9" w:rsidP="00C50A7D">
      <w:pPr>
        <w:tabs>
          <w:tab w:val="left" w:pos="540"/>
        </w:tabs>
        <w:rPr>
          <w:b/>
          <w:sz w:val="42"/>
          <w:szCs w:val="42"/>
          <w:lang w:val="en-US"/>
        </w:rPr>
      </w:pPr>
    </w:p>
    <w:p w14:paraId="10056523" w14:textId="37FF6799" w:rsidR="00ED32C9" w:rsidRDefault="00B01AE3" w:rsidP="00B2201E">
      <w:pPr>
        <w:tabs>
          <w:tab w:val="left" w:pos="540"/>
        </w:tabs>
        <w:ind w:left="-270"/>
        <w:rPr>
          <w:sz w:val="28"/>
          <w:szCs w:val="28"/>
          <w:lang w:val="en-US"/>
        </w:rPr>
      </w:pPr>
      <w:r>
        <w:rPr>
          <w:b/>
          <w:bCs/>
          <w:sz w:val="28"/>
          <w:szCs w:val="28"/>
          <w:lang w:val="en-US"/>
        </w:rPr>
        <w:tab/>
        <w:t>Nhóm</w:t>
      </w:r>
      <w:r>
        <w:rPr>
          <w:b/>
          <w:bCs/>
          <w:sz w:val="28"/>
          <w:szCs w:val="28"/>
        </w:rPr>
        <w:t>:</w:t>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sidRPr="00B01AE3">
        <w:rPr>
          <w:sz w:val="28"/>
          <w:szCs w:val="28"/>
          <w:lang w:val="en-US"/>
        </w:rPr>
        <w:t>2HAND</w:t>
      </w:r>
    </w:p>
    <w:p w14:paraId="25253753" w14:textId="77777777" w:rsidR="00B01AE3" w:rsidRPr="00B01AE3" w:rsidRDefault="00B01AE3" w:rsidP="00B2201E">
      <w:pPr>
        <w:tabs>
          <w:tab w:val="left" w:pos="540"/>
        </w:tabs>
        <w:ind w:left="-270"/>
        <w:rPr>
          <w:b/>
          <w:sz w:val="42"/>
          <w:szCs w:val="42"/>
          <w:lang w:val="en-US"/>
        </w:rPr>
      </w:pPr>
    </w:p>
    <w:p w14:paraId="3A05A6F0" w14:textId="77777777" w:rsidR="009E60E2" w:rsidRPr="007E7959" w:rsidRDefault="0022188B" w:rsidP="008434CC">
      <w:pPr>
        <w:tabs>
          <w:tab w:val="left" w:pos="540"/>
          <w:tab w:val="left" w:pos="990"/>
          <w:tab w:val="left" w:pos="3510"/>
          <w:tab w:val="left" w:pos="3780"/>
        </w:tabs>
        <w:ind w:left="-270"/>
        <w:rPr>
          <w:i/>
          <w:sz w:val="28"/>
          <w:szCs w:val="28"/>
          <w:lang w:val="en-US"/>
        </w:rPr>
      </w:pPr>
      <w:r>
        <w:rPr>
          <w:sz w:val="28"/>
          <w:szCs w:val="28"/>
        </w:rPr>
        <w:tab/>
      </w:r>
      <w:r>
        <w:rPr>
          <w:b/>
          <w:bCs/>
          <w:sz w:val="28"/>
          <w:szCs w:val="28"/>
          <w:lang w:val="en-US"/>
        </w:rPr>
        <w:t>Họ và tên sinh viên</w:t>
      </w:r>
      <w:r>
        <w:rPr>
          <w:b/>
          <w:bCs/>
          <w:sz w:val="28"/>
          <w:szCs w:val="28"/>
        </w:rPr>
        <w:t>:</w:t>
      </w:r>
      <w:r>
        <w:rPr>
          <w:sz w:val="28"/>
          <w:szCs w:val="28"/>
        </w:rPr>
        <w:tab/>
      </w:r>
      <w:r>
        <w:rPr>
          <w:iCs/>
          <w:sz w:val="28"/>
          <w:szCs w:val="28"/>
          <w:lang w:val="en-US"/>
        </w:rPr>
        <w:t>Hồ Xuân Nguyễn</w:t>
      </w:r>
    </w:p>
    <w:p w14:paraId="05E21A03" w14:textId="77777777" w:rsidR="009E60E2" w:rsidRPr="007E7959" w:rsidRDefault="005B10C1" w:rsidP="00FE026D">
      <w:pPr>
        <w:tabs>
          <w:tab w:val="left" w:pos="540"/>
          <w:tab w:val="left" w:pos="3510"/>
          <w:tab w:val="left" w:pos="3780"/>
        </w:tabs>
        <w:ind w:left="-270"/>
        <w:rPr>
          <w:iCs/>
          <w:sz w:val="28"/>
          <w:szCs w:val="28"/>
          <w:lang w:val="en-US"/>
        </w:rPr>
      </w:pPr>
      <w:r>
        <w:rPr>
          <w:i/>
          <w:sz w:val="28"/>
          <w:szCs w:val="28"/>
          <w:lang w:val="en-US"/>
        </w:rPr>
        <w:tab/>
      </w:r>
      <w:r>
        <w:rPr>
          <w:i/>
          <w:sz w:val="28"/>
          <w:szCs w:val="28"/>
          <w:lang w:val="en-US"/>
        </w:rPr>
        <w:tab/>
      </w:r>
      <w:r>
        <w:rPr>
          <w:iCs/>
          <w:sz w:val="28"/>
          <w:szCs w:val="28"/>
          <w:lang w:val="en-US"/>
        </w:rPr>
        <w:t>Nguyễn Nhất Huy</w:t>
      </w:r>
      <w:r>
        <w:rPr>
          <w:iCs/>
          <w:sz w:val="28"/>
          <w:szCs w:val="28"/>
        </w:rPr>
        <w:tab/>
      </w:r>
    </w:p>
    <w:p w14:paraId="4E0C89E1" w14:textId="29A93FEA" w:rsidR="001C7277" w:rsidRDefault="00000000">
      <w:pPr>
        <w:tabs>
          <w:tab w:val="left" w:pos="540"/>
          <w:tab w:val="left" w:pos="3510"/>
          <w:tab w:val="left" w:pos="3780"/>
        </w:tabs>
        <w:ind w:left="-270"/>
        <w:rPr>
          <w:iCs/>
          <w:sz w:val="28"/>
          <w:szCs w:val="28"/>
          <w:lang w:val="en-US"/>
        </w:rPr>
      </w:pPr>
      <w:r>
        <w:rPr>
          <w:iCs/>
          <w:sz w:val="28"/>
          <w:szCs w:val="28"/>
        </w:rPr>
        <w:t xml:space="preserve">        </w:t>
      </w:r>
      <w:r w:rsidR="00B01AE3">
        <w:rPr>
          <w:iCs/>
          <w:sz w:val="28"/>
          <w:szCs w:val="28"/>
          <w:lang w:val="en-US"/>
        </w:rPr>
        <w:tab/>
      </w:r>
      <w:r>
        <w:rPr>
          <w:iCs/>
          <w:sz w:val="28"/>
          <w:szCs w:val="28"/>
        </w:rPr>
        <w:t>Võ Phan Pháp</w:t>
      </w:r>
    </w:p>
    <w:p w14:paraId="52125DB2" w14:textId="5D05C4B4" w:rsidR="001C7277" w:rsidRDefault="00000000">
      <w:pPr>
        <w:tabs>
          <w:tab w:val="left" w:pos="540"/>
          <w:tab w:val="left" w:pos="3510"/>
          <w:tab w:val="left" w:pos="3780"/>
        </w:tabs>
        <w:ind w:left="-270"/>
        <w:rPr>
          <w:iCs/>
          <w:sz w:val="28"/>
          <w:szCs w:val="28"/>
          <w:lang w:val="en-US"/>
        </w:rPr>
      </w:pPr>
      <w:r>
        <w:rPr>
          <w:iCs/>
          <w:sz w:val="28"/>
          <w:szCs w:val="28"/>
        </w:rPr>
        <w:t xml:space="preserve">        </w:t>
      </w:r>
      <w:r w:rsidR="00B01AE3">
        <w:rPr>
          <w:iCs/>
          <w:sz w:val="28"/>
          <w:szCs w:val="28"/>
          <w:lang w:val="en-US"/>
        </w:rPr>
        <w:tab/>
      </w:r>
      <w:r>
        <w:rPr>
          <w:iCs/>
          <w:sz w:val="28"/>
          <w:szCs w:val="28"/>
        </w:rPr>
        <w:t>Trần Minh Nhất</w:t>
      </w:r>
    </w:p>
    <w:p w14:paraId="25A15127" w14:textId="77777777" w:rsidR="00C50A7D" w:rsidRPr="007E7959" w:rsidRDefault="00C50A7D" w:rsidP="008434CC">
      <w:pPr>
        <w:tabs>
          <w:tab w:val="left" w:pos="540"/>
          <w:tab w:val="left" w:pos="990"/>
          <w:tab w:val="left" w:pos="3510"/>
        </w:tabs>
        <w:ind w:left="-270"/>
        <w:rPr>
          <w:iCs/>
          <w:sz w:val="28"/>
          <w:szCs w:val="28"/>
          <w:lang w:val="en-US"/>
        </w:rPr>
      </w:pPr>
    </w:p>
    <w:p w14:paraId="38B316B1" w14:textId="3FA171BD" w:rsidR="009E60E2" w:rsidRPr="00B01AE3" w:rsidRDefault="00900EA2" w:rsidP="00FE026D">
      <w:pPr>
        <w:tabs>
          <w:tab w:val="left" w:pos="540"/>
          <w:tab w:val="left" w:pos="2340"/>
          <w:tab w:val="left" w:pos="2430"/>
        </w:tabs>
        <w:ind w:left="-270"/>
        <w:rPr>
          <w:iCs/>
          <w:sz w:val="28"/>
          <w:szCs w:val="28"/>
          <w:lang w:val="en-US"/>
        </w:rPr>
      </w:pPr>
      <w:r>
        <w:rPr>
          <w:sz w:val="28"/>
          <w:szCs w:val="28"/>
        </w:rPr>
        <w:tab/>
      </w:r>
      <w:r>
        <w:rPr>
          <w:b/>
          <w:sz w:val="28"/>
          <w:szCs w:val="28"/>
        </w:rPr>
        <w:t xml:space="preserve">Lớp: </w:t>
      </w:r>
      <w:r>
        <w:rPr>
          <w:b/>
          <w:sz w:val="28"/>
          <w:szCs w:val="28"/>
          <w:lang w:val="en-US"/>
        </w:rPr>
        <w:tab/>
      </w:r>
      <w:r>
        <w:rPr>
          <w:b/>
          <w:sz w:val="28"/>
          <w:szCs w:val="28"/>
          <w:lang w:val="en-US"/>
        </w:rPr>
        <w:tab/>
      </w:r>
      <w:r>
        <w:rPr>
          <w:b/>
          <w:sz w:val="28"/>
          <w:szCs w:val="28"/>
          <w:lang w:val="en-US"/>
        </w:rPr>
        <w:tab/>
      </w:r>
      <w:r>
        <w:rPr>
          <w:b/>
          <w:sz w:val="28"/>
          <w:szCs w:val="28"/>
          <w:lang w:val="en-US"/>
        </w:rPr>
        <w:tab/>
      </w:r>
      <w:r>
        <w:rPr>
          <w:b/>
          <w:sz w:val="28"/>
          <w:szCs w:val="28"/>
          <w:lang w:val="en-US"/>
        </w:rPr>
        <w:tab/>
      </w:r>
      <w:r w:rsidR="00B01AE3">
        <w:rPr>
          <w:iCs/>
          <w:sz w:val="28"/>
          <w:szCs w:val="28"/>
          <w:lang w:val="en-US"/>
        </w:rPr>
        <w:t>Công nghệ Web (4)</w:t>
      </w:r>
    </w:p>
    <w:p w14:paraId="497A4FC1" w14:textId="77777777" w:rsidR="00C50A7D" w:rsidRPr="007E7959" w:rsidRDefault="00C50A7D" w:rsidP="00C50A7D">
      <w:pPr>
        <w:tabs>
          <w:tab w:val="left" w:pos="540"/>
          <w:tab w:val="left" w:pos="1800"/>
        </w:tabs>
        <w:ind w:left="-270"/>
        <w:rPr>
          <w:b/>
          <w:sz w:val="28"/>
          <w:szCs w:val="28"/>
          <w:lang w:val="en-US"/>
        </w:rPr>
      </w:pPr>
    </w:p>
    <w:p w14:paraId="74527594" w14:textId="1BD593A4" w:rsidR="009E60E2" w:rsidRPr="007E7959" w:rsidRDefault="00900EA2" w:rsidP="00B2201E">
      <w:pPr>
        <w:tabs>
          <w:tab w:val="left" w:pos="540"/>
          <w:tab w:val="left" w:pos="990"/>
          <w:tab w:val="left" w:pos="3510"/>
        </w:tabs>
        <w:ind w:left="-270"/>
        <w:rPr>
          <w:i/>
          <w:sz w:val="28"/>
          <w:szCs w:val="28"/>
          <w:lang w:val="en-US"/>
        </w:rPr>
      </w:pPr>
      <w:r>
        <w:rPr>
          <w:sz w:val="28"/>
          <w:szCs w:val="28"/>
        </w:rPr>
        <w:tab/>
      </w:r>
      <w:r>
        <w:rPr>
          <w:b/>
          <w:sz w:val="28"/>
          <w:szCs w:val="28"/>
          <w:lang w:val="en-US"/>
        </w:rPr>
        <w:t xml:space="preserve">Giáo viên </w:t>
      </w:r>
      <w:r w:rsidR="00B01AE3">
        <w:rPr>
          <w:b/>
          <w:sz w:val="28"/>
          <w:szCs w:val="28"/>
          <w:lang w:val="en-US"/>
        </w:rPr>
        <w:t>giảng dạy</w:t>
      </w:r>
      <w:r>
        <w:rPr>
          <w:b/>
          <w:sz w:val="28"/>
          <w:szCs w:val="28"/>
        </w:rPr>
        <w:t>:</w:t>
      </w:r>
      <w:r>
        <w:rPr>
          <w:sz w:val="28"/>
          <w:szCs w:val="28"/>
        </w:rPr>
        <w:tab/>
      </w:r>
      <w:r>
        <w:rPr>
          <w:iCs/>
          <w:sz w:val="28"/>
          <w:szCs w:val="28"/>
        </w:rPr>
        <w:t>T</w:t>
      </w:r>
      <w:r w:rsidR="00B01AE3">
        <w:rPr>
          <w:iCs/>
          <w:sz w:val="28"/>
          <w:szCs w:val="28"/>
          <w:lang w:val="en-US"/>
        </w:rPr>
        <w:t>h.S Lê Viết Trương</w:t>
      </w:r>
    </w:p>
    <w:p w14:paraId="1A75A022" w14:textId="77777777" w:rsidR="00C50A7D" w:rsidRPr="007E7959" w:rsidRDefault="00C50A7D" w:rsidP="00B2201E">
      <w:pPr>
        <w:tabs>
          <w:tab w:val="left" w:pos="540"/>
          <w:tab w:val="left" w:pos="990"/>
          <w:tab w:val="left" w:pos="3510"/>
        </w:tabs>
        <w:ind w:left="-270"/>
        <w:rPr>
          <w:sz w:val="28"/>
          <w:szCs w:val="28"/>
          <w:lang w:val="en-US"/>
        </w:rPr>
      </w:pPr>
    </w:p>
    <w:p w14:paraId="2D8D0B73" w14:textId="391B3590" w:rsidR="009E60E2" w:rsidRPr="007E7959" w:rsidRDefault="00900EA2" w:rsidP="00C50A7D">
      <w:pPr>
        <w:tabs>
          <w:tab w:val="left" w:pos="540"/>
        </w:tabs>
        <w:jc w:val="center"/>
        <w:rPr>
          <w:b/>
          <w:bCs/>
          <w:iCs/>
          <w:sz w:val="28"/>
          <w:szCs w:val="28"/>
          <w:lang w:val="en-US"/>
        </w:rPr>
      </w:pPr>
      <w:r>
        <w:rPr>
          <w:b/>
          <w:bCs/>
          <w:iCs/>
          <w:sz w:val="28"/>
          <w:szCs w:val="28"/>
        </w:rPr>
        <w:t>Đà Nẵng</w:t>
      </w:r>
      <w:r>
        <w:rPr>
          <w:b/>
          <w:bCs/>
          <w:iCs/>
          <w:sz w:val="28"/>
          <w:szCs w:val="28"/>
          <w:lang w:val="en-US"/>
        </w:rPr>
        <w:t xml:space="preserve"> – </w:t>
      </w:r>
      <w:r w:rsidR="00B01AE3">
        <w:rPr>
          <w:b/>
          <w:bCs/>
          <w:iCs/>
          <w:sz w:val="28"/>
          <w:szCs w:val="28"/>
          <w:lang w:val="en-US"/>
        </w:rPr>
        <w:t>6</w:t>
      </w:r>
      <w:r>
        <w:rPr>
          <w:b/>
          <w:bCs/>
          <w:iCs/>
          <w:sz w:val="28"/>
          <w:szCs w:val="28"/>
          <w:lang w:val="en-US"/>
        </w:rPr>
        <w:t>/2026</w:t>
      </w:r>
    </w:p>
    <w:p w14:paraId="16FCFF1D" w14:textId="77777777" w:rsidR="009E60E2" w:rsidRPr="007E7959" w:rsidRDefault="009E60E2" w:rsidP="00B2201E">
      <w:pPr>
        <w:tabs>
          <w:tab w:val="left" w:pos="540"/>
        </w:tabs>
        <w:ind w:left="-270"/>
        <w:rPr>
          <w:b/>
          <w:lang w:val="en-US"/>
        </w:rPr>
      </w:pPr>
    </w:p>
    <w:p w14:paraId="02D3C831" w14:textId="77777777" w:rsidR="00FE026D" w:rsidRPr="007E7959" w:rsidRDefault="00FE026D" w:rsidP="00B2201E">
      <w:pPr>
        <w:tabs>
          <w:tab w:val="left" w:pos="540"/>
        </w:tabs>
        <w:ind w:left="-270"/>
        <w:rPr>
          <w:b/>
          <w:lang w:val="en-US"/>
        </w:rPr>
      </w:pPr>
    </w:p>
    <w:p w14:paraId="11B3AC50" w14:textId="77777777" w:rsidR="00FE026D" w:rsidRPr="007E7959" w:rsidRDefault="00FE026D" w:rsidP="00B2201E">
      <w:pPr>
        <w:tabs>
          <w:tab w:val="left" w:pos="540"/>
        </w:tabs>
        <w:ind w:left="-270"/>
        <w:rPr>
          <w:b/>
          <w:lang w:val="en-US"/>
        </w:rPr>
      </w:pPr>
    </w:p>
    <w:p w14:paraId="34E6287F" w14:textId="77777777" w:rsidR="00ED32C9" w:rsidRPr="007E7959" w:rsidRDefault="00ED32C9" w:rsidP="00B2201E">
      <w:pPr>
        <w:tabs>
          <w:tab w:val="left" w:pos="540"/>
        </w:tabs>
        <w:ind w:left="-270"/>
        <w:jc w:val="center"/>
        <w:rPr>
          <w:b/>
          <w:sz w:val="32"/>
          <w:lang w:val="en-US"/>
        </w:rPr>
      </w:pPr>
      <w:bookmarkStart w:id="0" w:name="_Toc7979837"/>
      <w:bookmarkStart w:id="1" w:name="_Toc7979774"/>
      <w:bookmarkStart w:id="2" w:name="_Toc57216371"/>
      <w:bookmarkStart w:id="3" w:name="_Toc9522925"/>
      <w:bookmarkStart w:id="4" w:name="_Toc8805989"/>
      <w:bookmarkStart w:id="5" w:name="_Toc9016556"/>
      <w:bookmarkStart w:id="6" w:name="_Toc9522823"/>
      <w:bookmarkStart w:id="7" w:name="_Toc87109200"/>
      <w:bookmarkStart w:id="8" w:name="_Toc87111621"/>
      <w:bookmarkStart w:id="9" w:name="_Toc90558265"/>
      <w:bookmarkStart w:id="10" w:name="_Toc186016298"/>
      <w:bookmarkStart w:id="11" w:name="_Toc186016772"/>
      <w:r>
        <w:rPr>
          <w:b/>
        </w:rPr>
        <w:lastRenderedPageBreak/>
        <w:t xml:space="preserve">TRƯỜNG ĐẠI HỌC CÔNG NGHỆ THÔNG TIN </w:t>
      </w:r>
      <w:r>
        <w:rPr>
          <w:b/>
          <w:lang w:val="en-US"/>
        </w:rPr>
        <w:t>VÀ</w:t>
      </w:r>
    </w:p>
    <w:p w14:paraId="7CAC59CA" w14:textId="77777777" w:rsidR="00ED32C9" w:rsidRPr="007E7959" w:rsidRDefault="00ED32C9" w:rsidP="00B2201E">
      <w:pPr>
        <w:tabs>
          <w:tab w:val="left" w:pos="540"/>
        </w:tabs>
        <w:ind w:left="-270"/>
        <w:jc w:val="center"/>
        <w:rPr>
          <w:b/>
        </w:rPr>
      </w:pPr>
      <w:r>
        <w:rPr>
          <w:b/>
        </w:rPr>
        <w:t>TRUYỀN THÔNG VIỆT HÀN</w:t>
      </w:r>
    </w:p>
    <w:p w14:paraId="7AFD896C" w14:textId="77777777" w:rsidR="005B10C1" w:rsidRPr="007E7959" w:rsidRDefault="005B10C1" w:rsidP="00B2201E">
      <w:pPr>
        <w:tabs>
          <w:tab w:val="left" w:pos="540"/>
        </w:tabs>
        <w:ind w:left="-270"/>
        <w:jc w:val="center"/>
        <w:rPr>
          <w:b/>
          <w:sz w:val="32"/>
          <w:lang w:val="en-US"/>
        </w:rPr>
      </w:pPr>
      <w:r>
        <w:rPr>
          <w:b/>
          <w:sz w:val="32"/>
          <w:lang w:val="en-US"/>
        </w:rPr>
        <w:t>KHOA KĨ THUẬT MÁY TÍNH VÀ ĐIỆN TỬ</w:t>
      </w:r>
    </w:p>
    <w:p w14:paraId="6B8DFBED" w14:textId="77777777" w:rsidR="00ED32C9" w:rsidRPr="007E7959" w:rsidRDefault="00ED32C9" w:rsidP="00B2201E">
      <w:pPr>
        <w:tabs>
          <w:tab w:val="left" w:pos="540"/>
        </w:tabs>
        <w:ind w:left="-270"/>
        <w:jc w:val="center"/>
        <w:rPr>
          <w:b/>
          <w:sz w:val="32"/>
        </w:rPr>
      </w:pPr>
      <w:r>
        <w:rPr>
          <w:b/>
          <w:noProof/>
          <w:sz w:val="32"/>
        </w:rPr>
        <mc:AlternateContent>
          <mc:Choice Requires="wps">
            <w:drawing>
              <wp:anchor distT="0" distB="0" distL="114300" distR="114300" simplePos="0" relativeHeight="251661312" behindDoc="0" locked="0" layoutInCell="1" allowOverlap="1" wp14:anchorId="053E1921" wp14:editId="3A56AEDA">
                <wp:simplePos x="0" y="0"/>
                <wp:positionH relativeFrom="column">
                  <wp:posOffset>1491615</wp:posOffset>
                </wp:positionH>
                <wp:positionV relativeFrom="paragraph">
                  <wp:posOffset>19050</wp:posOffset>
                </wp:positionV>
                <wp:extent cx="264795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64795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5FAA49F"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17.45pt,1.5pt" to="325.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" strokecolor="black [3200]" strokeweight="1pt">
                <v:stroke joinstyle="miter"/>
              </v:line>
            </w:pict>
          </mc:Fallback>
        </mc:AlternateContent>
      </w:r>
    </w:p>
    <w:p w14:paraId="4106B180" w14:textId="77777777" w:rsidR="00ED32C9" w:rsidRPr="007E7959" w:rsidRDefault="005B10C1" w:rsidP="00B2201E">
      <w:pPr>
        <w:tabs>
          <w:tab w:val="left" w:pos="540"/>
        </w:tabs>
        <w:ind w:left="-270"/>
        <w:jc w:val="center"/>
        <w:rPr>
          <w:b/>
          <w:bCs/>
          <w:sz w:val="32"/>
          <w:szCs w:val="32"/>
          <w:lang w:val="en-US"/>
        </w:rPr>
      </w:pPr>
      <w:r>
        <w:rPr>
          <w:b/>
          <w:bCs/>
          <w:sz w:val="32"/>
          <w:szCs w:val="32"/>
        </w:rPr>
        <w:sym w:font="Wingdings" w:char="F09D"/>
      </w:r>
      <w:r>
        <w:rPr>
          <w:b/>
          <w:bCs/>
          <w:sz w:val="32"/>
          <w:szCs w:val="32"/>
        </w:rPr>
        <w:sym w:font="Wingdings" w:char="F026"/>
      </w:r>
      <w:r>
        <w:rPr>
          <w:b/>
          <w:bCs/>
          <w:sz w:val="32"/>
          <w:szCs w:val="32"/>
        </w:rPr>
        <w:sym w:font="Wingdings" w:char="F09B"/>
      </w:r>
    </w:p>
    <w:p w14:paraId="38D465D3" w14:textId="77777777" w:rsidR="005B10C1" w:rsidRPr="007E7959" w:rsidRDefault="005B10C1" w:rsidP="00B2201E">
      <w:pPr>
        <w:tabs>
          <w:tab w:val="left" w:pos="540"/>
        </w:tabs>
        <w:ind w:left="-270"/>
        <w:jc w:val="center"/>
        <w:rPr>
          <w:b/>
          <w:sz w:val="32"/>
          <w:lang w:val="en-US"/>
        </w:rPr>
      </w:pPr>
    </w:p>
    <w:p w14:paraId="47531FD3" w14:textId="77777777" w:rsidR="00ED32C9" w:rsidRPr="007E7959" w:rsidRDefault="00ED32C9" w:rsidP="00B2201E">
      <w:pPr>
        <w:tabs>
          <w:tab w:val="left" w:pos="540"/>
        </w:tabs>
        <w:ind w:left="-270"/>
        <w:jc w:val="center"/>
        <w:rPr>
          <w:b/>
          <w:sz w:val="32"/>
        </w:rPr>
      </w:pPr>
      <w:r>
        <w:rPr>
          <w:noProof/>
        </w:rPr>
        <w:drawing>
          <wp:inline distT="0" distB="0" distL="0" distR="0" wp14:anchorId="2A7EACF3" wp14:editId="58BDB241">
            <wp:extent cx="2238196" cy="1436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7134" cy="1454693"/>
                    </a:xfrm>
                    <a:prstGeom prst="rect">
                      <a:avLst/>
                    </a:prstGeom>
                    <a:noFill/>
                    <a:ln>
                      <a:noFill/>
                    </a:ln>
                  </pic:spPr>
                </pic:pic>
              </a:graphicData>
            </a:graphic>
          </wp:inline>
        </w:drawing>
      </w:r>
    </w:p>
    <w:p w14:paraId="5AF8C921" w14:textId="77777777" w:rsidR="00ED32C9" w:rsidRPr="007E7959" w:rsidRDefault="00ED32C9" w:rsidP="00B2201E">
      <w:pPr>
        <w:tabs>
          <w:tab w:val="left" w:pos="540"/>
        </w:tabs>
        <w:ind w:left="-270"/>
        <w:jc w:val="center"/>
      </w:pPr>
    </w:p>
    <w:p w14:paraId="1548CAE9" w14:textId="77777777" w:rsidR="00ED32C9" w:rsidRPr="007E7959" w:rsidRDefault="00ED32C9" w:rsidP="00B2201E">
      <w:pPr>
        <w:tabs>
          <w:tab w:val="left" w:pos="540"/>
        </w:tabs>
        <w:ind w:left="-270"/>
      </w:pPr>
    </w:p>
    <w:p w14:paraId="249D10E8" w14:textId="77777777" w:rsidR="00ED32C9" w:rsidRPr="007E7959" w:rsidRDefault="00ED32C9" w:rsidP="00B2201E">
      <w:pPr>
        <w:tabs>
          <w:tab w:val="left" w:pos="540"/>
        </w:tabs>
        <w:ind w:left="-270"/>
      </w:pPr>
    </w:p>
    <w:p w14:paraId="389E59F7" w14:textId="77777777" w:rsidR="00ED32C9" w:rsidRPr="007E7959" w:rsidRDefault="00ED32C9" w:rsidP="00B2201E">
      <w:pPr>
        <w:tabs>
          <w:tab w:val="left" w:pos="540"/>
        </w:tabs>
        <w:ind w:left="-270"/>
        <w:rPr>
          <w:lang w:val="en-US"/>
        </w:rPr>
      </w:pPr>
    </w:p>
    <w:p w14:paraId="2DEE2FB9" w14:textId="77777777" w:rsidR="00ED32C9" w:rsidRPr="007E7959" w:rsidRDefault="00ED32C9" w:rsidP="00B2201E">
      <w:pPr>
        <w:tabs>
          <w:tab w:val="left" w:pos="540"/>
        </w:tabs>
        <w:ind w:left="-270"/>
      </w:pPr>
    </w:p>
    <w:p w14:paraId="273CD29C" w14:textId="77777777" w:rsidR="00D667CA" w:rsidRPr="007E7959" w:rsidRDefault="00D667CA" w:rsidP="00D667CA">
      <w:pPr>
        <w:tabs>
          <w:tab w:val="left" w:pos="540"/>
        </w:tabs>
        <w:spacing w:line="360" w:lineRule="auto"/>
        <w:ind w:left="-270"/>
        <w:jc w:val="center"/>
        <w:rPr>
          <w:b/>
          <w:sz w:val="50"/>
          <w:szCs w:val="50"/>
          <w:lang w:val="en-US"/>
        </w:rPr>
      </w:pPr>
      <w:r>
        <w:rPr>
          <w:b/>
          <w:sz w:val="50"/>
          <w:szCs w:val="50"/>
          <w:lang w:val="en-US"/>
        </w:rPr>
        <w:t>BÁO CÁO MÔN CÔNG NGHỆ WEB</w:t>
      </w:r>
    </w:p>
    <w:p w14:paraId="149BF675" w14:textId="77777777" w:rsidR="00237A5C" w:rsidRPr="007E7959" w:rsidRDefault="00237A5C" w:rsidP="00237A5C">
      <w:pPr>
        <w:tabs>
          <w:tab w:val="left" w:pos="540"/>
        </w:tabs>
        <w:spacing w:line="360" w:lineRule="auto"/>
        <w:ind w:left="-270"/>
        <w:jc w:val="center"/>
        <w:rPr>
          <w:b/>
          <w:sz w:val="28"/>
          <w:szCs w:val="28"/>
          <w:lang w:val="en-US"/>
        </w:rPr>
      </w:pPr>
      <w:r>
        <w:rPr>
          <w:b/>
          <w:bCs/>
          <w:sz w:val="28"/>
          <w:szCs w:val="28"/>
          <w:lang w:val="en-US"/>
        </w:rPr>
        <w:t>ĐỀ TÀI: XÂY DỰNG WEB HUẤN LUYỆN NHẬN DẠNG DEEPFAKE – DEEPFENSE.ONLINE</w:t>
      </w:r>
    </w:p>
    <w:p w14:paraId="0217CF78" w14:textId="77777777" w:rsidR="00ED32C9" w:rsidRPr="007E7959" w:rsidRDefault="00ED32C9" w:rsidP="00B01AE3">
      <w:pPr>
        <w:tabs>
          <w:tab w:val="left" w:pos="540"/>
        </w:tabs>
        <w:rPr>
          <w:b/>
          <w:sz w:val="42"/>
          <w:szCs w:val="42"/>
          <w:lang w:val="en-US"/>
        </w:rPr>
      </w:pPr>
    </w:p>
    <w:p w14:paraId="667EE66A" w14:textId="77777777" w:rsidR="00ED32C9" w:rsidRPr="007E7959" w:rsidRDefault="00ED32C9" w:rsidP="00B2201E">
      <w:pPr>
        <w:tabs>
          <w:tab w:val="left" w:pos="540"/>
        </w:tabs>
        <w:ind w:left="-270"/>
        <w:rPr>
          <w:b/>
          <w:sz w:val="42"/>
          <w:szCs w:val="42"/>
        </w:rPr>
      </w:pPr>
    </w:p>
    <w:p w14:paraId="70152BB7" w14:textId="77777777" w:rsidR="00B01AE3" w:rsidRDefault="00B01AE3" w:rsidP="00B01AE3">
      <w:pPr>
        <w:tabs>
          <w:tab w:val="left" w:pos="540"/>
        </w:tabs>
        <w:ind w:left="-270"/>
        <w:rPr>
          <w:sz w:val="28"/>
          <w:szCs w:val="28"/>
          <w:lang w:val="en-US"/>
        </w:rPr>
      </w:pPr>
      <w:r>
        <w:rPr>
          <w:b/>
          <w:bCs/>
          <w:sz w:val="28"/>
          <w:szCs w:val="28"/>
          <w:lang w:val="en-US"/>
        </w:rPr>
        <w:tab/>
        <w:t>Nhóm</w:t>
      </w:r>
      <w:r>
        <w:rPr>
          <w:b/>
          <w:bCs/>
          <w:sz w:val="28"/>
          <w:szCs w:val="28"/>
        </w:rPr>
        <w:t>:</w:t>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sidRPr="00B01AE3">
        <w:rPr>
          <w:sz w:val="28"/>
          <w:szCs w:val="28"/>
          <w:lang w:val="en-US"/>
        </w:rPr>
        <w:t>2HAND</w:t>
      </w:r>
    </w:p>
    <w:p w14:paraId="773B1007" w14:textId="77777777" w:rsidR="00B01AE3" w:rsidRPr="00B01AE3" w:rsidRDefault="00B01AE3" w:rsidP="00B01AE3">
      <w:pPr>
        <w:tabs>
          <w:tab w:val="left" w:pos="540"/>
        </w:tabs>
        <w:ind w:left="-270"/>
        <w:rPr>
          <w:b/>
          <w:sz w:val="42"/>
          <w:szCs w:val="42"/>
          <w:lang w:val="en-US"/>
        </w:rPr>
      </w:pPr>
    </w:p>
    <w:p w14:paraId="2FE2C2D2" w14:textId="77777777" w:rsidR="00B01AE3" w:rsidRPr="007E7959" w:rsidRDefault="00B01AE3" w:rsidP="00B01AE3">
      <w:pPr>
        <w:tabs>
          <w:tab w:val="left" w:pos="540"/>
          <w:tab w:val="left" w:pos="990"/>
          <w:tab w:val="left" w:pos="3510"/>
          <w:tab w:val="left" w:pos="3780"/>
        </w:tabs>
        <w:ind w:left="-270"/>
        <w:rPr>
          <w:i/>
          <w:sz w:val="28"/>
          <w:szCs w:val="28"/>
          <w:lang w:val="en-US"/>
        </w:rPr>
      </w:pPr>
      <w:r>
        <w:rPr>
          <w:sz w:val="28"/>
          <w:szCs w:val="28"/>
        </w:rPr>
        <w:tab/>
      </w:r>
      <w:r>
        <w:rPr>
          <w:b/>
          <w:bCs/>
          <w:sz w:val="28"/>
          <w:szCs w:val="28"/>
          <w:lang w:val="en-US"/>
        </w:rPr>
        <w:t>Họ và tên sinh viên</w:t>
      </w:r>
      <w:r>
        <w:rPr>
          <w:b/>
          <w:bCs/>
          <w:sz w:val="28"/>
          <w:szCs w:val="28"/>
        </w:rPr>
        <w:t>:</w:t>
      </w:r>
      <w:r>
        <w:rPr>
          <w:sz w:val="28"/>
          <w:szCs w:val="28"/>
        </w:rPr>
        <w:tab/>
      </w:r>
      <w:r>
        <w:rPr>
          <w:iCs/>
          <w:sz w:val="28"/>
          <w:szCs w:val="28"/>
          <w:lang w:val="en-US"/>
        </w:rPr>
        <w:t>Hồ Xuân Nguyễn</w:t>
      </w:r>
    </w:p>
    <w:p w14:paraId="2958C9E2" w14:textId="77777777" w:rsidR="00B01AE3" w:rsidRPr="007E7959" w:rsidRDefault="00B01AE3" w:rsidP="00B01AE3">
      <w:pPr>
        <w:tabs>
          <w:tab w:val="left" w:pos="540"/>
          <w:tab w:val="left" w:pos="3510"/>
          <w:tab w:val="left" w:pos="3780"/>
        </w:tabs>
        <w:ind w:left="-270"/>
        <w:rPr>
          <w:iCs/>
          <w:sz w:val="28"/>
          <w:szCs w:val="28"/>
          <w:lang w:val="en-US"/>
        </w:rPr>
      </w:pPr>
      <w:r>
        <w:rPr>
          <w:i/>
          <w:sz w:val="28"/>
          <w:szCs w:val="28"/>
          <w:lang w:val="en-US"/>
        </w:rPr>
        <w:tab/>
      </w:r>
      <w:r>
        <w:rPr>
          <w:i/>
          <w:sz w:val="28"/>
          <w:szCs w:val="28"/>
          <w:lang w:val="en-US"/>
        </w:rPr>
        <w:tab/>
      </w:r>
      <w:r>
        <w:rPr>
          <w:iCs/>
          <w:sz w:val="28"/>
          <w:szCs w:val="28"/>
          <w:lang w:val="en-US"/>
        </w:rPr>
        <w:t>Nguyễn Nhất Huy</w:t>
      </w:r>
      <w:r>
        <w:rPr>
          <w:iCs/>
          <w:sz w:val="28"/>
          <w:szCs w:val="28"/>
        </w:rPr>
        <w:tab/>
      </w:r>
    </w:p>
    <w:p w14:paraId="4E45A38A" w14:textId="77777777" w:rsidR="00B01AE3" w:rsidRDefault="00B01AE3" w:rsidP="00B01AE3">
      <w:pPr>
        <w:tabs>
          <w:tab w:val="left" w:pos="540"/>
          <w:tab w:val="left" w:pos="3510"/>
          <w:tab w:val="left" w:pos="3780"/>
        </w:tabs>
        <w:ind w:left="-270"/>
        <w:rPr>
          <w:iCs/>
          <w:sz w:val="28"/>
          <w:szCs w:val="28"/>
          <w:lang w:val="en-US"/>
        </w:rPr>
      </w:pPr>
      <w:r>
        <w:rPr>
          <w:iCs/>
          <w:sz w:val="28"/>
          <w:szCs w:val="28"/>
        </w:rPr>
        <w:t xml:space="preserve">        </w:t>
      </w:r>
      <w:r>
        <w:rPr>
          <w:iCs/>
          <w:sz w:val="28"/>
          <w:szCs w:val="28"/>
          <w:lang w:val="en-US"/>
        </w:rPr>
        <w:tab/>
      </w:r>
      <w:r>
        <w:rPr>
          <w:iCs/>
          <w:sz w:val="28"/>
          <w:szCs w:val="28"/>
        </w:rPr>
        <w:t>Võ Phan Pháp</w:t>
      </w:r>
    </w:p>
    <w:p w14:paraId="609FC710" w14:textId="77777777" w:rsidR="00B01AE3" w:rsidRDefault="00B01AE3" w:rsidP="00B01AE3">
      <w:pPr>
        <w:tabs>
          <w:tab w:val="left" w:pos="540"/>
          <w:tab w:val="left" w:pos="3510"/>
          <w:tab w:val="left" w:pos="3780"/>
        </w:tabs>
        <w:ind w:left="-270"/>
        <w:rPr>
          <w:iCs/>
          <w:sz w:val="28"/>
          <w:szCs w:val="28"/>
          <w:lang w:val="en-US"/>
        </w:rPr>
      </w:pPr>
      <w:r>
        <w:rPr>
          <w:iCs/>
          <w:sz w:val="28"/>
          <w:szCs w:val="28"/>
        </w:rPr>
        <w:t xml:space="preserve">        </w:t>
      </w:r>
      <w:r>
        <w:rPr>
          <w:iCs/>
          <w:sz w:val="28"/>
          <w:szCs w:val="28"/>
          <w:lang w:val="en-US"/>
        </w:rPr>
        <w:tab/>
      </w:r>
      <w:r>
        <w:rPr>
          <w:iCs/>
          <w:sz w:val="28"/>
          <w:szCs w:val="28"/>
        </w:rPr>
        <w:t>Trần Minh Nhất</w:t>
      </w:r>
    </w:p>
    <w:p w14:paraId="6CA49A29" w14:textId="77777777" w:rsidR="00B01AE3" w:rsidRPr="007E7959" w:rsidRDefault="00B01AE3" w:rsidP="00B01AE3">
      <w:pPr>
        <w:tabs>
          <w:tab w:val="left" w:pos="540"/>
          <w:tab w:val="left" w:pos="990"/>
          <w:tab w:val="left" w:pos="3510"/>
        </w:tabs>
        <w:ind w:left="-270"/>
        <w:rPr>
          <w:iCs/>
          <w:sz w:val="28"/>
          <w:szCs w:val="28"/>
          <w:lang w:val="en-US"/>
        </w:rPr>
      </w:pPr>
    </w:p>
    <w:p w14:paraId="01BAFF93" w14:textId="77777777" w:rsidR="00B01AE3" w:rsidRPr="00B01AE3" w:rsidRDefault="00B01AE3" w:rsidP="00B01AE3">
      <w:pPr>
        <w:tabs>
          <w:tab w:val="left" w:pos="540"/>
          <w:tab w:val="left" w:pos="2340"/>
          <w:tab w:val="left" w:pos="2430"/>
        </w:tabs>
        <w:ind w:left="-270"/>
        <w:rPr>
          <w:iCs/>
          <w:sz w:val="28"/>
          <w:szCs w:val="28"/>
          <w:lang w:val="en-US"/>
        </w:rPr>
      </w:pPr>
      <w:r>
        <w:rPr>
          <w:sz w:val="28"/>
          <w:szCs w:val="28"/>
        </w:rPr>
        <w:tab/>
      </w:r>
      <w:r>
        <w:rPr>
          <w:b/>
          <w:sz w:val="28"/>
          <w:szCs w:val="28"/>
        </w:rPr>
        <w:t xml:space="preserve">Lớp: </w:t>
      </w:r>
      <w:r>
        <w:rPr>
          <w:b/>
          <w:sz w:val="28"/>
          <w:szCs w:val="28"/>
          <w:lang w:val="en-US"/>
        </w:rPr>
        <w:tab/>
      </w:r>
      <w:r>
        <w:rPr>
          <w:b/>
          <w:sz w:val="28"/>
          <w:szCs w:val="28"/>
          <w:lang w:val="en-US"/>
        </w:rPr>
        <w:tab/>
      </w:r>
      <w:r>
        <w:rPr>
          <w:b/>
          <w:sz w:val="28"/>
          <w:szCs w:val="28"/>
          <w:lang w:val="en-US"/>
        </w:rPr>
        <w:tab/>
      </w:r>
      <w:r>
        <w:rPr>
          <w:b/>
          <w:sz w:val="28"/>
          <w:szCs w:val="28"/>
          <w:lang w:val="en-US"/>
        </w:rPr>
        <w:tab/>
      </w:r>
      <w:r>
        <w:rPr>
          <w:b/>
          <w:sz w:val="28"/>
          <w:szCs w:val="28"/>
          <w:lang w:val="en-US"/>
        </w:rPr>
        <w:tab/>
      </w:r>
      <w:r>
        <w:rPr>
          <w:iCs/>
          <w:sz w:val="28"/>
          <w:szCs w:val="28"/>
          <w:lang w:val="en-US"/>
        </w:rPr>
        <w:t>Công nghệ Web (4)</w:t>
      </w:r>
    </w:p>
    <w:p w14:paraId="7DEB546F" w14:textId="77777777" w:rsidR="00B01AE3" w:rsidRPr="007E7959" w:rsidRDefault="00B01AE3" w:rsidP="00B01AE3">
      <w:pPr>
        <w:tabs>
          <w:tab w:val="left" w:pos="540"/>
          <w:tab w:val="left" w:pos="1800"/>
        </w:tabs>
        <w:ind w:left="-270"/>
        <w:rPr>
          <w:b/>
          <w:sz w:val="28"/>
          <w:szCs w:val="28"/>
          <w:lang w:val="en-US"/>
        </w:rPr>
      </w:pPr>
    </w:p>
    <w:p w14:paraId="481322B5" w14:textId="77777777" w:rsidR="00B01AE3" w:rsidRPr="007E7959" w:rsidRDefault="00B01AE3" w:rsidP="00B01AE3">
      <w:pPr>
        <w:tabs>
          <w:tab w:val="left" w:pos="540"/>
          <w:tab w:val="left" w:pos="990"/>
          <w:tab w:val="left" w:pos="3510"/>
        </w:tabs>
        <w:ind w:left="-270"/>
        <w:rPr>
          <w:i/>
          <w:sz w:val="28"/>
          <w:szCs w:val="28"/>
          <w:lang w:val="en-US"/>
        </w:rPr>
      </w:pPr>
      <w:r>
        <w:rPr>
          <w:sz w:val="28"/>
          <w:szCs w:val="28"/>
        </w:rPr>
        <w:tab/>
      </w:r>
      <w:r>
        <w:rPr>
          <w:b/>
          <w:sz w:val="28"/>
          <w:szCs w:val="28"/>
          <w:lang w:val="en-US"/>
        </w:rPr>
        <w:t>Giáo viên giảng dạy</w:t>
      </w:r>
      <w:r>
        <w:rPr>
          <w:b/>
          <w:sz w:val="28"/>
          <w:szCs w:val="28"/>
        </w:rPr>
        <w:t>:</w:t>
      </w:r>
      <w:r>
        <w:rPr>
          <w:sz w:val="28"/>
          <w:szCs w:val="28"/>
        </w:rPr>
        <w:tab/>
      </w:r>
      <w:r>
        <w:rPr>
          <w:iCs/>
          <w:sz w:val="28"/>
          <w:szCs w:val="28"/>
        </w:rPr>
        <w:t>T</w:t>
      </w:r>
      <w:r>
        <w:rPr>
          <w:iCs/>
          <w:sz w:val="28"/>
          <w:szCs w:val="28"/>
          <w:lang w:val="en-US"/>
        </w:rPr>
        <w:t>h.S Lê Viết Trương</w:t>
      </w:r>
    </w:p>
    <w:p w14:paraId="21275864" w14:textId="77777777" w:rsidR="00B01AE3" w:rsidRPr="007E7959" w:rsidRDefault="00B01AE3" w:rsidP="00B01AE3">
      <w:pPr>
        <w:tabs>
          <w:tab w:val="left" w:pos="540"/>
          <w:tab w:val="left" w:pos="990"/>
          <w:tab w:val="left" w:pos="3510"/>
        </w:tabs>
        <w:ind w:left="-270"/>
        <w:rPr>
          <w:sz w:val="28"/>
          <w:szCs w:val="28"/>
          <w:lang w:val="en-US"/>
        </w:rPr>
      </w:pPr>
    </w:p>
    <w:p w14:paraId="7D76B79C" w14:textId="77777777" w:rsidR="00B01AE3" w:rsidRPr="007E7959" w:rsidRDefault="00B01AE3" w:rsidP="00B01AE3">
      <w:pPr>
        <w:tabs>
          <w:tab w:val="left" w:pos="540"/>
        </w:tabs>
        <w:jc w:val="center"/>
        <w:rPr>
          <w:b/>
          <w:bCs/>
          <w:iCs/>
          <w:sz w:val="28"/>
          <w:szCs w:val="28"/>
          <w:lang w:val="en-US"/>
        </w:rPr>
      </w:pPr>
      <w:r>
        <w:rPr>
          <w:b/>
          <w:bCs/>
          <w:iCs/>
          <w:sz w:val="28"/>
          <w:szCs w:val="28"/>
        </w:rPr>
        <w:t>Đà Nẵng</w:t>
      </w:r>
      <w:r>
        <w:rPr>
          <w:b/>
          <w:bCs/>
          <w:iCs/>
          <w:sz w:val="28"/>
          <w:szCs w:val="28"/>
          <w:lang w:val="en-US"/>
        </w:rPr>
        <w:t xml:space="preserve"> – 6/2026</w:t>
      </w:r>
    </w:p>
    <w:p w14:paraId="5C8BF45F" w14:textId="77777777" w:rsidR="00ED32C9" w:rsidRDefault="00ED32C9" w:rsidP="00B2201E">
      <w:pPr>
        <w:tabs>
          <w:tab w:val="left" w:pos="540"/>
        </w:tabs>
        <w:ind w:left="-270"/>
        <w:jc w:val="center"/>
        <w:rPr>
          <w:b/>
          <w:bCs/>
          <w:iCs/>
          <w:sz w:val="32"/>
          <w:szCs w:val="32"/>
          <w:lang w:val="en-US"/>
        </w:rPr>
      </w:pPr>
    </w:p>
    <w:p w14:paraId="4EFC441D" w14:textId="77777777" w:rsidR="00237A5C" w:rsidRDefault="00237A5C" w:rsidP="00B2201E">
      <w:pPr>
        <w:tabs>
          <w:tab w:val="left" w:pos="540"/>
        </w:tabs>
        <w:ind w:left="-270"/>
        <w:jc w:val="center"/>
        <w:rPr>
          <w:b/>
          <w:bCs/>
          <w:iCs/>
          <w:sz w:val="32"/>
          <w:szCs w:val="32"/>
          <w:lang w:val="en-US"/>
        </w:rPr>
      </w:pPr>
    </w:p>
    <w:p w14:paraId="1FEDAA87" w14:textId="77777777" w:rsidR="00237A5C" w:rsidRPr="007E7959" w:rsidRDefault="00237A5C" w:rsidP="00B2201E">
      <w:pPr>
        <w:tabs>
          <w:tab w:val="left" w:pos="540"/>
        </w:tabs>
        <w:ind w:left="-270"/>
        <w:jc w:val="center"/>
        <w:rPr>
          <w:b/>
          <w:bCs/>
          <w:iCs/>
          <w:sz w:val="32"/>
          <w:szCs w:val="32"/>
          <w:lang w:val="en-US"/>
        </w:rPr>
      </w:pPr>
    </w:p>
    <w:p w14:paraId="40800DF5" w14:textId="77777777" w:rsidR="00A17E36" w:rsidRDefault="00A17E36" w:rsidP="009C36F3">
      <w:pPr>
        <w:pStyle w:val="DATNTitle1"/>
        <w:tabs>
          <w:tab w:val="left" w:pos="540"/>
        </w:tabs>
        <w:ind w:left="-270"/>
        <w:outlineLvl w:val="0"/>
        <w:rPr>
          <w:sz w:val="32"/>
          <w:szCs w:val="32"/>
        </w:rPr>
        <w:sectPr w:rsidR="00A17E36" w:rsidSect="00215BF5">
          <w:type w:val="continuous"/>
          <w:pgSz w:w="11907" w:h="16840" w:code="9"/>
          <w:pgMar w:top="1138" w:right="1138" w:bottom="1138" w:left="1699"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81"/>
        </w:sectPr>
      </w:pPr>
      <w:bookmarkStart w:id="12" w:name="_Toc229833703"/>
      <w:bookmarkStart w:id="13" w:name="_Toc231667481"/>
      <w:bookmarkStart w:id="14" w:name="_Toc231727521"/>
    </w:p>
    <w:p w14:paraId="002ABC3A" w14:textId="77777777" w:rsidR="009E60E2" w:rsidRPr="007E7959" w:rsidRDefault="00900EA2" w:rsidP="009C36F3">
      <w:pPr>
        <w:pStyle w:val="DATNTitle1"/>
        <w:tabs>
          <w:tab w:val="left" w:pos="540"/>
        </w:tabs>
        <w:ind w:left="-270"/>
        <w:outlineLvl w:val="0"/>
        <w:rPr>
          <w:sz w:val="32"/>
          <w:szCs w:val="32"/>
        </w:rPr>
      </w:pPr>
      <w:r>
        <w:rPr>
          <w:sz w:val="32"/>
          <w:szCs w:val="32"/>
        </w:rPr>
        <w:lastRenderedPageBreak/>
        <w:t>LỜI CẢM ƠN</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0283BD23" w14:textId="77777777" w:rsidR="008C42A9" w:rsidRPr="007E7959" w:rsidRDefault="008C42A9" w:rsidP="008C42A9">
      <w:pPr>
        <w:spacing w:after="120"/>
        <w:ind w:firstLine="720"/>
        <w:jc w:val="both"/>
      </w:pPr>
      <w:r>
        <w:rPr>
          <w:rFonts w:eastAsia="Times New Roman"/>
        </w:rPr>
        <w:t>Lời đầu tiên, nhóm tác giả xin trân trọng gửi lời cảm ơn chân thành và sâu sắc nhất đến Ban Giám hiệu Trường Đại học Công nghệ Thông tin và Truyền thông Việt, Hàn (VKU) cùng toàn thể quý thầy cô Khoa Kĩ thuật Máy tính và Điện tử đã tạo điều kiện thuận lợi, cung cấp một môi trường học tập năng động và sáng tạo trong suốt quá trình theo học tại trường. VKU không chỉ là nơi truyền thụ kiến thức nền tảng về kỹ thuật mà còn là cái nôi nuôi dưỡng những ý tưởng khởi nghiệp công nghệ và những khát vọng giải quyết các vấn đề thực tiễn của xã hội số.</w:t>
      </w:r>
    </w:p>
    <w:p w14:paraId="12FBA6CF" w14:textId="7B793DBB" w:rsidR="008C42A9" w:rsidRPr="007E7959" w:rsidRDefault="008C42A9" w:rsidP="008C42A9">
      <w:pPr>
        <w:spacing w:after="120"/>
        <w:ind w:firstLine="720"/>
        <w:jc w:val="both"/>
      </w:pPr>
      <w:r>
        <w:rPr>
          <w:rFonts w:eastAsia="Times New Roman"/>
        </w:rPr>
        <w:t xml:space="preserve">Đặc biệt, nhóm xin bày tỏ lòng biết ơn vô hạn đến </w:t>
      </w:r>
      <w:r w:rsidR="00B01AE3" w:rsidRPr="00070C6A">
        <w:rPr>
          <w:iCs/>
        </w:rPr>
        <w:t>T</w:t>
      </w:r>
      <w:r w:rsidR="00B01AE3" w:rsidRPr="00070C6A">
        <w:rPr>
          <w:iCs/>
          <w:lang w:val="en-US"/>
        </w:rPr>
        <w:t>h.S Lê Viết Trương</w:t>
      </w:r>
      <w:r>
        <w:rPr>
          <w:rFonts w:eastAsia="Times New Roman"/>
        </w:rPr>
        <w:t xml:space="preserve">, Giáo viên hướng dẫn trực tiếp học phần </w:t>
      </w:r>
      <w:r w:rsidR="00B01AE3">
        <w:rPr>
          <w:rFonts w:eastAsia="Times New Roman"/>
          <w:lang w:val="en-US"/>
        </w:rPr>
        <w:t>Công nghệ Web</w:t>
      </w:r>
      <w:r>
        <w:rPr>
          <w:rFonts w:eastAsia="Times New Roman"/>
        </w:rPr>
        <w:t>. Sự tận tâm chỉ bảo, những định hướng chiến lược sắc bén cùng với sự khắt khe cần thiết trong tiêu chuẩn học thuật của thầy không chỉ giúp nhóm hoàn thiện báo cáo này về mặt kỹ thuật và lý thuyết, mà còn rèn luyện tư duy phản biện và phong cách làm việc khoa học của những kỹ sư công nghệ thông tin tương lai. Thầy đã giúp chúng em hiểu rằng công nghệ không chỉ là những dòng mã vô tri, mà là công cụ để giải quyết những vấn đề nhức nhối của xã hội, đặc biệt trong bối cảnh an ninh mạng và lừa đảo bằng trí tuệ nhân tạo đang diễn biến phức tạp tại Việt Nam.</w:t>
      </w:r>
    </w:p>
    <w:p w14:paraId="044D2498" w14:textId="19F41740" w:rsidR="008C42A9" w:rsidRPr="007E7959" w:rsidRDefault="008C42A9" w:rsidP="008C42A9">
      <w:pPr>
        <w:spacing w:after="120"/>
        <w:ind w:firstLine="720"/>
        <w:jc w:val="both"/>
      </w:pPr>
      <w:r>
        <w:rPr>
          <w:rFonts w:eastAsia="Times New Roman"/>
        </w:rPr>
        <w:t>Một lời cảm ơn đặc biệt xin được gửi đến cộng đồng người dùng đã tham gia thử nghiệm phiên bản beta của DEEPFENSE.ONLINE</w:t>
      </w:r>
      <w:r w:rsidR="00B01AE3">
        <w:rPr>
          <w:rFonts w:eastAsia="Times New Roman"/>
          <w:lang w:val="en-US"/>
        </w:rPr>
        <w:t xml:space="preserve">. </w:t>
      </w:r>
      <w:r>
        <w:rPr>
          <w:rFonts w:eastAsia="Times New Roman"/>
        </w:rPr>
        <w:t>Chính những phản hồi quý báu từ thực tế đã giúp dự án không chỉ dừng lại ở một bài tập học thuật mà thực sự mang lại giá trị xã hội.</w:t>
      </w:r>
    </w:p>
    <w:p w14:paraId="4FBF132D" w14:textId="77777777" w:rsidR="00A17E36" w:rsidRDefault="008C42A9" w:rsidP="00A17E36">
      <w:pPr>
        <w:spacing w:after="120"/>
        <w:ind w:firstLine="720"/>
        <w:jc w:val="both"/>
        <w:rPr>
          <w:rFonts w:eastAsia="Times New Roman"/>
          <w:lang w:val="en-US"/>
        </w:rPr>
      </w:pPr>
      <w:r>
        <w:rPr>
          <w:rFonts w:eastAsia="Times New Roman"/>
        </w:rPr>
        <w:t>Cuối cùng, bốn thành viên trong nhóm xin cảm ơn lẫn nhau vì đã luôn sát cánh, chia sẻ khó khăn và cùng nhau vượt qua những đêm thức trắng để hoàn thiện sản phẩm DEEPFENSE.ONLINE phiên bản 3.0. Từ những dòng code đầu tiên còn đầy lỗi cho đến khi hệ thống vận hành ổn định trên môi trường production với hàng nghìn người dùng tiềm năng, đó là cả một hành trình của sự nỗ lực, đoàn kết và học hỏi không ngừng. Dù còn nhiều thiếu sót đặc thù của những sinh viên năm nhất mới chập chững bước vào ngành, nhóm tác giả hy vọng báo cáo này sẽ là viên gạch đầu tiên cho hành trình chinh phục công nghệ phía trước</w:t>
      </w:r>
    </w:p>
    <w:p w14:paraId="37250B36" w14:textId="77777777" w:rsidR="00A17E36" w:rsidRDefault="00A17E36" w:rsidP="00A17E36">
      <w:pPr>
        <w:spacing w:after="120"/>
        <w:ind w:firstLine="720"/>
        <w:jc w:val="both"/>
        <w:rPr>
          <w:rFonts w:eastAsia="Times New Roman"/>
          <w:lang w:val="en-US"/>
        </w:rPr>
      </w:pPr>
    </w:p>
    <w:p w14:paraId="3162F075" w14:textId="232BE2F9" w:rsidR="00A17E36" w:rsidRPr="00A17E36" w:rsidRDefault="00A17E36" w:rsidP="00A17E36">
      <w:pPr>
        <w:spacing w:after="120"/>
        <w:ind w:firstLine="720"/>
        <w:jc w:val="right"/>
        <w:rPr>
          <w:rFonts w:eastAsia="Times New Roman"/>
          <w:lang w:val="en-US"/>
        </w:rPr>
        <w:sectPr w:rsidR="00A17E36" w:rsidRPr="00A17E36" w:rsidSect="00A17E36">
          <w:headerReference w:type="default" r:id="rId10"/>
          <w:pgSz w:w="11907" w:h="16840" w:code="9"/>
          <w:pgMar w:top="1138" w:right="1138" w:bottom="1138" w:left="1699" w:header="720" w:footer="720" w:gutter="0"/>
          <w:cols w:space="720"/>
          <w:docGrid w:linePitch="381"/>
        </w:sectPr>
      </w:pPr>
      <w:r>
        <w:rPr>
          <w:rFonts w:eastAsia="Times New Roman"/>
          <w:lang w:val="en-US"/>
        </w:rPr>
        <w:t>C</w:t>
      </w:r>
      <w:r>
        <w:rPr>
          <w:rFonts w:eastAsia="Times New Roman"/>
        </w:rPr>
        <w:t>húng em xin chân thành cảm ơn!</w:t>
      </w:r>
    </w:p>
    <w:sdt>
      <w:sdtPr>
        <w:rPr>
          <w:rFonts w:ascii="Times New Roman" w:eastAsia="SimSun" w:hAnsi="Times New Roman" w:cs="Times New Roman"/>
          <w:color w:val="auto"/>
          <w:sz w:val="26"/>
          <w:szCs w:val="26"/>
        </w:rPr>
        <w:id w:val="1183019661"/>
        <w:docPartObj>
          <w:docPartGallery w:val="Table of Contents"/>
          <w:docPartUnique/>
        </w:docPartObj>
      </w:sdtPr>
      <w:sdtEndPr>
        <w:rPr>
          <w:b/>
          <w:bCs/>
          <w:noProof/>
        </w:rPr>
      </w:sdtEndPr>
      <w:sdtContent>
        <w:p w14:paraId="4E8FB661" w14:textId="3364DD78" w:rsidR="001D0F6A" w:rsidRPr="001D0F6A" w:rsidRDefault="001D0F6A" w:rsidP="001D0F6A">
          <w:pPr>
            <w:pStyle w:val="TOCHeading"/>
            <w:jc w:val="center"/>
            <w:rPr>
              <w:rFonts w:ascii="Times New Roman" w:hAnsi="Times New Roman" w:cs="Times New Roman"/>
              <w:b/>
              <w:bCs/>
              <w:color w:val="auto"/>
              <w:sz w:val="30"/>
              <w:szCs w:val="30"/>
              <w:lang w:val="en-US"/>
            </w:rPr>
          </w:pPr>
          <w:r w:rsidRPr="001D0F6A">
            <w:rPr>
              <w:rFonts w:ascii="Times New Roman" w:hAnsi="Times New Roman" w:cs="Times New Roman"/>
              <w:b/>
              <w:bCs/>
              <w:color w:val="auto"/>
              <w:sz w:val="30"/>
              <w:szCs w:val="30"/>
              <w:lang w:val="en-US"/>
            </w:rPr>
            <w:t>MỤC LỤC</w:t>
          </w:r>
        </w:p>
        <w:p w14:paraId="76B8298C" w14:textId="64F9E3E9" w:rsidR="00E53FE0" w:rsidRDefault="001D0F6A">
          <w:pPr>
            <w:pStyle w:val="TOC1"/>
            <w:tabs>
              <w:tab w:val="right" w:leader="dot" w:pos="9062"/>
            </w:tabs>
            <w:rPr>
              <w:rFonts w:asciiTheme="minorHAnsi" w:eastAsiaTheme="minorEastAsia" w:hAnsiTheme="minorHAnsi" w:cstheme="minorBidi"/>
              <w:b w:val="0"/>
              <w:bCs w:val="0"/>
              <w:noProof/>
              <w:kern w:val="2"/>
              <w:szCs w:val="24"/>
              <w:lang w:val="en-US" w:eastAsia="en-US"/>
              <w14:ligatures w14:val="standardContextual"/>
            </w:rPr>
          </w:pPr>
          <w:r>
            <w:fldChar w:fldCharType="begin"/>
          </w:r>
          <w:r>
            <w:instrText xml:space="preserve"> TOC \o "1-3" \h \z \u </w:instrText>
          </w:r>
          <w:r>
            <w:fldChar w:fldCharType="separate"/>
          </w:r>
          <w:hyperlink w:anchor="_Toc231727521" w:history="1">
            <w:r w:rsidR="00E53FE0" w:rsidRPr="00960602">
              <w:rPr>
                <w:rStyle w:val="Hyperlink"/>
                <w:noProof/>
              </w:rPr>
              <w:t>LỜI CẢM ƠN</w:t>
            </w:r>
            <w:r w:rsidR="00E53FE0">
              <w:rPr>
                <w:noProof/>
                <w:webHidden/>
              </w:rPr>
              <w:tab/>
            </w:r>
            <w:r w:rsidR="00E53FE0">
              <w:rPr>
                <w:noProof/>
                <w:webHidden/>
              </w:rPr>
              <w:fldChar w:fldCharType="begin"/>
            </w:r>
            <w:r w:rsidR="00E53FE0">
              <w:rPr>
                <w:noProof/>
                <w:webHidden/>
              </w:rPr>
              <w:instrText xml:space="preserve"> PAGEREF _Toc231727521 \h </w:instrText>
            </w:r>
            <w:r w:rsidR="00E53FE0">
              <w:rPr>
                <w:noProof/>
                <w:webHidden/>
              </w:rPr>
            </w:r>
            <w:r w:rsidR="00E53FE0">
              <w:rPr>
                <w:noProof/>
                <w:webHidden/>
              </w:rPr>
              <w:fldChar w:fldCharType="separate"/>
            </w:r>
            <w:r w:rsidR="00215BF5">
              <w:rPr>
                <w:rFonts w:hint="eastAsia"/>
                <w:noProof/>
                <w:webHidden/>
              </w:rPr>
              <w:t>3</w:t>
            </w:r>
            <w:r w:rsidR="00E53FE0">
              <w:rPr>
                <w:noProof/>
                <w:webHidden/>
              </w:rPr>
              <w:fldChar w:fldCharType="end"/>
            </w:r>
          </w:hyperlink>
        </w:p>
        <w:p w14:paraId="121ED98C" w14:textId="3780BF25" w:rsidR="00E53FE0" w:rsidRDefault="00E53FE0">
          <w:pPr>
            <w:pStyle w:val="TOC1"/>
            <w:tabs>
              <w:tab w:val="right" w:leader="dot" w:pos="9062"/>
            </w:tabs>
            <w:rPr>
              <w:rFonts w:asciiTheme="minorHAnsi" w:eastAsiaTheme="minorEastAsia" w:hAnsiTheme="minorHAnsi" w:cstheme="minorBidi"/>
              <w:b w:val="0"/>
              <w:bCs w:val="0"/>
              <w:noProof/>
              <w:kern w:val="2"/>
              <w:szCs w:val="24"/>
              <w:lang w:val="en-US" w:eastAsia="en-US"/>
              <w14:ligatures w14:val="standardContextual"/>
            </w:rPr>
          </w:pPr>
          <w:hyperlink w:anchor="_Toc231727522" w:history="1">
            <w:r w:rsidRPr="00960602">
              <w:rPr>
                <w:rStyle w:val="Hyperlink"/>
                <w:noProof/>
              </w:rPr>
              <w:t>DANH MỤC CÁC TỪ VIẾT TẮT</w:t>
            </w:r>
            <w:r>
              <w:rPr>
                <w:noProof/>
                <w:webHidden/>
              </w:rPr>
              <w:tab/>
            </w:r>
            <w:r>
              <w:rPr>
                <w:noProof/>
                <w:webHidden/>
              </w:rPr>
              <w:fldChar w:fldCharType="begin"/>
            </w:r>
            <w:r>
              <w:rPr>
                <w:noProof/>
                <w:webHidden/>
              </w:rPr>
              <w:instrText xml:space="preserve"> PAGEREF _Toc231727522 \h </w:instrText>
            </w:r>
            <w:r>
              <w:rPr>
                <w:noProof/>
                <w:webHidden/>
              </w:rPr>
            </w:r>
            <w:r>
              <w:rPr>
                <w:noProof/>
                <w:webHidden/>
              </w:rPr>
              <w:fldChar w:fldCharType="separate"/>
            </w:r>
            <w:r w:rsidR="00215BF5">
              <w:rPr>
                <w:rFonts w:hint="eastAsia"/>
                <w:noProof/>
                <w:webHidden/>
              </w:rPr>
              <w:t>8</w:t>
            </w:r>
            <w:r>
              <w:rPr>
                <w:noProof/>
                <w:webHidden/>
              </w:rPr>
              <w:fldChar w:fldCharType="end"/>
            </w:r>
          </w:hyperlink>
        </w:p>
        <w:p w14:paraId="448C82BC" w14:textId="4DAF45E6" w:rsidR="00E53FE0" w:rsidRDefault="00E53FE0">
          <w:pPr>
            <w:pStyle w:val="TOC1"/>
            <w:tabs>
              <w:tab w:val="right" w:leader="dot" w:pos="9062"/>
            </w:tabs>
            <w:rPr>
              <w:rFonts w:asciiTheme="minorHAnsi" w:eastAsiaTheme="minorEastAsia" w:hAnsiTheme="minorHAnsi" w:cstheme="minorBidi"/>
              <w:b w:val="0"/>
              <w:bCs w:val="0"/>
              <w:noProof/>
              <w:kern w:val="2"/>
              <w:szCs w:val="24"/>
              <w:lang w:val="en-US" w:eastAsia="en-US"/>
              <w14:ligatures w14:val="standardContextual"/>
            </w:rPr>
          </w:pPr>
          <w:hyperlink w:anchor="_Toc231727523" w:history="1">
            <w:r w:rsidRPr="00960602">
              <w:rPr>
                <w:rStyle w:val="Hyperlink"/>
                <w:noProof/>
              </w:rPr>
              <w:t>DANH MỤC HÌNH ẢNH VÀ BẢNG BIỂU</w:t>
            </w:r>
            <w:r>
              <w:rPr>
                <w:noProof/>
                <w:webHidden/>
              </w:rPr>
              <w:tab/>
            </w:r>
            <w:r>
              <w:rPr>
                <w:noProof/>
                <w:webHidden/>
              </w:rPr>
              <w:fldChar w:fldCharType="begin"/>
            </w:r>
            <w:r>
              <w:rPr>
                <w:noProof/>
                <w:webHidden/>
              </w:rPr>
              <w:instrText xml:space="preserve"> PAGEREF _Toc231727523 \h </w:instrText>
            </w:r>
            <w:r>
              <w:rPr>
                <w:noProof/>
                <w:webHidden/>
              </w:rPr>
            </w:r>
            <w:r>
              <w:rPr>
                <w:noProof/>
                <w:webHidden/>
              </w:rPr>
              <w:fldChar w:fldCharType="separate"/>
            </w:r>
            <w:r w:rsidR="00215BF5">
              <w:rPr>
                <w:rFonts w:hint="eastAsia"/>
                <w:noProof/>
                <w:webHidden/>
              </w:rPr>
              <w:t>9</w:t>
            </w:r>
            <w:r>
              <w:rPr>
                <w:noProof/>
                <w:webHidden/>
              </w:rPr>
              <w:fldChar w:fldCharType="end"/>
            </w:r>
          </w:hyperlink>
        </w:p>
        <w:p w14:paraId="5D804CF2" w14:textId="5F3161C3" w:rsidR="00E53FE0" w:rsidRDefault="00E53FE0">
          <w:pPr>
            <w:pStyle w:val="TOC1"/>
            <w:tabs>
              <w:tab w:val="right" w:leader="dot" w:pos="9062"/>
            </w:tabs>
            <w:rPr>
              <w:rFonts w:asciiTheme="minorHAnsi" w:eastAsiaTheme="minorEastAsia" w:hAnsiTheme="minorHAnsi" w:cstheme="minorBidi"/>
              <w:b w:val="0"/>
              <w:bCs w:val="0"/>
              <w:noProof/>
              <w:kern w:val="2"/>
              <w:szCs w:val="24"/>
              <w:lang w:val="en-US" w:eastAsia="en-US"/>
              <w14:ligatures w14:val="standardContextual"/>
            </w:rPr>
          </w:pPr>
          <w:hyperlink w:anchor="_Toc231727524" w:history="1">
            <w:r w:rsidRPr="00960602">
              <w:rPr>
                <w:rStyle w:val="Hyperlink"/>
                <w:noProof/>
              </w:rPr>
              <w:t>CHƯƠNG 1. MỞ ĐẦU</w:t>
            </w:r>
            <w:r>
              <w:rPr>
                <w:noProof/>
                <w:webHidden/>
              </w:rPr>
              <w:tab/>
            </w:r>
            <w:r>
              <w:rPr>
                <w:noProof/>
                <w:webHidden/>
              </w:rPr>
              <w:fldChar w:fldCharType="begin"/>
            </w:r>
            <w:r>
              <w:rPr>
                <w:noProof/>
                <w:webHidden/>
              </w:rPr>
              <w:instrText xml:space="preserve"> PAGEREF _Toc231727524 \h </w:instrText>
            </w:r>
            <w:r>
              <w:rPr>
                <w:noProof/>
                <w:webHidden/>
              </w:rPr>
            </w:r>
            <w:r>
              <w:rPr>
                <w:noProof/>
                <w:webHidden/>
              </w:rPr>
              <w:fldChar w:fldCharType="separate"/>
            </w:r>
            <w:r w:rsidR="00215BF5">
              <w:rPr>
                <w:rFonts w:hint="eastAsia"/>
                <w:noProof/>
                <w:webHidden/>
              </w:rPr>
              <w:t>10</w:t>
            </w:r>
            <w:r>
              <w:rPr>
                <w:noProof/>
                <w:webHidden/>
              </w:rPr>
              <w:fldChar w:fldCharType="end"/>
            </w:r>
          </w:hyperlink>
        </w:p>
        <w:p w14:paraId="1E14DA46" w14:textId="4A131128"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25" w:history="1">
            <w:r w:rsidRPr="00960602">
              <w:rPr>
                <w:rStyle w:val="Hyperlink"/>
                <w:noProof/>
              </w:rPr>
              <w:t>1.1. Đặt vấn đề và Tính cấp thiết của đề tài</w:t>
            </w:r>
            <w:r>
              <w:rPr>
                <w:noProof/>
                <w:webHidden/>
              </w:rPr>
              <w:tab/>
            </w:r>
            <w:r>
              <w:rPr>
                <w:noProof/>
                <w:webHidden/>
              </w:rPr>
              <w:fldChar w:fldCharType="begin"/>
            </w:r>
            <w:r>
              <w:rPr>
                <w:noProof/>
                <w:webHidden/>
              </w:rPr>
              <w:instrText xml:space="preserve"> PAGEREF _Toc231727525 \h </w:instrText>
            </w:r>
            <w:r>
              <w:rPr>
                <w:noProof/>
                <w:webHidden/>
              </w:rPr>
            </w:r>
            <w:r>
              <w:rPr>
                <w:noProof/>
                <w:webHidden/>
              </w:rPr>
              <w:fldChar w:fldCharType="separate"/>
            </w:r>
            <w:r w:rsidR="00215BF5">
              <w:rPr>
                <w:rFonts w:hint="eastAsia"/>
                <w:noProof/>
                <w:webHidden/>
              </w:rPr>
              <w:t>10</w:t>
            </w:r>
            <w:r>
              <w:rPr>
                <w:noProof/>
                <w:webHidden/>
              </w:rPr>
              <w:fldChar w:fldCharType="end"/>
            </w:r>
          </w:hyperlink>
        </w:p>
        <w:p w14:paraId="21067AA9" w14:textId="2AD9048B"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26" w:history="1">
            <w:r w:rsidRPr="00960602">
              <w:rPr>
                <w:rStyle w:val="Hyperlink"/>
                <w:noProof/>
              </w:rPr>
              <w:t>1.1.1. Bối cảnh toàn cầu</w:t>
            </w:r>
            <w:r>
              <w:rPr>
                <w:noProof/>
                <w:webHidden/>
              </w:rPr>
              <w:tab/>
            </w:r>
            <w:r>
              <w:rPr>
                <w:noProof/>
                <w:webHidden/>
              </w:rPr>
              <w:fldChar w:fldCharType="begin"/>
            </w:r>
            <w:r>
              <w:rPr>
                <w:noProof/>
                <w:webHidden/>
              </w:rPr>
              <w:instrText xml:space="preserve"> PAGEREF _Toc231727526 \h </w:instrText>
            </w:r>
            <w:r>
              <w:rPr>
                <w:noProof/>
                <w:webHidden/>
              </w:rPr>
            </w:r>
            <w:r>
              <w:rPr>
                <w:noProof/>
                <w:webHidden/>
              </w:rPr>
              <w:fldChar w:fldCharType="separate"/>
            </w:r>
            <w:r w:rsidR="00215BF5">
              <w:rPr>
                <w:noProof/>
                <w:webHidden/>
              </w:rPr>
              <w:t>10</w:t>
            </w:r>
            <w:r>
              <w:rPr>
                <w:noProof/>
                <w:webHidden/>
              </w:rPr>
              <w:fldChar w:fldCharType="end"/>
            </w:r>
          </w:hyperlink>
        </w:p>
        <w:p w14:paraId="109C66F6" w14:textId="4DB3183A"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27" w:history="1">
            <w:r w:rsidRPr="00960602">
              <w:rPr>
                <w:rStyle w:val="Hyperlink"/>
                <w:noProof/>
              </w:rPr>
              <w:t>1.1.2. Thực trạng tại Việt Nam</w:t>
            </w:r>
            <w:r>
              <w:rPr>
                <w:noProof/>
                <w:webHidden/>
              </w:rPr>
              <w:tab/>
            </w:r>
            <w:r>
              <w:rPr>
                <w:noProof/>
                <w:webHidden/>
              </w:rPr>
              <w:fldChar w:fldCharType="begin"/>
            </w:r>
            <w:r>
              <w:rPr>
                <w:noProof/>
                <w:webHidden/>
              </w:rPr>
              <w:instrText xml:space="preserve"> PAGEREF _Toc231727527 \h </w:instrText>
            </w:r>
            <w:r>
              <w:rPr>
                <w:noProof/>
                <w:webHidden/>
              </w:rPr>
            </w:r>
            <w:r>
              <w:rPr>
                <w:noProof/>
                <w:webHidden/>
              </w:rPr>
              <w:fldChar w:fldCharType="separate"/>
            </w:r>
            <w:r w:rsidR="00215BF5">
              <w:rPr>
                <w:noProof/>
                <w:webHidden/>
              </w:rPr>
              <w:t>10</w:t>
            </w:r>
            <w:r>
              <w:rPr>
                <w:noProof/>
                <w:webHidden/>
              </w:rPr>
              <w:fldChar w:fldCharType="end"/>
            </w:r>
          </w:hyperlink>
        </w:p>
        <w:p w14:paraId="5B269C5E" w14:textId="453C88AE"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28" w:history="1">
            <w:r w:rsidRPr="00960602">
              <w:rPr>
                <w:rStyle w:val="Hyperlink"/>
                <w:noProof/>
              </w:rPr>
              <w:t>1.1.3. Khoảng cách nhận thức và vai trò Giáo dục</w:t>
            </w:r>
            <w:r>
              <w:rPr>
                <w:noProof/>
                <w:webHidden/>
              </w:rPr>
              <w:tab/>
            </w:r>
            <w:r>
              <w:rPr>
                <w:noProof/>
                <w:webHidden/>
              </w:rPr>
              <w:fldChar w:fldCharType="begin"/>
            </w:r>
            <w:r>
              <w:rPr>
                <w:noProof/>
                <w:webHidden/>
              </w:rPr>
              <w:instrText xml:space="preserve"> PAGEREF _Toc231727528 \h </w:instrText>
            </w:r>
            <w:r>
              <w:rPr>
                <w:noProof/>
                <w:webHidden/>
              </w:rPr>
            </w:r>
            <w:r>
              <w:rPr>
                <w:noProof/>
                <w:webHidden/>
              </w:rPr>
              <w:fldChar w:fldCharType="separate"/>
            </w:r>
            <w:r w:rsidR="00215BF5">
              <w:rPr>
                <w:noProof/>
                <w:webHidden/>
              </w:rPr>
              <w:t>11</w:t>
            </w:r>
            <w:r>
              <w:rPr>
                <w:noProof/>
                <w:webHidden/>
              </w:rPr>
              <w:fldChar w:fldCharType="end"/>
            </w:r>
          </w:hyperlink>
        </w:p>
        <w:p w14:paraId="7349BA68" w14:textId="45B4155C"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29" w:history="1">
            <w:r w:rsidRPr="00960602">
              <w:rPr>
                <w:rStyle w:val="Hyperlink"/>
                <w:noProof/>
              </w:rPr>
              <w:t>1.1.4. Hạn chế của các giải pháp hiện có</w:t>
            </w:r>
            <w:r>
              <w:rPr>
                <w:noProof/>
                <w:webHidden/>
              </w:rPr>
              <w:tab/>
            </w:r>
            <w:r>
              <w:rPr>
                <w:noProof/>
                <w:webHidden/>
              </w:rPr>
              <w:fldChar w:fldCharType="begin"/>
            </w:r>
            <w:r>
              <w:rPr>
                <w:noProof/>
                <w:webHidden/>
              </w:rPr>
              <w:instrText xml:space="preserve"> PAGEREF _Toc231727529 \h </w:instrText>
            </w:r>
            <w:r>
              <w:rPr>
                <w:noProof/>
                <w:webHidden/>
              </w:rPr>
            </w:r>
            <w:r>
              <w:rPr>
                <w:noProof/>
                <w:webHidden/>
              </w:rPr>
              <w:fldChar w:fldCharType="separate"/>
            </w:r>
            <w:r w:rsidR="00215BF5">
              <w:rPr>
                <w:noProof/>
                <w:webHidden/>
              </w:rPr>
              <w:t>11</w:t>
            </w:r>
            <w:r>
              <w:rPr>
                <w:noProof/>
                <w:webHidden/>
              </w:rPr>
              <w:fldChar w:fldCharType="end"/>
            </w:r>
          </w:hyperlink>
        </w:p>
        <w:p w14:paraId="6E811613" w14:textId="3EF2E5FF"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30" w:history="1">
            <w:r w:rsidRPr="00960602">
              <w:rPr>
                <w:rStyle w:val="Hyperlink"/>
                <w:noProof/>
              </w:rPr>
              <w:t>1.2. Mục tiêu nghiên cứu</w:t>
            </w:r>
            <w:r>
              <w:rPr>
                <w:noProof/>
                <w:webHidden/>
              </w:rPr>
              <w:tab/>
            </w:r>
            <w:r>
              <w:rPr>
                <w:noProof/>
                <w:webHidden/>
              </w:rPr>
              <w:fldChar w:fldCharType="begin"/>
            </w:r>
            <w:r>
              <w:rPr>
                <w:noProof/>
                <w:webHidden/>
              </w:rPr>
              <w:instrText xml:space="preserve"> PAGEREF _Toc231727530 \h </w:instrText>
            </w:r>
            <w:r>
              <w:rPr>
                <w:noProof/>
                <w:webHidden/>
              </w:rPr>
            </w:r>
            <w:r>
              <w:rPr>
                <w:noProof/>
                <w:webHidden/>
              </w:rPr>
              <w:fldChar w:fldCharType="separate"/>
            </w:r>
            <w:r w:rsidR="00215BF5">
              <w:rPr>
                <w:rFonts w:hint="eastAsia"/>
                <w:noProof/>
                <w:webHidden/>
              </w:rPr>
              <w:t>11</w:t>
            </w:r>
            <w:r>
              <w:rPr>
                <w:noProof/>
                <w:webHidden/>
              </w:rPr>
              <w:fldChar w:fldCharType="end"/>
            </w:r>
          </w:hyperlink>
        </w:p>
        <w:p w14:paraId="6938BF20" w14:textId="2D42A671"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31" w:history="1">
            <w:r w:rsidRPr="00960602">
              <w:rPr>
                <w:rStyle w:val="Hyperlink"/>
                <w:noProof/>
              </w:rPr>
              <w:t>1.2.1. Mục tiêu tổng quát</w:t>
            </w:r>
            <w:r>
              <w:rPr>
                <w:noProof/>
                <w:webHidden/>
              </w:rPr>
              <w:tab/>
            </w:r>
            <w:r>
              <w:rPr>
                <w:noProof/>
                <w:webHidden/>
              </w:rPr>
              <w:fldChar w:fldCharType="begin"/>
            </w:r>
            <w:r>
              <w:rPr>
                <w:noProof/>
                <w:webHidden/>
              </w:rPr>
              <w:instrText xml:space="preserve"> PAGEREF _Toc231727531 \h </w:instrText>
            </w:r>
            <w:r>
              <w:rPr>
                <w:noProof/>
                <w:webHidden/>
              </w:rPr>
            </w:r>
            <w:r>
              <w:rPr>
                <w:noProof/>
                <w:webHidden/>
              </w:rPr>
              <w:fldChar w:fldCharType="separate"/>
            </w:r>
            <w:r w:rsidR="00215BF5">
              <w:rPr>
                <w:noProof/>
                <w:webHidden/>
              </w:rPr>
              <w:t>11</w:t>
            </w:r>
            <w:r>
              <w:rPr>
                <w:noProof/>
                <w:webHidden/>
              </w:rPr>
              <w:fldChar w:fldCharType="end"/>
            </w:r>
          </w:hyperlink>
        </w:p>
        <w:p w14:paraId="410921F1" w14:textId="7431ECEF"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32" w:history="1">
            <w:r w:rsidRPr="00960602">
              <w:rPr>
                <w:rStyle w:val="Hyperlink"/>
                <w:noProof/>
              </w:rPr>
              <w:t>1.2.2. Mục tiêu cụ thể</w:t>
            </w:r>
            <w:r>
              <w:rPr>
                <w:noProof/>
                <w:webHidden/>
              </w:rPr>
              <w:tab/>
            </w:r>
            <w:r>
              <w:rPr>
                <w:noProof/>
                <w:webHidden/>
              </w:rPr>
              <w:fldChar w:fldCharType="begin"/>
            </w:r>
            <w:r>
              <w:rPr>
                <w:noProof/>
                <w:webHidden/>
              </w:rPr>
              <w:instrText xml:space="preserve"> PAGEREF _Toc231727532 \h </w:instrText>
            </w:r>
            <w:r>
              <w:rPr>
                <w:noProof/>
                <w:webHidden/>
              </w:rPr>
            </w:r>
            <w:r>
              <w:rPr>
                <w:noProof/>
                <w:webHidden/>
              </w:rPr>
              <w:fldChar w:fldCharType="separate"/>
            </w:r>
            <w:r w:rsidR="00215BF5">
              <w:rPr>
                <w:noProof/>
                <w:webHidden/>
              </w:rPr>
              <w:t>11</w:t>
            </w:r>
            <w:r>
              <w:rPr>
                <w:noProof/>
                <w:webHidden/>
              </w:rPr>
              <w:fldChar w:fldCharType="end"/>
            </w:r>
          </w:hyperlink>
        </w:p>
        <w:p w14:paraId="1667E2EF" w14:textId="64919F0C"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33" w:history="1">
            <w:r w:rsidRPr="00960602">
              <w:rPr>
                <w:rStyle w:val="Hyperlink"/>
                <w:noProof/>
              </w:rPr>
              <w:t>1.3. Phạm vi nghiên cứu</w:t>
            </w:r>
            <w:r>
              <w:rPr>
                <w:noProof/>
                <w:webHidden/>
              </w:rPr>
              <w:tab/>
            </w:r>
            <w:r>
              <w:rPr>
                <w:noProof/>
                <w:webHidden/>
              </w:rPr>
              <w:fldChar w:fldCharType="begin"/>
            </w:r>
            <w:r>
              <w:rPr>
                <w:noProof/>
                <w:webHidden/>
              </w:rPr>
              <w:instrText xml:space="preserve"> PAGEREF _Toc231727533 \h </w:instrText>
            </w:r>
            <w:r>
              <w:rPr>
                <w:noProof/>
                <w:webHidden/>
              </w:rPr>
            </w:r>
            <w:r>
              <w:rPr>
                <w:noProof/>
                <w:webHidden/>
              </w:rPr>
              <w:fldChar w:fldCharType="separate"/>
            </w:r>
            <w:r w:rsidR="00215BF5">
              <w:rPr>
                <w:rFonts w:hint="eastAsia"/>
                <w:noProof/>
                <w:webHidden/>
              </w:rPr>
              <w:t>12</w:t>
            </w:r>
            <w:r>
              <w:rPr>
                <w:noProof/>
                <w:webHidden/>
              </w:rPr>
              <w:fldChar w:fldCharType="end"/>
            </w:r>
          </w:hyperlink>
        </w:p>
        <w:p w14:paraId="2A79B022" w14:textId="394D1276"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34" w:history="1">
            <w:r w:rsidRPr="00960602">
              <w:rPr>
                <w:rStyle w:val="Hyperlink"/>
                <w:noProof/>
              </w:rPr>
              <w:t>1.4. Phương pháp nghiên cứu</w:t>
            </w:r>
            <w:r>
              <w:rPr>
                <w:noProof/>
                <w:webHidden/>
              </w:rPr>
              <w:tab/>
            </w:r>
            <w:r>
              <w:rPr>
                <w:noProof/>
                <w:webHidden/>
              </w:rPr>
              <w:fldChar w:fldCharType="begin"/>
            </w:r>
            <w:r>
              <w:rPr>
                <w:noProof/>
                <w:webHidden/>
              </w:rPr>
              <w:instrText xml:space="preserve"> PAGEREF _Toc231727534 \h </w:instrText>
            </w:r>
            <w:r>
              <w:rPr>
                <w:noProof/>
                <w:webHidden/>
              </w:rPr>
            </w:r>
            <w:r>
              <w:rPr>
                <w:noProof/>
                <w:webHidden/>
              </w:rPr>
              <w:fldChar w:fldCharType="separate"/>
            </w:r>
            <w:r w:rsidR="00215BF5">
              <w:rPr>
                <w:rFonts w:hint="eastAsia"/>
                <w:noProof/>
                <w:webHidden/>
              </w:rPr>
              <w:t>12</w:t>
            </w:r>
            <w:r>
              <w:rPr>
                <w:noProof/>
                <w:webHidden/>
              </w:rPr>
              <w:fldChar w:fldCharType="end"/>
            </w:r>
          </w:hyperlink>
        </w:p>
        <w:p w14:paraId="1966E2DE" w14:textId="5019D178"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35" w:history="1">
            <w:r w:rsidRPr="00960602">
              <w:rPr>
                <w:rStyle w:val="Hyperlink"/>
                <w:noProof/>
              </w:rPr>
              <w:t>1.6. Tiểu kết chương 1</w:t>
            </w:r>
            <w:r>
              <w:rPr>
                <w:noProof/>
                <w:webHidden/>
              </w:rPr>
              <w:tab/>
            </w:r>
            <w:r>
              <w:rPr>
                <w:noProof/>
                <w:webHidden/>
              </w:rPr>
              <w:fldChar w:fldCharType="begin"/>
            </w:r>
            <w:r>
              <w:rPr>
                <w:noProof/>
                <w:webHidden/>
              </w:rPr>
              <w:instrText xml:space="preserve"> PAGEREF _Toc231727535 \h </w:instrText>
            </w:r>
            <w:r>
              <w:rPr>
                <w:noProof/>
                <w:webHidden/>
              </w:rPr>
            </w:r>
            <w:r>
              <w:rPr>
                <w:noProof/>
                <w:webHidden/>
              </w:rPr>
              <w:fldChar w:fldCharType="separate"/>
            </w:r>
            <w:r w:rsidR="00215BF5">
              <w:rPr>
                <w:rFonts w:hint="eastAsia"/>
                <w:noProof/>
                <w:webHidden/>
              </w:rPr>
              <w:t>12</w:t>
            </w:r>
            <w:r>
              <w:rPr>
                <w:noProof/>
                <w:webHidden/>
              </w:rPr>
              <w:fldChar w:fldCharType="end"/>
            </w:r>
          </w:hyperlink>
        </w:p>
        <w:p w14:paraId="1B1A2250" w14:textId="69E020BF" w:rsidR="00E53FE0" w:rsidRDefault="00E53FE0">
          <w:pPr>
            <w:pStyle w:val="TOC1"/>
            <w:tabs>
              <w:tab w:val="right" w:leader="dot" w:pos="9062"/>
            </w:tabs>
            <w:rPr>
              <w:rFonts w:asciiTheme="minorHAnsi" w:eastAsiaTheme="minorEastAsia" w:hAnsiTheme="minorHAnsi" w:cstheme="minorBidi"/>
              <w:b w:val="0"/>
              <w:bCs w:val="0"/>
              <w:noProof/>
              <w:kern w:val="2"/>
              <w:szCs w:val="24"/>
              <w:lang w:val="en-US" w:eastAsia="en-US"/>
              <w14:ligatures w14:val="standardContextual"/>
            </w:rPr>
          </w:pPr>
          <w:hyperlink w:anchor="_Toc231727536" w:history="1">
            <w:r w:rsidRPr="00960602">
              <w:rPr>
                <w:rStyle w:val="Hyperlink"/>
                <w:noProof/>
              </w:rPr>
              <w:t>CHƯƠNG 2. TỔNG QUAN LÝ THUYẾT VÀ CÔNG NGHỆ</w:t>
            </w:r>
            <w:r>
              <w:rPr>
                <w:noProof/>
                <w:webHidden/>
              </w:rPr>
              <w:tab/>
            </w:r>
            <w:r>
              <w:rPr>
                <w:noProof/>
                <w:webHidden/>
              </w:rPr>
              <w:fldChar w:fldCharType="begin"/>
            </w:r>
            <w:r>
              <w:rPr>
                <w:noProof/>
                <w:webHidden/>
              </w:rPr>
              <w:instrText xml:space="preserve"> PAGEREF _Toc231727536 \h </w:instrText>
            </w:r>
            <w:r>
              <w:rPr>
                <w:noProof/>
                <w:webHidden/>
              </w:rPr>
            </w:r>
            <w:r>
              <w:rPr>
                <w:noProof/>
                <w:webHidden/>
              </w:rPr>
              <w:fldChar w:fldCharType="separate"/>
            </w:r>
            <w:r w:rsidR="00215BF5">
              <w:rPr>
                <w:rFonts w:hint="eastAsia"/>
                <w:noProof/>
                <w:webHidden/>
              </w:rPr>
              <w:t>13</w:t>
            </w:r>
            <w:r>
              <w:rPr>
                <w:noProof/>
                <w:webHidden/>
              </w:rPr>
              <w:fldChar w:fldCharType="end"/>
            </w:r>
          </w:hyperlink>
        </w:p>
        <w:p w14:paraId="54A30B5D" w14:textId="1CF4525F"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37" w:history="1">
            <w:r w:rsidRPr="00960602">
              <w:rPr>
                <w:rStyle w:val="Hyperlink"/>
                <w:noProof/>
              </w:rPr>
              <w:t>2.1. Tổng quan về Deepfake</w:t>
            </w:r>
            <w:r>
              <w:rPr>
                <w:noProof/>
                <w:webHidden/>
              </w:rPr>
              <w:tab/>
            </w:r>
            <w:r>
              <w:rPr>
                <w:noProof/>
                <w:webHidden/>
              </w:rPr>
              <w:fldChar w:fldCharType="begin"/>
            </w:r>
            <w:r>
              <w:rPr>
                <w:noProof/>
                <w:webHidden/>
              </w:rPr>
              <w:instrText xml:space="preserve"> PAGEREF _Toc231727537 \h </w:instrText>
            </w:r>
            <w:r>
              <w:rPr>
                <w:noProof/>
                <w:webHidden/>
              </w:rPr>
            </w:r>
            <w:r>
              <w:rPr>
                <w:noProof/>
                <w:webHidden/>
              </w:rPr>
              <w:fldChar w:fldCharType="separate"/>
            </w:r>
            <w:r w:rsidR="00215BF5">
              <w:rPr>
                <w:rFonts w:hint="eastAsia"/>
                <w:noProof/>
                <w:webHidden/>
              </w:rPr>
              <w:t>13</w:t>
            </w:r>
            <w:r>
              <w:rPr>
                <w:noProof/>
                <w:webHidden/>
              </w:rPr>
              <w:fldChar w:fldCharType="end"/>
            </w:r>
          </w:hyperlink>
        </w:p>
        <w:p w14:paraId="0DF7C063" w14:textId="3D809455"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38" w:history="1">
            <w:r w:rsidRPr="00960602">
              <w:rPr>
                <w:rStyle w:val="Hyperlink"/>
                <w:noProof/>
              </w:rPr>
              <w:t>2.1.1. Khái niệm và Lịch sử phát triển</w:t>
            </w:r>
            <w:r>
              <w:rPr>
                <w:noProof/>
                <w:webHidden/>
              </w:rPr>
              <w:tab/>
            </w:r>
            <w:r>
              <w:rPr>
                <w:noProof/>
                <w:webHidden/>
              </w:rPr>
              <w:fldChar w:fldCharType="begin"/>
            </w:r>
            <w:r>
              <w:rPr>
                <w:noProof/>
                <w:webHidden/>
              </w:rPr>
              <w:instrText xml:space="preserve"> PAGEREF _Toc231727538 \h </w:instrText>
            </w:r>
            <w:r>
              <w:rPr>
                <w:noProof/>
                <w:webHidden/>
              </w:rPr>
            </w:r>
            <w:r>
              <w:rPr>
                <w:noProof/>
                <w:webHidden/>
              </w:rPr>
              <w:fldChar w:fldCharType="separate"/>
            </w:r>
            <w:r w:rsidR="00215BF5">
              <w:rPr>
                <w:noProof/>
                <w:webHidden/>
              </w:rPr>
              <w:t>13</w:t>
            </w:r>
            <w:r>
              <w:rPr>
                <w:noProof/>
                <w:webHidden/>
              </w:rPr>
              <w:fldChar w:fldCharType="end"/>
            </w:r>
          </w:hyperlink>
        </w:p>
        <w:p w14:paraId="749C4205" w14:textId="63886FA9"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39" w:history="1">
            <w:r w:rsidRPr="00960602">
              <w:rPr>
                <w:rStyle w:val="Hyperlink"/>
                <w:noProof/>
              </w:rPr>
              <w:t>2.1.2. Cơ chế hoạt động kỹ thuật</w:t>
            </w:r>
            <w:r>
              <w:rPr>
                <w:noProof/>
                <w:webHidden/>
              </w:rPr>
              <w:tab/>
            </w:r>
            <w:r>
              <w:rPr>
                <w:noProof/>
                <w:webHidden/>
              </w:rPr>
              <w:fldChar w:fldCharType="begin"/>
            </w:r>
            <w:r>
              <w:rPr>
                <w:noProof/>
                <w:webHidden/>
              </w:rPr>
              <w:instrText xml:space="preserve"> PAGEREF _Toc231727539 \h </w:instrText>
            </w:r>
            <w:r>
              <w:rPr>
                <w:noProof/>
                <w:webHidden/>
              </w:rPr>
            </w:r>
            <w:r>
              <w:rPr>
                <w:noProof/>
                <w:webHidden/>
              </w:rPr>
              <w:fldChar w:fldCharType="separate"/>
            </w:r>
            <w:r w:rsidR="00215BF5">
              <w:rPr>
                <w:noProof/>
                <w:webHidden/>
              </w:rPr>
              <w:t>13</w:t>
            </w:r>
            <w:r>
              <w:rPr>
                <w:noProof/>
                <w:webHidden/>
              </w:rPr>
              <w:fldChar w:fldCharType="end"/>
            </w:r>
          </w:hyperlink>
        </w:p>
        <w:p w14:paraId="299DB287" w14:textId="55665BF1"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40" w:history="1">
            <w:r w:rsidRPr="00960602">
              <w:rPr>
                <w:rStyle w:val="Hyperlink"/>
                <w:noProof/>
              </w:rPr>
              <w:t>2.1.3. Phân loại Deepfake</w:t>
            </w:r>
            <w:r>
              <w:rPr>
                <w:noProof/>
                <w:webHidden/>
              </w:rPr>
              <w:tab/>
            </w:r>
            <w:r>
              <w:rPr>
                <w:noProof/>
                <w:webHidden/>
              </w:rPr>
              <w:fldChar w:fldCharType="begin"/>
            </w:r>
            <w:r>
              <w:rPr>
                <w:noProof/>
                <w:webHidden/>
              </w:rPr>
              <w:instrText xml:space="preserve"> PAGEREF _Toc231727540 \h </w:instrText>
            </w:r>
            <w:r>
              <w:rPr>
                <w:noProof/>
                <w:webHidden/>
              </w:rPr>
            </w:r>
            <w:r>
              <w:rPr>
                <w:noProof/>
                <w:webHidden/>
              </w:rPr>
              <w:fldChar w:fldCharType="separate"/>
            </w:r>
            <w:r w:rsidR="00215BF5">
              <w:rPr>
                <w:noProof/>
                <w:webHidden/>
              </w:rPr>
              <w:t>14</w:t>
            </w:r>
            <w:r>
              <w:rPr>
                <w:noProof/>
                <w:webHidden/>
              </w:rPr>
              <w:fldChar w:fldCharType="end"/>
            </w:r>
          </w:hyperlink>
        </w:p>
        <w:p w14:paraId="21D6B07F" w14:textId="42C5EB64"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41" w:history="1">
            <w:r w:rsidRPr="00960602">
              <w:rPr>
                <w:rStyle w:val="Hyperlink"/>
                <w:noProof/>
              </w:rPr>
              <w:t>2.1.4. Các dấu hiệu nhận biết Deepfake (Artifacts)</w:t>
            </w:r>
            <w:r>
              <w:rPr>
                <w:noProof/>
                <w:webHidden/>
              </w:rPr>
              <w:tab/>
            </w:r>
            <w:r>
              <w:rPr>
                <w:noProof/>
                <w:webHidden/>
              </w:rPr>
              <w:fldChar w:fldCharType="begin"/>
            </w:r>
            <w:r>
              <w:rPr>
                <w:noProof/>
                <w:webHidden/>
              </w:rPr>
              <w:instrText xml:space="preserve"> PAGEREF _Toc231727541 \h </w:instrText>
            </w:r>
            <w:r>
              <w:rPr>
                <w:noProof/>
                <w:webHidden/>
              </w:rPr>
            </w:r>
            <w:r>
              <w:rPr>
                <w:noProof/>
                <w:webHidden/>
              </w:rPr>
              <w:fldChar w:fldCharType="separate"/>
            </w:r>
            <w:r w:rsidR="00215BF5">
              <w:rPr>
                <w:noProof/>
                <w:webHidden/>
              </w:rPr>
              <w:t>15</w:t>
            </w:r>
            <w:r>
              <w:rPr>
                <w:noProof/>
                <w:webHidden/>
              </w:rPr>
              <w:fldChar w:fldCharType="end"/>
            </w:r>
          </w:hyperlink>
        </w:p>
        <w:p w14:paraId="443DCE9B" w14:textId="7588336C"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42" w:history="1">
            <w:r w:rsidRPr="00960602">
              <w:rPr>
                <w:rStyle w:val="Hyperlink"/>
                <w:noProof/>
              </w:rPr>
              <w:t>2.1.5. Tổng quan các phương pháp phát hiện Deepfake</w:t>
            </w:r>
            <w:r>
              <w:rPr>
                <w:noProof/>
                <w:webHidden/>
              </w:rPr>
              <w:tab/>
            </w:r>
            <w:r>
              <w:rPr>
                <w:noProof/>
                <w:webHidden/>
              </w:rPr>
              <w:fldChar w:fldCharType="begin"/>
            </w:r>
            <w:r>
              <w:rPr>
                <w:noProof/>
                <w:webHidden/>
              </w:rPr>
              <w:instrText xml:space="preserve"> PAGEREF _Toc231727542 \h </w:instrText>
            </w:r>
            <w:r>
              <w:rPr>
                <w:noProof/>
                <w:webHidden/>
              </w:rPr>
            </w:r>
            <w:r>
              <w:rPr>
                <w:noProof/>
                <w:webHidden/>
              </w:rPr>
              <w:fldChar w:fldCharType="separate"/>
            </w:r>
            <w:r w:rsidR="00215BF5">
              <w:rPr>
                <w:noProof/>
                <w:webHidden/>
              </w:rPr>
              <w:t>15</w:t>
            </w:r>
            <w:r>
              <w:rPr>
                <w:noProof/>
                <w:webHidden/>
              </w:rPr>
              <w:fldChar w:fldCharType="end"/>
            </w:r>
          </w:hyperlink>
        </w:p>
        <w:p w14:paraId="122BDB51" w14:textId="29BC35B8"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43" w:history="1">
            <w:r w:rsidRPr="00960602">
              <w:rPr>
                <w:rStyle w:val="Hyperlink"/>
                <w:noProof/>
              </w:rPr>
              <w:t>2.2. Cơ sở lý thuyết về Gamification</w:t>
            </w:r>
            <w:r>
              <w:rPr>
                <w:noProof/>
                <w:webHidden/>
              </w:rPr>
              <w:tab/>
            </w:r>
            <w:r>
              <w:rPr>
                <w:noProof/>
                <w:webHidden/>
              </w:rPr>
              <w:fldChar w:fldCharType="begin"/>
            </w:r>
            <w:r>
              <w:rPr>
                <w:noProof/>
                <w:webHidden/>
              </w:rPr>
              <w:instrText xml:space="preserve"> PAGEREF _Toc231727543 \h </w:instrText>
            </w:r>
            <w:r>
              <w:rPr>
                <w:noProof/>
                <w:webHidden/>
              </w:rPr>
            </w:r>
            <w:r>
              <w:rPr>
                <w:noProof/>
                <w:webHidden/>
              </w:rPr>
              <w:fldChar w:fldCharType="separate"/>
            </w:r>
            <w:r w:rsidR="00215BF5">
              <w:rPr>
                <w:rFonts w:hint="eastAsia"/>
                <w:noProof/>
                <w:webHidden/>
              </w:rPr>
              <w:t>16</w:t>
            </w:r>
            <w:r>
              <w:rPr>
                <w:noProof/>
                <w:webHidden/>
              </w:rPr>
              <w:fldChar w:fldCharType="end"/>
            </w:r>
          </w:hyperlink>
        </w:p>
        <w:p w14:paraId="37895F15" w14:textId="382A2DC3"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44" w:history="1">
            <w:r w:rsidRPr="00960602">
              <w:rPr>
                <w:rStyle w:val="Hyperlink"/>
                <w:noProof/>
              </w:rPr>
              <w:t>2.2.1. Định nghĩa và Hiệu quả trong Giáo dục An ninh mạng</w:t>
            </w:r>
            <w:r>
              <w:rPr>
                <w:noProof/>
                <w:webHidden/>
              </w:rPr>
              <w:tab/>
            </w:r>
            <w:r>
              <w:rPr>
                <w:noProof/>
                <w:webHidden/>
              </w:rPr>
              <w:fldChar w:fldCharType="begin"/>
            </w:r>
            <w:r>
              <w:rPr>
                <w:noProof/>
                <w:webHidden/>
              </w:rPr>
              <w:instrText xml:space="preserve"> PAGEREF _Toc231727544 \h </w:instrText>
            </w:r>
            <w:r>
              <w:rPr>
                <w:noProof/>
                <w:webHidden/>
              </w:rPr>
            </w:r>
            <w:r>
              <w:rPr>
                <w:noProof/>
                <w:webHidden/>
              </w:rPr>
              <w:fldChar w:fldCharType="separate"/>
            </w:r>
            <w:r w:rsidR="00215BF5">
              <w:rPr>
                <w:noProof/>
                <w:webHidden/>
              </w:rPr>
              <w:t>16</w:t>
            </w:r>
            <w:r>
              <w:rPr>
                <w:noProof/>
                <w:webHidden/>
              </w:rPr>
              <w:fldChar w:fldCharType="end"/>
            </w:r>
          </w:hyperlink>
        </w:p>
        <w:p w14:paraId="2C118C5C" w14:textId="0466C6EF"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45" w:history="1">
            <w:r w:rsidRPr="00960602">
              <w:rPr>
                <w:rStyle w:val="Hyperlink"/>
                <w:noProof/>
              </w:rPr>
              <w:t>2.2.2. Mô hình Octalysis Framework [12]</w:t>
            </w:r>
            <w:r>
              <w:rPr>
                <w:noProof/>
                <w:webHidden/>
              </w:rPr>
              <w:tab/>
            </w:r>
            <w:r>
              <w:rPr>
                <w:noProof/>
                <w:webHidden/>
              </w:rPr>
              <w:fldChar w:fldCharType="begin"/>
            </w:r>
            <w:r>
              <w:rPr>
                <w:noProof/>
                <w:webHidden/>
              </w:rPr>
              <w:instrText xml:space="preserve"> PAGEREF _Toc231727545 \h </w:instrText>
            </w:r>
            <w:r>
              <w:rPr>
                <w:noProof/>
                <w:webHidden/>
              </w:rPr>
            </w:r>
            <w:r>
              <w:rPr>
                <w:noProof/>
                <w:webHidden/>
              </w:rPr>
              <w:fldChar w:fldCharType="separate"/>
            </w:r>
            <w:r w:rsidR="00215BF5">
              <w:rPr>
                <w:noProof/>
                <w:webHidden/>
              </w:rPr>
              <w:t>16</w:t>
            </w:r>
            <w:r>
              <w:rPr>
                <w:noProof/>
                <w:webHidden/>
              </w:rPr>
              <w:fldChar w:fldCharType="end"/>
            </w:r>
          </w:hyperlink>
        </w:p>
        <w:p w14:paraId="38427632" w14:textId="3EC25F0D"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46" w:history="1">
            <w:r w:rsidRPr="00960602">
              <w:rPr>
                <w:rStyle w:val="Hyperlink"/>
                <w:noProof/>
              </w:rPr>
              <w:t>2.2.3. Self-Determination Theory (SDT)</w:t>
            </w:r>
            <w:r>
              <w:rPr>
                <w:noProof/>
                <w:webHidden/>
              </w:rPr>
              <w:tab/>
            </w:r>
            <w:r>
              <w:rPr>
                <w:noProof/>
                <w:webHidden/>
              </w:rPr>
              <w:fldChar w:fldCharType="begin"/>
            </w:r>
            <w:r>
              <w:rPr>
                <w:noProof/>
                <w:webHidden/>
              </w:rPr>
              <w:instrText xml:space="preserve"> PAGEREF _Toc231727546 \h </w:instrText>
            </w:r>
            <w:r>
              <w:rPr>
                <w:noProof/>
                <w:webHidden/>
              </w:rPr>
            </w:r>
            <w:r>
              <w:rPr>
                <w:noProof/>
                <w:webHidden/>
              </w:rPr>
              <w:fldChar w:fldCharType="separate"/>
            </w:r>
            <w:r w:rsidR="00215BF5">
              <w:rPr>
                <w:noProof/>
                <w:webHidden/>
              </w:rPr>
              <w:t>17</w:t>
            </w:r>
            <w:r>
              <w:rPr>
                <w:noProof/>
                <w:webHidden/>
              </w:rPr>
              <w:fldChar w:fldCharType="end"/>
            </w:r>
          </w:hyperlink>
        </w:p>
        <w:p w14:paraId="68BD2EA8" w14:textId="46BB7951"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47" w:history="1">
            <w:r w:rsidRPr="00960602">
              <w:rPr>
                <w:rStyle w:val="Hyperlink"/>
                <w:noProof/>
              </w:rPr>
              <w:t>2.3. Công nghệ AI và Large Language Models</w:t>
            </w:r>
            <w:r>
              <w:rPr>
                <w:noProof/>
                <w:webHidden/>
              </w:rPr>
              <w:tab/>
            </w:r>
            <w:r>
              <w:rPr>
                <w:noProof/>
                <w:webHidden/>
              </w:rPr>
              <w:fldChar w:fldCharType="begin"/>
            </w:r>
            <w:r>
              <w:rPr>
                <w:noProof/>
                <w:webHidden/>
              </w:rPr>
              <w:instrText xml:space="preserve"> PAGEREF _Toc231727547 \h </w:instrText>
            </w:r>
            <w:r>
              <w:rPr>
                <w:noProof/>
                <w:webHidden/>
              </w:rPr>
            </w:r>
            <w:r>
              <w:rPr>
                <w:noProof/>
                <w:webHidden/>
              </w:rPr>
              <w:fldChar w:fldCharType="separate"/>
            </w:r>
            <w:r w:rsidR="00215BF5">
              <w:rPr>
                <w:rFonts w:hint="eastAsia"/>
                <w:noProof/>
                <w:webHidden/>
              </w:rPr>
              <w:t>17</w:t>
            </w:r>
            <w:r>
              <w:rPr>
                <w:noProof/>
                <w:webHidden/>
              </w:rPr>
              <w:fldChar w:fldCharType="end"/>
            </w:r>
          </w:hyperlink>
        </w:p>
        <w:p w14:paraId="3CB3E2B6" w14:textId="6059F6B8"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48" w:history="1">
            <w:r w:rsidRPr="00960602">
              <w:rPr>
                <w:rStyle w:val="Hyperlink"/>
                <w:noProof/>
              </w:rPr>
              <w:t>2.3.1. Kiến trúc Transformer và LLM</w:t>
            </w:r>
            <w:r>
              <w:rPr>
                <w:noProof/>
                <w:webHidden/>
              </w:rPr>
              <w:tab/>
            </w:r>
            <w:r>
              <w:rPr>
                <w:noProof/>
                <w:webHidden/>
              </w:rPr>
              <w:fldChar w:fldCharType="begin"/>
            </w:r>
            <w:r>
              <w:rPr>
                <w:noProof/>
                <w:webHidden/>
              </w:rPr>
              <w:instrText xml:space="preserve"> PAGEREF _Toc231727548 \h </w:instrText>
            </w:r>
            <w:r>
              <w:rPr>
                <w:noProof/>
                <w:webHidden/>
              </w:rPr>
            </w:r>
            <w:r>
              <w:rPr>
                <w:noProof/>
                <w:webHidden/>
              </w:rPr>
              <w:fldChar w:fldCharType="separate"/>
            </w:r>
            <w:r w:rsidR="00215BF5">
              <w:rPr>
                <w:noProof/>
                <w:webHidden/>
              </w:rPr>
              <w:t>17</w:t>
            </w:r>
            <w:r>
              <w:rPr>
                <w:noProof/>
                <w:webHidden/>
              </w:rPr>
              <w:fldChar w:fldCharType="end"/>
            </w:r>
          </w:hyperlink>
        </w:p>
        <w:p w14:paraId="5C0D275F" w14:textId="177706B6"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49" w:history="1">
            <w:r w:rsidRPr="00960602">
              <w:rPr>
                <w:rStyle w:val="Hyperlink"/>
                <w:noProof/>
              </w:rPr>
              <w:t>2.3.2. Google Gemini — Mô hình Multimodal</w:t>
            </w:r>
            <w:r>
              <w:rPr>
                <w:noProof/>
                <w:webHidden/>
              </w:rPr>
              <w:tab/>
            </w:r>
            <w:r>
              <w:rPr>
                <w:noProof/>
                <w:webHidden/>
              </w:rPr>
              <w:fldChar w:fldCharType="begin"/>
            </w:r>
            <w:r>
              <w:rPr>
                <w:noProof/>
                <w:webHidden/>
              </w:rPr>
              <w:instrText xml:space="preserve"> PAGEREF _Toc231727549 \h </w:instrText>
            </w:r>
            <w:r>
              <w:rPr>
                <w:noProof/>
                <w:webHidden/>
              </w:rPr>
            </w:r>
            <w:r>
              <w:rPr>
                <w:noProof/>
                <w:webHidden/>
              </w:rPr>
              <w:fldChar w:fldCharType="separate"/>
            </w:r>
            <w:r w:rsidR="00215BF5">
              <w:rPr>
                <w:noProof/>
                <w:webHidden/>
              </w:rPr>
              <w:t>18</w:t>
            </w:r>
            <w:r>
              <w:rPr>
                <w:noProof/>
                <w:webHidden/>
              </w:rPr>
              <w:fldChar w:fldCharType="end"/>
            </w:r>
          </w:hyperlink>
        </w:p>
        <w:p w14:paraId="7FAC5DBF" w14:textId="2D5E4572"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50" w:history="1">
            <w:r w:rsidRPr="00960602">
              <w:rPr>
                <w:rStyle w:val="Hyperlink"/>
                <w:noProof/>
              </w:rPr>
              <w:t>2.4. Công nghệ Web hiện đại</w:t>
            </w:r>
            <w:r>
              <w:rPr>
                <w:noProof/>
                <w:webHidden/>
              </w:rPr>
              <w:tab/>
            </w:r>
            <w:r>
              <w:rPr>
                <w:noProof/>
                <w:webHidden/>
              </w:rPr>
              <w:fldChar w:fldCharType="begin"/>
            </w:r>
            <w:r>
              <w:rPr>
                <w:noProof/>
                <w:webHidden/>
              </w:rPr>
              <w:instrText xml:space="preserve"> PAGEREF _Toc231727550 \h </w:instrText>
            </w:r>
            <w:r>
              <w:rPr>
                <w:noProof/>
                <w:webHidden/>
              </w:rPr>
            </w:r>
            <w:r>
              <w:rPr>
                <w:noProof/>
                <w:webHidden/>
              </w:rPr>
              <w:fldChar w:fldCharType="separate"/>
            </w:r>
            <w:r w:rsidR="00215BF5">
              <w:rPr>
                <w:rFonts w:hint="eastAsia"/>
                <w:noProof/>
                <w:webHidden/>
              </w:rPr>
              <w:t>18</w:t>
            </w:r>
            <w:r>
              <w:rPr>
                <w:noProof/>
                <w:webHidden/>
              </w:rPr>
              <w:fldChar w:fldCharType="end"/>
            </w:r>
          </w:hyperlink>
        </w:p>
        <w:p w14:paraId="12955A5B" w14:textId="153DFF23"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51" w:history="1">
            <w:r w:rsidRPr="00960602">
              <w:rPr>
                <w:rStyle w:val="Hyperlink"/>
                <w:noProof/>
              </w:rPr>
              <w:t>2.4.1. React 19 và TypeScript Strict Mode</w:t>
            </w:r>
            <w:r>
              <w:rPr>
                <w:noProof/>
                <w:webHidden/>
              </w:rPr>
              <w:tab/>
            </w:r>
            <w:r>
              <w:rPr>
                <w:noProof/>
                <w:webHidden/>
              </w:rPr>
              <w:fldChar w:fldCharType="begin"/>
            </w:r>
            <w:r>
              <w:rPr>
                <w:noProof/>
                <w:webHidden/>
              </w:rPr>
              <w:instrText xml:space="preserve"> PAGEREF _Toc231727551 \h </w:instrText>
            </w:r>
            <w:r>
              <w:rPr>
                <w:noProof/>
                <w:webHidden/>
              </w:rPr>
            </w:r>
            <w:r>
              <w:rPr>
                <w:noProof/>
                <w:webHidden/>
              </w:rPr>
              <w:fldChar w:fldCharType="separate"/>
            </w:r>
            <w:r w:rsidR="00215BF5">
              <w:rPr>
                <w:noProof/>
                <w:webHidden/>
              </w:rPr>
              <w:t>18</w:t>
            </w:r>
            <w:r>
              <w:rPr>
                <w:noProof/>
                <w:webHidden/>
              </w:rPr>
              <w:fldChar w:fldCharType="end"/>
            </w:r>
          </w:hyperlink>
        </w:p>
        <w:p w14:paraId="06B8132E" w14:textId="52AE19D8"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52" w:history="1">
            <w:r w:rsidRPr="00960602">
              <w:rPr>
                <w:rStyle w:val="Hyperlink"/>
                <w:noProof/>
              </w:rPr>
              <w:t>2.4.2. Kiến trúc Serverless và Vercel Edge</w:t>
            </w:r>
            <w:r>
              <w:rPr>
                <w:noProof/>
                <w:webHidden/>
              </w:rPr>
              <w:tab/>
            </w:r>
            <w:r>
              <w:rPr>
                <w:noProof/>
                <w:webHidden/>
              </w:rPr>
              <w:fldChar w:fldCharType="begin"/>
            </w:r>
            <w:r>
              <w:rPr>
                <w:noProof/>
                <w:webHidden/>
              </w:rPr>
              <w:instrText xml:space="preserve"> PAGEREF _Toc231727552 \h </w:instrText>
            </w:r>
            <w:r>
              <w:rPr>
                <w:noProof/>
                <w:webHidden/>
              </w:rPr>
            </w:r>
            <w:r>
              <w:rPr>
                <w:noProof/>
                <w:webHidden/>
              </w:rPr>
              <w:fldChar w:fldCharType="separate"/>
            </w:r>
            <w:r w:rsidR="00215BF5">
              <w:rPr>
                <w:noProof/>
                <w:webHidden/>
              </w:rPr>
              <w:t>18</w:t>
            </w:r>
            <w:r>
              <w:rPr>
                <w:noProof/>
                <w:webHidden/>
              </w:rPr>
              <w:fldChar w:fldCharType="end"/>
            </w:r>
          </w:hyperlink>
        </w:p>
        <w:p w14:paraId="5EC46F13" w14:textId="4E6C39CC"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53" w:history="1">
            <w:r w:rsidRPr="00960602">
              <w:rPr>
                <w:rStyle w:val="Hyperlink"/>
                <w:noProof/>
              </w:rPr>
              <w:t>2.4.3. Firebase — Backend-as-a-Service</w:t>
            </w:r>
            <w:r>
              <w:rPr>
                <w:noProof/>
                <w:webHidden/>
              </w:rPr>
              <w:tab/>
            </w:r>
            <w:r>
              <w:rPr>
                <w:noProof/>
                <w:webHidden/>
              </w:rPr>
              <w:fldChar w:fldCharType="begin"/>
            </w:r>
            <w:r>
              <w:rPr>
                <w:noProof/>
                <w:webHidden/>
              </w:rPr>
              <w:instrText xml:space="preserve"> PAGEREF _Toc231727553 \h </w:instrText>
            </w:r>
            <w:r>
              <w:rPr>
                <w:noProof/>
                <w:webHidden/>
              </w:rPr>
            </w:r>
            <w:r>
              <w:rPr>
                <w:noProof/>
                <w:webHidden/>
              </w:rPr>
              <w:fldChar w:fldCharType="separate"/>
            </w:r>
            <w:r w:rsidR="00215BF5">
              <w:rPr>
                <w:noProof/>
                <w:webHidden/>
              </w:rPr>
              <w:t>19</w:t>
            </w:r>
            <w:r>
              <w:rPr>
                <w:noProof/>
                <w:webHidden/>
              </w:rPr>
              <w:fldChar w:fldCharType="end"/>
            </w:r>
          </w:hyperlink>
        </w:p>
        <w:p w14:paraId="30E621EA" w14:textId="6C935430"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54" w:history="1">
            <w:r w:rsidRPr="00960602">
              <w:rPr>
                <w:rStyle w:val="Hyperlink"/>
                <w:noProof/>
              </w:rPr>
              <w:t>2.5. Công nghệ Blockchain và Token Học tập</w:t>
            </w:r>
            <w:r>
              <w:rPr>
                <w:noProof/>
                <w:webHidden/>
              </w:rPr>
              <w:tab/>
            </w:r>
            <w:r>
              <w:rPr>
                <w:noProof/>
                <w:webHidden/>
              </w:rPr>
              <w:fldChar w:fldCharType="begin"/>
            </w:r>
            <w:r>
              <w:rPr>
                <w:noProof/>
                <w:webHidden/>
              </w:rPr>
              <w:instrText xml:space="preserve"> PAGEREF _Toc231727554 \h </w:instrText>
            </w:r>
            <w:r>
              <w:rPr>
                <w:noProof/>
                <w:webHidden/>
              </w:rPr>
            </w:r>
            <w:r>
              <w:rPr>
                <w:noProof/>
                <w:webHidden/>
              </w:rPr>
              <w:fldChar w:fldCharType="separate"/>
            </w:r>
            <w:r w:rsidR="00215BF5">
              <w:rPr>
                <w:rFonts w:hint="eastAsia"/>
                <w:noProof/>
                <w:webHidden/>
              </w:rPr>
              <w:t>19</w:t>
            </w:r>
            <w:r>
              <w:rPr>
                <w:noProof/>
                <w:webHidden/>
              </w:rPr>
              <w:fldChar w:fldCharType="end"/>
            </w:r>
          </w:hyperlink>
        </w:p>
        <w:p w14:paraId="07AFEB13" w14:textId="1ED18497"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55" w:history="1">
            <w:r w:rsidRPr="00960602">
              <w:rPr>
                <w:rStyle w:val="Hyperlink"/>
                <w:noProof/>
              </w:rPr>
              <w:t>2.5.1. Blockchain, ERC-20 và Polygon Amoy</w:t>
            </w:r>
            <w:r>
              <w:rPr>
                <w:noProof/>
                <w:webHidden/>
              </w:rPr>
              <w:tab/>
            </w:r>
            <w:r>
              <w:rPr>
                <w:noProof/>
                <w:webHidden/>
              </w:rPr>
              <w:fldChar w:fldCharType="begin"/>
            </w:r>
            <w:r>
              <w:rPr>
                <w:noProof/>
                <w:webHidden/>
              </w:rPr>
              <w:instrText xml:space="preserve"> PAGEREF _Toc231727555 \h </w:instrText>
            </w:r>
            <w:r>
              <w:rPr>
                <w:noProof/>
                <w:webHidden/>
              </w:rPr>
            </w:r>
            <w:r>
              <w:rPr>
                <w:noProof/>
                <w:webHidden/>
              </w:rPr>
              <w:fldChar w:fldCharType="separate"/>
            </w:r>
            <w:r w:rsidR="00215BF5">
              <w:rPr>
                <w:noProof/>
                <w:webHidden/>
              </w:rPr>
              <w:t>19</w:t>
            </w:r>
            <w:r>
              <w:rPr>
                <w:noProof/>
                <w:webHidden/>
              </w:rPr>
              <w:fldChar w:fldCharType="end"/>
            </w:r>
          </w:hyperlink>
        </w:p>
        <w:p w14:paraId="02D9DBF2" w14:textId="1421E21F"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56" w:history="1">
            <w:r w:rsidRPr="00960602">
              <w:rPr>
                <w:rStyle w:val="Hyperlink"/>
                <w:noProof/>
              </w:rPr>
              <w:t>2.5.2. Mô hình Learn-to-Earn và Nguyên tắc sử dụng có trách nhiệm</w:t>
            </w:r>
            <w:r>
              <w:rPr>
                <w:noProof/>
                <w:webHidden/>
              </w:rPr>
              <w:tab/>
            </w:r>
            <w:r>
              <w:rPr>
                <w:noProof/>
                <w:webHidden/>
              </w:rPr>
              <w:fldChar w:fldCharType="begin"/>
            </w:r>
            <w:r>
              <w:rPr>
                <w:noProof/>
                <w:webHidden/>
              </w:rPr>
              <w:instrText xml:space="preserve"> PAGEREF _Toc231727556 \h </w:instrText>
            </w:r>
            <w:r>
              <w:rPr>
                <w:noProof/>
                <w:webHidden/>
              </w:rPr>
            </w:r>
            <w:r>
              <w:rPr>
                <w:noProof/>
                <w:webHidden/>
              </w:rPr>
              <w:fldChar w:fldCharType="separate"/>
            </w:r>
            <w:r w:rsidR="00215BF5">
              <w:rPr>
                <w:noProof/>
                <w:webHidden/>
              </w:rPr>
              <w:t>19</w:t>
            </w:r>
            <w:r>
              <w:rPr>
                <w:noProof/>
                <w:webHidden/>
              </w:rPr>
              <w:fldChar w:fldCharType="end"/>
            </w:r>
          </w:hyperlink>
        </w:p>
        <w:p w14:paraId="7AD7948C" w14:textId="74118D4B"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57" w:history="1">
            <w:r w:rsidRPr="00960602">
              <w:rPr>
                <w:rStyle w:val="Hyperlink"/>
                <w:noProof/>
              </w:rPr>
              <w:t>2.6. So sánh các giải pháp tương đương</w:t>
            </w:r>
            <w:r>
              <w:rPr>
                <w:noProof/>
                <w:webHidden/>
              </w:rPr>
              <w:tab/>
            </w:r>
            <w:r>
              <w:rPr>
                <w:noProof/>
                <w:webHidden/>
              </w:rPr>
              <w:fldChar w:fldCharType="begin"/>
            </w:r>
            <w:r>
              <w:rPr>
                <w:noProof/>
                <w:webHidden/>
              </w:rPr>
              <w:instrText xml:space="preserve"> PAGEREF _Toc231727557 \h </w:instrText>
            </w:r>
            <w:r>
              <w:rPr>
                <w:noProof/>
                <w:webHidden/>
              </w:rPr>
            </w:r>
            <w:r>
              <w:rPr>
                <w:noProof/>
                <w:webHidden/>
              </w:rPr>
              <w:fldChar w:fldCharType="separate"/>
            </w:r>
            <w:r w:rsidR="00215BF5">
              <w:rPr>
                <w:rFonts w:hint="eastAsia"/>
                <w:noProof/>
                <w:webHidden/>
              </w:rPr>
              <w:t>20</w:t>
            </w:r>
            <w:r>
              <w:rPr>
                <w:noProof/>
                <w:webHidden/>
              </w:rPr>
              <w:fldChar w:fldCharType="end"/>
            </w:r>
          </w:hyperlink>
        </w:p>
        <w:p w14:paraId="3B6AC38F" w14:textId="569E62BB"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58" w:history="1">
            <w:r w:rsidRPr="00960602">
              <w:rPr>
                <w:rStyle w:val="Hyperlink"/>
                <w:noProof/>
              </w:rPr>
              <w:t>2.7. Các công nghệ 3D và Animation</w:t>
            </w:r>
            <w:r>
              <w:rPr>
                <w:noProof/>
                <w:webHidden/>
              </w:rPr>
              <w:tab/>
            </w:r>
            <w:r>
              <w:rPr>
                <w:noProof/>
                <w:webHidden/>
              </w:rPr>
              <w:fldChar w:fldCharType="begin"/>
            </w:r>
            <w:r>
              <w:rPr>
                <w:noProof/>
                <w:webHidden/>
              </w:rPr>
              <w:instrText xml:space="preserve"> PAGEREF _Toc231727558 \h </w:instrText>
            </w:r>
            <w:r>
              <w:rPr>
                <w:noProof/>
                <w:webHidden/>
              </w:rPr>
            </w:r>
            <w:r>
              <w:rPr>
                <w:noProof/>
                <w:webHidden/>
              </w:rPr>
              <w:fldChar w:fldCharType="separate"/>
            </w:r>
            <w:r w:rsidR="00215BF5">
              <w:rPr>
                <w:rFonts w:hint="eastAsia"/>
                <w:noProof/>
                <w:webHidden/>
              </w:rPr>
              <w:t>20</w:t>
            </w:r>
            <w:r>
              <w:rPr>
                <w:noProof/>
                <w:webHidden/>
              </w:rPr>
              <w:fldChar w:fldCharType="end"/>
            </w:r>
          </w:hyperlink>
        </w:p>
        <w:p w14:paraId="09DD29BB" w14:textId="180C1B87"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59" w:history="1">
            <w:r w:rsidRPr="00960602">
              <w:rPr>
                <w:rStyle w:val="Hyperlink"/>
                <w:noProof/>
              </w:rPr>
              <w:t>2.7.1. Three.js và React Three Fiber</w:t>
            </w:r>
            <w:r>
              <w:rPr>
                <w:noProof/>
                <w:webHidden/>
              </w:rPr>
              <w:tab/>
            </w:r>
            <w:r>
              <w:rPr>
                <w:noProof/>
                <w:webHidden/>
              </w:rPr>
              <w:fldChar w:fldCharType="begin"/>
            </w:r>
            <w:r>
              <w:rPr>
                <w:noProof/>
                <w:webHidden/>
              </w:rPr>
              <w:instrText xml:space="preserve"> PAGEREF _Toc231727559 \h </w:instrText>
            </w:r>
            <w:r>
              <w:rPr>
                <w:noProof/>
                <w:webHidden/>
              </w:rPr>
            </w:r>
            <w:r>
              <w:rPr>
                <w:noProof/>
                <w:webHidden/>
              </w:rPr>
              <w:fldChar w:fldCharType="separate"/>
            </w:r>
            <w:r w:rsidR="00215BF5">
              <w:rPr>
                <w:noProof/>
                <w:webHidden/>
              </w:rPr>
              <w:t>20</w:t>
            </w:r>
            <w:r>
              <w:rPr>
                <w:noProof/>
                <w:webHidden/>
              </w:rPr>
              <w:fldChar w:fldCharType="end"/>
            </w:r>
          </w:hyperlink>
        </w:p>
        <w:p w14:paraId="0496AA2D" w14:textId="5228AE7A"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60" w:history="1">
            <w:r w:rsidRPr="00960602">
              <w:rPr>
                <w:rStyle w:val="Hyperlink"/>
                <w:noProof/>
              </w:rPr>
              <w:t>2.7.2. GSAP và Lenis Smooth Scroll</w:t>
            </w:r>
            <w:r>
              <w:rPr>
                <w:noProof/>
                <w:webHidden/>
              </w:rPr>
              <w:tab/>
            </w:r>
            <w:r>
              <w:rPr>
                <w:noProof/>
                <w:webHidden/>
              </w:rPr>
              <w:fldChar w:fldCharType="begin"/>
            </w:r>
            <w:r>
              <w:rPr>
                <w:noProof/>
                <w:webHidden/>
              </w:rPr>
              <w:instrText xml:space="preserve"> PAGEREF _Toc231727560 \h </w:instrText>
            </w:r>
            <w:r>
              <w:rPr>
                <w:noProof/>
                <w:webHidden/>
              </w:rPr>
            </w:r>
            <w:r>
              <w:rPr>
                <w:noProof/>
                <w:webHidden/>
              </w:rPr>
              <w:fldChar w:fldCharType="separate"/>
            </w:r>
            <w:r w:rsidR="00215BF5">
              <w:rPr>
                <w:noProof/>
                <w:webHidden/>
              </w:rPr>
              <w:t>20</w:t>
            </w:r>
            <w:r>
              <w:rPr>
                <w:noProof/>
                <w:webHidden/>
              </w:rPr>
              <w:fldChar w:fldCharType="end"/>
            </w:r>
          </w:hyperlink>
        </w:p>
        <w:p w14:paraId="230B3F84" w14:textId="70A410C3"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61" w:history="1">
            <w:r w:rsidRPr="00960602">
              <w:rPr>
                <w:rStyle w:val="Hyperlink"/>
                <w:noProof/>
              </w:rPr>
              <w:t>2.9. Tiểu kết chương 2</w:t>
            </w:r>
            <w:r>
              <w:rPr>
                <w:noProof/>
                <w:webHidden/>
              </w:rPr>
              <w:tab/>
            </w:r>
            <w:r>
              <w:rPr>
                <w:noProof/>
                <w:webHidden/>
              </w:rPr>
              <w:fldChar w:fldCharType="begin"/>
            </w:r>
            <w:r>
              <w:rPr>
                <w:noProof/>
                <w:webHidden/>
              </w:rPr>
              <w:instrText xml:space="preserve"> PAGEREF _Toc231727561 \h </w:instrText>
            </w:r>
            <w:r>
              <w:rPr>
                <w:noProof/>
                <w:webHidden/>
              </w:rPr>
            </w:r>
            <w:r>
              <w:rPr>
                <w:noProof/>
                <w:webHidden/>
              </w:rPr>
              <w:fldChar w:fldCharType="separate"/>
            </w:r>
            <w:r w:rsidR="00215BF5">
              <w:rPr>
                <w:rFonts w:hint="eastAsia"/>
                <w:noProof/>
                <w:webHidden/>
              </w:rPr>
              <w:t>21</w:t>
            </w:r>
            <w:r>
              <w:rPr>
                <w:noProof/>
                <w:webHidden/>
              </w:rPr>
              <w:fldChar w:fldCharType="end"/>
            </w:r>
          </w:hyperlink>
        </w:p>
        <w:p w14:paraId="01906327" w14:textId="3D6D88E6" w:rsidR="00E53FE0" w:rsidRDefault="00E53FE0">
          <w:pPr>
            <w:pStyle w:val="TOC1"/>
            <w:tabs>
              <w:tab w:val="right" w:leader="dot" w:pos="9062"/>
            </w:tabs>
            <w:rPr>
              <w:rFonts w:asciiTheme="minorHAnsi" w:eastAsiaTheme="minorEastAsia" w:hAnsiTheme="minorHAnsi" w:cstheme="minorBidi"/>
              <w:b w:val="0"/>
              <w:bCs w:val="0"/>
              <w:noProof/>
              <w:kern w:val="2"/>
              <w:szCs w:val="24"/>
              <w:lang w:val="en-US" w:eastAsia="en-US"/>
              <w14:ligatures w14:val="standardContextual"/>
            </w:rPr>
          </w:pPr>
          <w:hyperlink w:anchor="_Toc231727562" w:history="1">
            <w:r w:rsidRPr="00960602">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_Toc231727562 \h </w:instrText>
            </w:r>
            <w:r>
              <w:rPr>
                <w:noProof/>
                <w:webHidden/>
              </w:rPr>
            </w:r>
            <w:r>
              <w:rPr>
                <w:noProof/>
                <w:webHidden/>
              </w:rPr>
              <w:fldChar w:fldCharType="separate"/>
            </w:r>
            <w:r w:rsidR="00215BF5">
              <w:rPr>
                <w:rFonts w:hint="eastAsia"/>
                <w:noProof/>
                <w:webHidden/>
              </w:rPr>
              <w:t>22</w:t>
            </w:r>
            <w:r>
              <w:rPr>
                <w:noProof/>
                <w:webHidden/>
              </w:rPr>
              <w:fldChar w:fldCharType="end"/>
            </w:r>
          </w:hyperlink>
        </w:p>
        <w:p w14:paraId="1B388B7D" w14:textId="1343F7A6"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63" w:history="1">
            <w:r w:rsidRPr="00960602">
              <w:rPr>
                <w:rStyle w:val="Hyperlink"/>
                <w:noProof/>
              </w:rPr>
              <w:t>3.1. Quy trình phát triển và Tư duy sản phẩm</w:t>
            </w:r>
            <w:r>
              <w:rPr>
                <w:noProof/>
                <w:webHidden/>
              </w:rPr>
              <w:tab/>
            </w:r>
            <w:r>
              <w:rPr>
                <w:noProof/>
                <w:webHidden/>
              </w:rPr>
              <w:fldChar w:fldCharType="begin"/>
            </w:r>
            <w:r>
              <w:rPr>
                <w:noProof/>
                <w:webHidden/>
              </w:rPr>
              <w:instrText xml:space="preserve"> PAGEREF _Toc231727563 \h </w:instrText>
            </w:r>
            <w:r>
              <w:rPr>
                <w:noProof/>
                <w:webHidden/>
              </w:rPr>
            </w:r>
            <w:r>
              <w:rPr>
                <w:noProof/>
                <w:webHidden/>
              </w:rPr>
              <w:fldChar w:fldCharType="separate"/>
            </w:r>
            <w:r w:rsidR="00215BF5">
              <w:rPr>
                <w:rFonts w:hint="eastAsia"/>
                <w:noProof/>
                <w:webHidden/>
              </w:rPr>
              <w:t>22</w:t>
            </w:r>
            <w:r>
              <w:rPr>
                <w:noProof/>
                <w:webHidden/>
              </w:rPr>
              <w:fldChar w:fldCharType="end"/>
            </w:r>
          </w:hyperlink>
        </w:p>
        <w:p w14:paraId="634BF65A" w14:textId="23EAAE5B"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64" w:history="1">
            <w:r w:rsidRPr="00960602">
              <w:rPr>
                <w:rStyle w:val="Hyperlink"/>
                <w:noProof/>
              </w:rPr>
              <w:t>3.1.1. Phương pháp Agile và vòng lặp Build–Measure–Learn</w:t>
            </w:r>
            <w:r>
              <w:rPr>
                <w:noProof/>
                <w:webHidden/>
              </w:rPr>
              <w:tab/>
            </w:r>
            <w:r>
              <w:rPr>
                <w:noProof/>
                <w:webHidden/>
              </w:rPr>
              <w:fldChar w:fldCharType="begin"/>
            </w:r>
            <w:r>
              <w:rPr>
                <w:noProof/>
                <w:webHidden/>
              </w:rPr>
              <w:instrText xml:space="preserve"> PAGEREF _Toc231727564 \h </w:instrText>
            </w:r>
            <w:r>
              <w:rPr>
                <w:noProof/>
                <w:webHidden/>
              </w:rPr>
            </w:r>
            <w:r>
              <w:rPr>
                <w:noProof/>
                <w:webHidden/>
              </w:rPr>
              <w:fldChar w:fldCharType="separate"/>
            </w:r>
            <w:r w:rsidR="00215BF5">
              <w:rPr>
                <w:noProof/>
                <w:webHidden/>
              </w:rPr>
              <w:t>22</w:t>
            </w:r>
            <w:r>
              <w:rPr>
                <w:noProof/>
                <w:webHidden/>
              </w:rPr>
              <w:fldChar w:fldCharType="end"/>
            </w:r>
          </w:hyperlink>
        </w:p>
        <w:p w14:paraId="7436CC06" w14:textId="248291B1"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65" w:history="1">
            <w:r w:rsidRPr="00960602">
              <w:rPr>
                <w:rStyle w:val="Hyperlink"/>
                <w:noProof/>
              </w:rPr>
              <w:t>3.1.2. Câu chuyện 3 phiên bản — Pivot có cơ sở</w:t>
            </w:r>
            <w:r>
              <w:rPr>
                <w:noProof/>
                <w:webHidden/>
              </w:rPr>
              <w:tab/>
            </w:r>
            <w:r>
              <w:rPr>
                <w:noProof/>
                <w:webHidden/>
              </w:rPr>
              <w:fldChar w:fldCharType="begin"/>
            </w:r>
            <w:r>
              <w:rPr>
                <w:noProof/>
                <w:webHidden/>
              </w:rPr>
              <w:instrText xml:space="preserve"> PAGEREF _Toc231727565 \h </w:instrText>
            </w:r>
            <w:r>
              <w:rPr>
                <w:noProof/>
                <w:webHidden/>
              </w:rPr>
            </w:r>
            <w:r>
              <w:rPr>
                <w:noProof/>
                <w:webHidden/>
              </w:rPr>
              <w:fldChar w:fldCharType="separate"/>
            </w:r>
            <w:r w:rsidR="00215BF5">
              <w:rPr>
                <w:noProof/>
                <w:webHidden/>
              </w:rPr>
              <w:t>22</w:t>
            </w:r>
            <w:r>
              <w:rPr>
                <w:noProof/>
                <w:webHidden/>
              </w:rPr>
              <w:fldChar w:fldCharType="end"/>
            </w:r>
          </w:hyperlink>
        </w:p>
        <w:p w14:paraId="753DE4EF" w14:textId="0E78F808"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66" w:history="1">
            <w:r w:rsidRPr="00960602">
              <w:rPr>
                <w:rStyle w:val="Hyperlink"/>
                <w:noProof/>
              </w:rPr>
              <w:t>3.1.3. Tư duy lấy người dùng làm trung tâm (UCD)</w:t>
            </w:r>
            <w:r>
              <w:rPr>
                <w:noProof/>
                <w:webHidden/>
              </w:rPr>
              <w:tab/>
            </w:r>
            <w:r>
              <w:rPr>
                <w:noProof/>
                <w:webHidden/>
              </w:rPr>
              <w:fldChar w:fldCharType="begin"/>
            </w:r>
            <w:r>
              <w:rPr>
                <w:noProof/>
                <w:webHidden/>
              </w:rPr>
              <w:instrText xml:space="preserve"> PAGEREF _Toc231727566 \h </w:instrText>
            </w:r>
            <w:r>
              <w:rPr>
                <w:noProof/>
                <w:webHidden/>
              </w:rPr>
            </w:r>
            <w:r>
              <w:rPr>
                <w:noProof/>
                <w:webHidden/>
              </w:rPr>
              <w:fldChar w:fldCharType="separate"/>
            </w:r>
            <w:r w:rsidR="00215BF5">
              <w:rPr>
                <w:noProof/>
                <w:webHidden/>
              </w:rPr>
              <w:t>22</w:t>
            </w:r>
            <w:r>
              <w:rPr>
                <w:noProof/>
                <w:webHidden/>
              </w:rPr>
              <w:fldChar w:fldCharType="end"/>
            </w:r>
          </w:hyperlink>
        </w:p>
        <w:p w14:paraId="62848E3F" w14:textId="32959054"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67" w:history="1">
            <w:r w:rsidRPr="00960602">
              <w:rPr>
                <w:rStyle w:val="Hyperlink"/>
                <w:noProof/>
              </w:rPr>
              <w:t>3.2. Phân tích yêu cầu hệ thống</w:t>
            </w:r>
            <w:r>
              <w:rPr>
                <w:noProof/>
                <w:webHidden/>
              </w:rPr>
              <w:tab/>
            </w:r>
            <w:r>
              <w:rPr>
                <w:noProof/>
                <w:webHidden/>
              </w:rPr>
              <w:fldChar w:fldCharType="begin"/>
            </w:r>
            <w:r>
              <w:rPr>
                <w:noProof/>
                <w:webHidden/>
              </w:rPr>
              <w:instrText xml:space="preserve"> PAGEREF _Toc231727567 \h </w:instrText>
            </w:r>
            <w:r>
              <w:rPr>
                <w:noProof/>
                <w:webHidden/>
              </w:rPr>
            </w:r>
            <w:r>
              <w:rPr>
                <w:noProof/>
                <w:webHidden/>
              </w:rPr>
              <w:fldChar w:fldCharType="separate"/>
            </w:r>
            <w:r w:rsidR="00215BF5">
              <w:rPr>
                <w:rFonts w:hint="eastAsia"/>
                <w:noProof/>
                <w:webHidden/>
              </w:rPr>
              <w:t>23</w:t>
            </w:r>
            <w:r>
              <w:rPr>
                <w:noProof/>
                <w:webHidden/>
              </w:rPr>
              <w:fldChar w:fldCharType="end"/>
            </w:r>
          </w:hyperlink>
        </w:p>
        <w:p w14:paraId="1251F69C" w14:textId="49E1D552"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68" w:history="1">
            <w:r w:rsidRPr="00960602">
              <w:rPr>
                <w:rStyle w:val="Hyperlink"/>
                <w:noProof/>
              </w:rPr>
              <w:t>3.2.1. Stakeholders và Personas người dùng</w:t>
            </w:r>
            <w:r>
              <w:rPr>
                <w:noProof/>
                <w:webHidden/>
              </w:rPr>
              <w:tab/>
            </w:r>
            <w:r>
              <w:rPr>
                <w:noProof/>
                <w:webHidden/>
              </w:rPr>
              <w:fldChar w:fldCharType="begin"/>
            </w:r>
            <w:r>
              <w:rPr>
                <w:noProof/>
                <w:webHidden/>
              </w:rPr>
              <w:instrText xml:space="preserve"> PAGEREF _Toc231727568 \h </w:instrText>
            </w:r>
            <w:r>
              <w:rPr>
                <w:noProof/>
                <w:webHidden/>
              </w:rPr>
            </w:r>
            <w:r>
              <w:rPr>
                <w:noProof/>
                <w:webHidden/>
              </w:rPr>
              <w:fldChar w:fldCharType="separate"/>
            </w:r>
            <w:r w:rsidR="00215BF5">
              <w:rPr>
                <w:noProof/>
                <w:webHidden/>
              </w:rPr>
              <w:t>23</w:t>
            </w:r>
            <w:r>
              <w:rPr>
                <w:noProof/>
                <w:webHidden/>
              </w:rPr>
              <w:fldChar w:fldCharType="end"/>
            </w:r>
          </w:hyperlink>
        </w:p>
        <w:p w14:paraId="6D6E6B7A" w14:textId="56602248"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69" w:history="1">
            <w:r w:rsidRPr="00960602">
              <w:rPr>
                <w:rStyle w:val="Hyperlink"/>
                <w:noProof/>
              </w:rPr>
              <w:t>3.2.2. Yêu cầu chức năng (Functional Requirements)</w:t>
            </w:r>
            <w:r>
              <w:rPr>
                <w:noProof/>
                <w:webHidden/>
              </w:rPr>
              <w:tab/>
            </w:r>
            <w:r>
              <w:rPr>
                <w:noProof/>
                <w:webHidden/>
              </w:rPr>
              <w:fldChar w:fldCharType="begin"/>
            </w:r>
            <w:r>
              <w:rPr>
                <w:noProof/>
                <w:webHidden/>
              </w:rPr>
              <w:instrText xml:space="preserve"> PAGEREF _Toc231727569 \h </w:instrText>
            </w:r>
            <w:r>
              <w:rPr>
                <w:noProof/>
                <w:webHidden/>
              </w:rPr>
            </w:r>
            <w:r>
              <w:rPr>
                <w:noProof/>
                <w:webHidden/>
              </w:rPr>
              <w:fldChar w:fldCharType="separate"/>
            </w:r>
            <w:r w:rsidR="00215BF5">
              <w:rPr>
                <w:noProof/>
                <w:webHidden/>
              </w:rPr>
              <w:t>23</w:t>
            </w:r>
            <w:r>
              <w:rPr>
                <w:noProof/>
                <w:webHidden/>
              </w:rPr>
              <w:fldChar w:fldCharType="end"/>
            </w:r>
          </w:hyperlink>
        </w:p>
        <w:p w14:paraId="401E18FD" w14:textId="1C3700D5"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70" w:history="1">
            <w:r w:rsidRPr="00960602">
              <w:rPr>
                <w:rStyle w:val="Hyperlink"/>
                <w:noProof/>
              </w:rPr>
              <w:t>3.2.3. Yêu cầu phi chức năng (Non-Functional Requirements)</w:t>
            </w:r>
            <w:r>
              <w:rPr>
                <w:noProof/>
                <w:webHidden/>
              </w:rPr>
              <w:tab/>
            </w:r>
            <w:r>
              <w:rPr>
                <w:noProof/>
                <w:webHidden/>
              </w:rPr>
              <w:fldChar w:fldCharType="begin"/>
            </w:r>
            <w:r>
              <w:rPr>
                <w:noProof/>
                <w:webHidden/>
              </w:rPr>
              <w:instrText xml:space="preserve"> PAGEREF _Toc231727570 \h </w:instrText>
            </w:r>
            <w:r>
              <w:rPr>
                <w:noProof/>
                <w:webHidden/>
              </w:rPr>
            </w:r>
            <w:r>
              <w:rPr>
                <w:noProof/>
                <w:webHidden/>
              </w:rPr>
              <w:fldChar w:fldCharType="separate"/>
            </w:r>
            <w:r w:rsidR="00215BF5">
              <w:rPr>
                <w:noProof/>
                <w:webHidden/>
              </w:rPr>
              <w:t>24</w:t>
            </w:r>
            <w:r>
              <w:rPr>
                <w:noProof/>
                <w:webHidden/>
              </w:rPr>
              <w:fldChar w:fldCharType="end"/>
            </w:r>
          </w:hyperlink>
        </w:p>
        <w:p w14:paraId="5DB16A84" w14:textId="5B53D13F"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71" w:history="1">
            <w:r w:rsidRPr="00960602">
              <w:rPr>
                <w:rStyle w:val="Hyperlink"/>
                <w:noProof/>
              </w:rPr>
              <w:t>3.2.4. Use Cases chính</w:t>
            </w:r>
            <w:r>
              <w:rPr>
                <w:noProof/>
                <w:webHidden/>
              </w:rPr>
              <w:tab/>
            </w:r>
            <w:r>
              <w:rPr>
                <w:noProof/>
                <w:webHidden/>
              </w:rPr>
              <w:fldChar w:fldCharType="begin"/>
            </w:r>
            <w:r>
              <w:rPr>
                <w:noProof/>
                <w:webHidden/>
              </w:rPr>
              <w:instrText xml:space="preserve"> PAGEREF _Toc231727571 \h </w:instrText>
            </w:r>
            <w:r>
              <w:rPr>
                <w:noProof/>
                <w:webHidden/>
              </w:rPr>
            </w:r>
            <w:r>
              <w:rPr>
                <w:noProof/>
                <w:webHidden/>
              </w:rPr>
              <w:fldChar w:fldCharType="separate"/>
            </w:r>
            <w:r w:rsidR="00215BF5">
              <w:rPr>
                <w:noProof/>
                <w:webHidden/>
              </w:rPr>
              <w:t>24</w:t>
            </w:r>
            <w:r>
              <w:rPr>
                <w:noProof/>
                <w:webHidden/>
              </w:rPr>
              <w:fldChar w:fldCharType="end"/>
            </w:r>
          </w:hyperlink>
        </w:p>
        <w:p w14:paraId="7A50242A" w14:textId="4A14014E"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72" w:history="1">
            <w:r w:rsidRPr="00960602">
              <w:rPr>
                <w:rStyle w:val="Hyperlink"/>
                <w:noProof/>
              </w:rPr>
              <w:t>3.3. Kiến trúc hệ thống tổng thể</w:t>
            </w:r>
            <w:r>
              <w:rPr>
                <w:noProof/>
                <w:webHidden/>
              </w:rPr>
              <w:tab/>
            </w:r>
            <w:r>
              <w:rPr>
                <w:noProof/>
                <w:webHidden/>
              </w:rPr>
              <w:fldChar w:fldCharType="begin"/>
            </w:r>
            <w:r>
              <w:rPr>
                <w:noProof/>
                <w:webHidden/>
              </w:rPr>
              <w:instrText xml:space="preserve"> PAGEREF _Toc231727572 \h </w:instrText>
            </w:r>
            <w:r>
              <w:rPr>
                <w:noProof/>
                <w:webHidden/>
              </w:rPr>
            </w:r>
            <w:r>
              <w:rPr>
                <w:noProof/>
                <w:webHidden/>
              </w:rPr>
              <w:fldChar w:fldCharType="separate"/>
            </w:r>
            <w:r w:rsidR="00215BF5">
              <w:rPr>
                <w:rFonts w:hint="eastAsia"/>
                <w:noProof/>
                <w:webHidden/>
              </w:rPr>
              <w:t>25</w:t>
            </w:r>
            <w:r>
              <w:rPr>
                <w:noProof/>
                <w:webHidden/>
              </w:rPr>
              <w:fldChar w:fldCharType="end"/>
            </w:r>
          </w:hyperlink>
        </w:p>
        <w:p w14:paraId="6F8853C5" w14:textId="46C8A58D"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73" w:history="1">
            <w:r w:rsidRPr="00960602">
              <w:rPr>
                <w:rStyle w:val="Hyperlink"/>
                <w:noProof/>
              </w:rPr>
              <w:t>3.3.1. Triết lý kiến trúc — 4 nguyên tắc cốt lõi</w:t>
            </w:r>
            <w:r>
              <w:rPr>
                <w:noProof/>
                <w:webHidden/>
              </w:rPr>
              <w:tab/>
            </w:r>
            <w:r>
              <w:rPr>
                <w:noProof/>
                <w:webHidden/>
              </w:rPr>
              <w:fldChar w:fldCharType="begin"/>
            </w:r>
            <w:r>
              <w:rPr>
                <w:noProof/>
                <w:webHidden/>
              </w:rPr>
              <w:instrText xml:space="preserve"> PAGEREF _Toc231727573 \h </w:instrText>
            </w:r>
            <w:r>
              <w:rPr>
                <w:noProof/>
                <w:webHidden/>
              </w:rPr>
            </w:r>
            <w:r>
              <w:rPr>
                <w:noProof/>
                <w:webHidden/>
              </w:rPr>
              <w:fldChar w:fldCharType="separate"/>
            </w:r>
            <w:r w:rsidR="00215BF5">
              <w:rPr>
                <w:noProof/>
                <w:webHidden/>
              </w:rPr>
              <w:t>25</w:t>
            </w:r>
            <w:r>
              <w:rPr>
                <w:noProof/>
                <w:webHidden/>
              </w:rPr>
              <w:fldChar w:fldCharType="end"/>
            </w:r>
          </w:hyperlink>
        </w:p>
        <w:p w14:paraId="5C0297CA" w14:textId="52E9E923"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74" w:history="1">
            <w:r w:rsidRPr="00960602">
              <w:rPr>
                <w:rStyle w:val="Hyperlink"/>
                <w:noProof/>
              </w:rPr>
              <w:t>3.3.2. Kiến trúc 4 lớp</w:t>
            </w:r>
            <w:r>
              <w:rPr>
                <w:noProof/>
                <w:webHidden/>
              </w:rPr>
              <w:tab/>
            </w:r>
            <w:r>
              <w:rPr>
                <w:noProof/>
                <w:webHidden/>
              </w:rPr>
              <w:fldChar w:fldCharType="begin"/>
            </w:r>
            <w:r>
              <w:rPr>
                <w:noProof/>
                <w:webHidden/>
              </w:rPr>
              <w:instrText xml:space="preserve"> PAGEREF _Toc231727574 \h </w:instrText>
            </w:r>
            <w:r>
              <w:rPr>
                <w:noProof/>
                <w:webHidden/>
              </w:rPr>
            </w:r>
            <w:r>
              <w:rPr>
                <w:noProof/>
                <w:webHidden/>
              </w:rPr>
              <w:fldChar w:fldCharType="separate"/>
            </w:r>
            <w:r w:rsidR="00215BF5">
              <w:rPr>
                <w:noProof/>
                <w:webHidden/>
              </w:rPr>
              <w:t>25</w:t>
            </w:r>
            <w:r>
              <w:rPr>
                <w:noProof/>
                <w:webHidden/>
              </w:rPr>
              <w:fldChar w:fldCharType="end"/>
            </w:r>
          </w:hyperlink>
        </w:p>
        <w:p w14:paraId="6A85F786" w14:textId="44366822"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75" w:history="1">
            <w:r w:rsidRPr="00960602">
              <w:rPr>
                <w:rStyle w:val="Hyperlink"/>
                <w:noProof/>
              </w:rPr>
              <w:t>3.3.3. Luồng dữ liệu và Giao tiếp giữa các lớp</w:t>
            </w:r>
            <w:r>
              <w:rPr>
                <w:noProof/>
                <w:webHidden/>
              </w:rPr>
              <w:tab/>
            </w:r>
            <w:r>
              <w:rPr>
                <w:noProof/>
                <w:webHidden/>
              </w:rPr>
              <w:fldChar w:fldCharType="begin"/>
            </w:r>
            <w:r>
              <w:rPr>
                <w:noProof/>
                <w:webHidden/>
              </w:rPr>
              <w:instrText xml:space="preserve"> PAGEREF _Toc231727575 \h </w:instrText>
            </w:r>
            <w:r>
              <w:rPr>
                <w:noProof/>
                <w:webHidden/>
              </w:rPr>
            </w:r>
            <w:r>
              <w:rPr>
                <w:noProof/>
                <w:webHidden/>
              </w:rPr>
              <w:fldChar w:fldCharType="separate"/>
            </w:r>
            <w:r w:rsidR="00215BF5">
              <w:rPr>
                <w:noProof/>
                <w:webHidden/>
              </w:rPr>
              <w:t>27</w:t>
            </w:r>
            <w:r>
              <w:rPr>
                <w:noProof/>
                <w:webHidden/>
              </w:rPr>
              <w:fldChar w:fldCharType="end"/>
            </w:r>
          </w:hyperlink>
        </w:p>
        <w:p w14:paraId="3075B309" w14:textId="6DAE2854"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76" w:history="1">
            <w:r w:rsidRPr="00960602">
              <w:rPr>
                <w:rStyle w:val="Hyperlink"/>
                <w:noProof/>
              </w:rPr>
              <w:t>3.4. Thiết kế cơ sở dữ liệu</w:t>
            </w:r>
            <w:r>
              <w:rPr>
                <w:noProof/>
                <w:webHidden/>
              </w:rPr>
              <w:tab/>
            </w:r>
            <w:r>
              <w:rPr>
                <w:noProof/>
                <w:webHidden/>
              </w:rPr>
              <w:fldChar w:fldCharType="begin"/>
            </w:r>
            <w:r>
              <w:rPr>
                <w:noProof/>
                <w:webHidden/>
              </w:rPr>
              <w:instrText xml:space="preserve"> PAGEREF _Toc231727576 \h </w:instrText>
            </w:r>
            <w:r>
              <w:rPr>
                <w:noProof/>
                <w:webHidden/>
              </w:rPr>
            </w:r>
            <w:r>
              <w:rPr>
                <w:noProof/>
                <w:webHidden/>
              </w:rPr>
              <w:fldChar w:fldCharType="separate"/>
            </w:r>
            <w:r w:rsidR="00215BF5">
              <w:rPr>
                <w:rFonts w:hint="eastAsia"/>
                <w:noProof/>
                <w:webHidden/>
              </w:rPr>
              <w:t>27</w:t>
            </w:r>
            <w:r>
              <w:rPr>
                <w:noProof/>
                <w:webHidden/>
              </w:rPr>
              <w:fldChar w:fldCharType="end"/>
            </w:r>
          </w:hyperlink>
        </w:p>
        <w:p w14:paraId="2E623491" w14:textId="49874462"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77" w:history="1">
            <w:r w:rsidRPr="00960602">
              <w:rPr>
                <w:rStyle w:val="Hyperlink"/>
                <w:noProof/>
              </w:rPr>
              <w:t>3.4.1. Lý do chọn NoSQL Document Database</w:t>
            </w:r>
            <w:r>
              <w:rPr>
                <w:noProof/>
                <w:webHidden/>
              </w:rPr>
              <w:tab/>
            </w:r>
            <w:r>
              <w:rPr>
                <w:noProof/>
                <w:webHidden/>
              </w:rPr>
              <w:fldChar w:fldCharType="begin"/>
            </w:r>
            <w:r>
              <w:rPr>
                <w:noProof/>
                <w:webHidden/>
              </w:rPr>
              <w:instrText xml:space="preserve"> PAGEREF _Toc231727577 \h </w:instrText>
            </w:r>
            <w:r>
              <w:rPr>
                <w:noProof/>
                <w:webHidden/>
              </w:rPr>
            </w:r>
            <w:r>
              <w:rPr>
                <w:noProof/>
                <w:webHidden/>
              </w:rPr>
              <w:fldChar w:fldCharType="separate"/>
            </w:r>
            <w:r w:rsidR="00215BF5">
              <w:rPr>
                <w:noProof/>
                <w:webHidden/>
              </w:rPr>
              <w:t>27</w:t>
            </w:r>
            <w:r>
              <w:rPr>
                <w:noProof/>
                <w:webHidden/>
              </w:rPr>
              <w:fldChar w:fldCharType="end"/>
            </w:r>
          </w:hyperlink>
        </w:p>
        <w:p w14:paraId="08875F6B" w14:textId="5EF108D1"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78" w:history="1">
            <w:r w:rsidRPr="00960602">
              <w:rPr>
                <w:rStyle w:val="Hyperlink"/>
                <w:noProof/>
              </w:rPr>
              <w:t>3.4.2. Thiết kế 9 Collection</w:t>
            </w:r>
            <w:r>
              <w:rPr>
                <w:noProof/>
                <w:webHidden/>
              </w:rPr>
              <w:tab/>
            </w:r>
            <w:r>
              <w:rPr>
                <w:noProof/>
                <w:webHidden/>
              </w:rPr>
              <w:fldChar w:fldCharType="begin"/>
            </w:r>
            <w:r>
              <w:rPr>
                <w:noProof/>
                <w:webHidden/>
              </w:rPr>
              <w:instrText xml:space="preserve"> PAGEREF _Toc231727578 \h </w:instrText>
            </w:r>
            <w:r>
              <w:rPr>
                <w:noProof/>
                <w:webHidden/>
              </w:rPr>
            </w:r>
            <w:r>
              <w:rPr>
                <w:noProof/>
                <w:webHidden/>
              </w:rPr>
              <w:fldChar w:fldCharType="separate"/>
            </w:r>
            <w:r w:rsidR="00215BF5">
              <w:rPr>
                <w:noProof/>
                <w:webHidden/>
              </w:rPr>
              <w:t>27</w:t>
            </w:r>
            <w:r>
              <w:rPr>
                <w:noProof/>
                <w:webHidden/>
              </w:rPr>
              <w:fldChar w:fldCharType="end"/>
            </w:r>
          </w:hyperlink>
        </w:p>
        <w:p w14:paraId="4C643CF3" w14:textId="001AE83B"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79" w:history="1">
            <w:r w:rsidRPr="00960602">
              <w:rPr>
                <w:rStyle w:val="Hyperlink"/>
                <w:noProof/>
              </w:rPr>
              <w:t>3.4.3. Firestore Security Rules</w:t>
            </w:r>
            <w:r>
              <w:rPr>
                <w:noProof/>
                <w:webHidden/>
              </w:rPr>
              <w:tab/>
            </w:r>
            <w:r>
              <w:rPr>
                <w:noProof/>
                <w:webHidden/>
              </w:rPr>
              <w:fldChar w:fldCharType="begin"/>
            </w:r>
            <w:r>
              <w:rPr>
                <w:noProof/>
                <w:webHidden/>
              </w:rPr>
              <w:instrText xml:space="preserve"> PAGEREF _Toc231727579 \h </w:instrText>
            </w:r>
            <w:r>
              <w:rPr>
                <w:noProof/>
                <w:webHidden/>
              </w:rPr>
            </w:r>
            <w:r>
              <w:rPr>
                <w:noProof/>
                <w:webHidden/>
              </w:rPr>
              <w:fldChar w:fldCharType="separate"/>
            </w:r>
            <w:r w:rsidR="00215BF5">
              <w:rPr>
                <w:noProof/>
                <w:webHidden/>
              </w:rPr>
              <w:t>28</w:t>
            </w:r>
            <w:r>
              <w:rPr>
                <w:noProof/>
                <w:webHidden/>
              </w:rPr>
              <w:fldChar w:fldCharType="end"/>
            </w:r>
          </w:hyperlink>
        </w:p>
        <w:p w14:paraId="3C830F25" w14:textId="2ED8A6F7"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80" w:history="1">
            <w:r w:rsidRPr="00960602">
              <w:rPr>
                <w:rStyle w:val="Hyperlink"/>
                <w:noProof/>
              </w:rPr>
              <w:t>3.5. Thiết kế Giao diện và Trải nghiệm người dùng</w:t>
            </w:r>
            <w:r>
              <w:rPr>
                <w:noProof/>
                <w:webHidden/>
              </w:rPr>
              <w:tab/>
            </w:r>
            <w:r>
              <w:rPr>
                <w:noProof/>
                <w:webHidden/>
              </w:rPr>
              <w:fldChar w:fldCharType="begin"/>
            </w:r>
            <w:r>
              <w:rPr>
                <w:noProof/>
                <w:webHidden/>
              </w:rPr>
              <w:instrText xml:space="preserve"> PAGEREF _Toc231727580 \h </w:instrText>
            </w:r>
            <w:r>
              <w:rPr>
                <w:noProof/>
                <w:webHidden/>
              </w:rPr>
            </w:r>
            <w:r>
              <w:rPr>
                <w:noProof/>
                <w:webHidden/>
              </w:rPr>
              <w:fldChar w:fldCharType="separate"/>
            </w:r>
            <w:r w:rsidR="00215BF5">
              <w:rPr>
                <w:rFonts w:hint="eastAsia"/>
                <w:noProof/>
                <w:webHidden/>
              </w:rPr>
              <w:t>28</w:t>
            </w:r>
            <w:r>
              <w:rPr>
                <w:noProof/>
                <w:webHidden/>
              </w:rPr>
              <w:fldChar w:fldCharType="end"/>
            </w:r>
          </w:hyperlink>
        </w:p>
        <w:p w14:paraId="0AE8C241" w14:textId="7723B84E"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81" w:history="1">
            <w:r w:rsidRPr="00960602">
              <w:rPr>
                <w:rStyle w:val="Hyperlink"/>
                <w:noProof/>
              </w:rPr>
              <w:t>3.5.1. Design System — Minimalist Cyberpunk</w:t>
            </w:r>
            <w:r>
              <w:rPr>
                <w:noProof/>
                <w:webHidden/>
              </w:rPr>
              <w:tab/>
            </w:r>
            <w:r>
              <w:rPr>
                <w:noProof/>
                <w:webHidden/>
              </w:rPr>
              <w:fldChar w:fldCharType="begin"/>
            </w:r>
            <w:r>
              <w:rPr>
                <w:noProof/>
                <w:webHidden/>
              </w:rPr>
              <w:instrText xml:space="preserve"> PAGEREF _Toc231727581 \h </w:instrText>
            </w:r>
            <w:r>
              <w:rPr>
                <w:noProof/>
                <w:webHidden/>
              </w:rPr>
            </w:r>
            <w:r>
              <w:rPr>
                <w:noProof/>
                <w:webHidden/>
              </w:rPr>
              <w:fldChar w:fldCharType="separate"/>
            </w:r>
            <w:r w:rsidR="00215BF5">
              <w:rPr>
                <w:noProof/>
                <w:webHidden/>
              </w:rPr>
              <w:t>28</w:t>
            </w:r>
            <w:r>
              <w:rPr>
                <w:noProof/>
                <w:webHidden/>
              </w:rPr>
              <w:fldChar w:fldCharType="end"/>
            </w:r>
          </w:hyperlink>
        </w:p>
        <w:p w14:paraId="1E70F9DA" w14:textId="4C0C2B43"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82" w:history="1">
            <w:r w:rsidRPr="00960602">
              <w:rPr>
                <w:rStyle w:val="Hyperlink"/>
                <w:noProof/>
              </w:rPr>
              <w:t>3.5.2. Performance Mode và Accessibility</w:t>
            </w:r>
            <w:r>
              <w:rPr>
                <w:noProof/>
                <w:webHidden/>
              </w:rPr>
              <w:tab/>
            </w:r>
            <w:r>
              <w:rPr>
                <w:noProof/>
                <w:webHidden/>
              </w:rPr>
              <w:fldChar w:fldCharType="begin"/>
            </w:r>
            <w:r>
              <w:rPr>
                <w:noProof/>
                <w:webHidden/>
              </w:rPr>
              <w:instrText xml:space="preserve"> PAGEREF _Toc231727582 \h </w:instrText>
            </w:r>
            <w:r>
              <w:rPr>
                <w:noProof/>
                <w:webHidden/>
              </w:rPr>
            </w:r>
            <w:r>
              <w:rPr>
                <w:noProof/>
                <w:webHidden/>
              </w:rPr>
              <w:fldChar w:fldCharType="separate"/>
            </w:r>
            <w:r w:rsidR="00215BF5">
              <w:rPr>
                <w:noProof/>
                <w:webHidden/>
              </w:rPr>
              <w:t>29</w:t>
            </w:r>
            <w:r>
              <w:rPr>
                <w:noProof/>
                <w:webHidden/>
              </w:rPr>
              <w:fldChar w:fldCharType="end"/>
            </w:r>
          </w:hyperlink>
        </w:p>
        <w:p w14:paraId="6F2DE98C" w14:textId="1CAF02B9"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83" w:history="1">
            <w:r w:rsidRPr="00960602">
              <w:rPr>
                <w:rStyle w:val="Hyperlink"/>
                <w:noProof/>
              </w:rPr>
              <w:t>3.5.3. Routing và Information Architecture</w:t>
            </w:r>
            <w:r>
              <w:rPr>
                <w:noProof/>
                <w:webHidden/>
              </w:rPr>
              <w:tab/>
            </w:r>
            <w:r>
              <w:rPr>
                <w:noProof/>
                <w:webHidden/>
              </w:rPr>
              <w:fldChar w:fldCharType="begin"/>
            </w:r>
            <w:r>
              <w:rPr>
                <w:noProof/>
                <w:webHidden/>
              </w:rPr>
              <w:instrText xml:space="preserve"> PAGEREF _Toc231727583 \h </w:instrText>
            </w:r>
            <w:r>
              <w:rPr>
                <w:noProof/>
                <w:webHidden/>
              </w:rPr>
            </w:r>
            <w:r>
              <w:rPr>
                <w:noProof/>
                <w:webHidden/>
              </w:rPr>
              <w:fldChar w:fldCharType="separate"/>
            </w:r>
            <w:r w:rsidR="00215BF5">
              <w:rPr>
                <w:noProof/>
                <w:webHidden/>
              </w:rPr>
              <w:t>29</w:t>
            </w:r>
            <w:r>
              <w:rPr>
                <w:noProof/>
                <w:webHidden/>
              </w:rPr>
              <w:fldChar w:fldCharType="end"/>
            </w:r>
          </w:hyperlink>
        </w:p>
        <w:p w14:paraId="4F659964" w14:textId="34DA0A0B"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84" w:history="1">
            <w:r w:rsidRPr="00960602">
              <w:rPr>
                <w:rStyle w:val="Hyperlink"/>
                <w:noProof/>
              </w:rPr>
              <w:t>3.6. Thiết kế Bảo mật và Quyền riêng tư</w:t>
            </w:r>
            <w:r>
              <w:rPr>
                <w:noProof/>
                <w:webHidden/>
              </w:rPr>
              <w:tab/>
            </w:r>
            <w:r>
              <w:rPr>
                <w:noProof/>
                <w:webHidden/>
              </w:rPr>
              <w:fldChar w:fldCharType="begin"/>
            </w:r>
            <w:r>
              <w:rPr>
                <w:noProof/>
                <w:webHidden/>
              </w:rPr>
              <w:instrText xml:space="preserve"> PAGEREF _Toc231727584 \h </w:instrText>
            </w:r>
            <w:r>
              <w:rPr>
                <w:noProof/>
                <w:webHidden/>
              </w:rPr>
            </w:r>
            <w:r>
              <w:rPr>
                <w:noProof/>
                <w:webHidden/>
              </w:rPr>
              <w:fldChar w:fldCharType="separate"/>
            </w:r>
            <w:r w:rsidR="00215BF5">
              <w:rPr>
                <w:rFonts w:hint="eastAsia"/>
                <w:noProof/>
                <w:webHidden/>
              </w:rPr>
              <w:t>29</w:t>
            </w:r>
            <w:r>
              <w:rPr>
                <w:noProof/>
                <w:webHidden/>
              </w:rPr>
              <w:fldChar w:fldCharType="end"/>
            </w:r>
          </w:hyperlink>
        </w:p>
        <w:p w14:paraId="07BA8326" w14:textId="039A1A89"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85" w:history="1">
            <w:r w:rsidRPr="00960602">
              <w:rPr>
                <w:rStyle w:val="Hyperlink"/>
                <w:noProof/>
              </w:rPr>
              <w:t>3.6.1. Mô hình Defense in Depth</w:t>
            </w:r>
            <w:r>
              <w:rPr>
                <w:noProof/>
                <w:webHidden/>
              </w:rPr>
              <w:tab/>
            </w:r>
            <w:r>
              <w:rPr>
                <w:noProof/>
                <w:webHidden/>
              </w:rPr>
              <w:fldChar w:fldCharType="begin"/>
            </w:r>
            <w:r>
              <w:rPr>
                <w:noProof/>
                <w:webHidden/>
              </w:rPr>
              <w:instrText xml:space="preserve"> PAGEREF _Toc231727585 \h </w:instrText>
            </w:r>
            <w:r>
              <w:rPr>
                <w:noProof/>
                <w:webHidden/>
              </w:rPr>
            </w:r>
            <w:r>
              <w:rPr>
                <w:noProof/>
                <w:webHidden/>
              </w:rPr>
              <w:fldChar w:fldCharType="separate"/>
            </w:r>
            <w:r w:rsidR="00215BF5">
              <w:rPr>
                <w:noProof/>
                <w:webHidden/>
              </w:rPr>
              <w:t>29</w:t>
            </w:r>
            <w:r>
              <w:rPr>
                <w:noProof/>
                <w:webHidden/>
              </w:rPr>
              <w:fldChar w:fldCharType="end"/>
            </w:r>
          </w:hyperlink>
        </w:p>
        <w:p w14:paraId="1945F8E9" w14:textId="61482C15"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86" w:history="1">
            <w:r w:rsidRPr="00960602">
              <w:rPr>
                <w:rStyle w:val="Hyperlink"/>
                <w:noProof/>
              </w:rPr>
              <w:t>3.6.2. OWASP Top 10 và Quyền riêng tư</w:t>
            </w:r>
            <w:r>
              <w:rPr>
                <w:noProof/>
                <w:webHidden/>
              </w:rPr>
              <w:tab/>
            </w:r>
            <w:r>
              <w:rPr>
                <w:noProof/>
                <w:webHidden/>
              </w:rPr>
              <w:fldChar w:fldCharType="begin"/>
            </w:r>
            <w:r>
              <w:rPr>
                <w:noProof/>
                <w:webHidden/>
              </w:rPr>
              <w:instrText xml:space="preserve"> PAGEREF _Toc231727586 \h </w:instrText>
            </w:r>
            <w:r>
              <w:rPr>
                <w:noProof/>
                <w:webHidden/>
              </w:rPr>
            </w:r>
            <w:r>
              <w:rPr>
                <w:noProof/>
                <w:webHidden/>
              </w:rPr>
              <w:fldChar w:fldCharType="separate"/>
            </w:r>
            <w:r w:rsidR="00215BF5">
              <w:rPr>
                <w:noProof/>
                <w:webHidden/>
              </w:rPr>
              <w:t>30</w:t>
            </w:r>
            <w:r>
              <w:rPr>
                <w:noProof/>
                <w:webHidden/>
              </w:rPr>
              <w:fldChar w:fldCharType="end"/>
            </w:r>
          </w:hyperlink>
        </w:p>
        <w:p w14:paraId="2C6ACDA6" w14:textId="50D77AC5"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87" w:history="1">
            <w:r w:rsidRPr="00960602">
              <w:rPr>
                <w:rStyle w:val="Hyperlink"/>
                <w:noProof/>
              </w:rPr>
              <w:t>3.7. Tiểu kết chương 3</w:t>
            </w:r>
            <w:r>
              <w:rPr>
                <w:noProof/>
                <w:webHidden/>
              </w:rPr>
              <w:tab/>
            </w:r>
            <w:r>
              <w:rPr>
                <w:noProof/>
                <w:webHidden/>
              </w:rPr>
              <w:fldChar w:fldCharType="begin"/>
            </w:r>
            <w:r>
              <w:rPr>
                <w:noProof/>
                <w:webHidden/>
              </w:rPr>
              <w:instrText xml:space="preserve"> PAGEREF _Toc231727587 \h </w:instrText>
            </w:r>
            <w:r>
              <w:rPr>
                <w:noProof/>
                <w:webHidden/>
              </w:rPr>
            </w:r>
            <w:r>
              <w:rPr>
                <w:noProof/>
                <w:webHidden/>
              </w:rPr>
              <w:fldChar w:fldCharType="separate"/>
            </w:r>
            <w:r w:rsidR="00215BF5">
              <w:rPr>
                <w:rFonts w:hint="eastAsia"/>
                <w:noProof/>
                <w:webHidden/>
              </w:rPr>
              <w:t>31</w:t>
            </w:r>
            <w:r>
              <w:rPr>
                <w:noProof/>
                <w:webHidden/>
              </w:rPr>
              <w:fldChar w:fldCharType="end"/>
            </w:r>
          </w:hyperlink>
        </w:p>
        <w:p w14:paraId="18602C54" w14:textId="58D00976" w:rsidR="00E53FE0" w:rsidRDefault="00E53FE0">
          <w:pPr>
            <w:pStyle w:val="TOC1"/>
            <w:tabs>
              <w:tab w:val="right" w:leader="dot" w:pos="9062"/>
            </w:tabs>
            <w:rPr>
              <w:rFonts w:asciiTheme="minorHAnsi" w:eastAsiaTheme="minorEastAsia" w:hAnsiTheme="minorHAnsi" w:cstheme="minorBidi"/>
              <w:b w:val="0"/>
              <w:bCs w:val="0"/>
              <w:noProof/>
              <w:kern w:val="2"/>
              <w:szCs w:val="24"/>
              <w:lang w:val="en-US" w:eastAsia="en-US"/>
              <w14:ligatures w14:val="standardContextual"/>
            </w:rPr>
          </w:pPr>
          <w:hyperlink w:anchor="_Toc231727588" w:history="1">
            <w:r w:rsidRPr="00960602">
              <w:rPr>
                <w:rStyle w:val="Hyperlink"/>
                <w:noProof/>
              </w:rPr>
              <w:t>CHƯƠNG 4. XÂY DỰNG VÀ TRIỂN KHAI</w:t>
            </w:r>
            <w:r>
              <w:rPr>
                <w:noProof/>
                <w:webHidden/>
              </w:rPr>
              <w:tab/>
            </w:r>
            <w:r>
              <w:rPr>
                <w:noProof/>
                <w:webHidden/>
              </w:rPr>
              <w:fldChar w:fldCharType="begin"/>
            </w:r>
            <w:r>
              <w:rPr>
                <w:noProof/>
                <w:webHidden/>
              </w:rPr>
              <w:instrText xml:space="preserve"> PAGEREF _Toc231727588 \h </w:instrText>
            </w:r>
            <w:r>
              <w:rPr>
                <w:noProof/>
                <w:webHidden/>
              </w:rPr>
            </w:r>
            <w:r>
              <w:rPr>
                <w:noProof/>
                <w:webHidden/>
              </w:rPr>
              <w:fldChar w:fldCharType="separate"/>
            </w:r>
            <w:r w:rsidR="00215BF5">
              <w:rPr>
                <w:rFonts w:hint="eastAsia"/>
                <w:noProof/>
                <w:webHidden/>
              </w:rPr>
              <w:t>32</w:t>
            </w:r>
            <w:r>
              <w:rPr>
                <w:noProof/>
                <w:webHidden/>
              </w:rPr>
              <w:fldChar w:fldCharType="end"/>
            </w:r>
          </w:hyperlink>
        </w:p>
        <w:p w14:paraId="3C914FE2" w14:textId="059C73BE"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89" w:history="1">
            <w:r w:rsidRPr="00960602">
              <w:rPr>
                <w:rStyle w:val="Hyperlink"/>
                <w:noProof/>
              </w:rPr>
              <w:t>4.1. Môi trường cài đặt và Cấu hình dự án</w:t>
            </w:r>
            <w:r>
              <w:rPr>
                <w:noProof/>
                <w:webHidden/>
              </w:rPr>
              <w:tab/>
            </w:r>
            <w:r>
              <w:rPr>
                <w:noProof/>
                <w:webHidden/>
              </w:rPr>
              <w:fldChar w:fldCharType="begin"/>
            </w:r>
            <w:r>
              <w:rPr>
                <w:noProof/>
                <w:webHidden/>
              </w:rPr>
              <w:instrText xml:space="preserve"> PAGEREF _Toc231727589 \h </w:instrText>
            </w:r>
            <w:r>
              <w:rPr>
                <w:noProof/>
                <w:webHidden/>
              </w:rPr>
            </w:r>
            <w:r>
              <w:rPr>
                <w:noProof/>
                <w:webHidden/>
              </w:rPr>
              <w:fldChar w:fldCharType="separate"/>
            </w:r>
            <w:r w:rsidR="00215BF5">
              <w:rPr>
                <w:rFonts w:hint="eastAsia"/>
                <w:noProof/>
                <w:webHidden/>
              </w:rPr>
              <w:t>32</w:t>
            </w:r>
            <w:r>
              <w:rPr>
                <w:noProof/>
                <w:webHidden/>
              </w:rPr>
              <w:fldChar w:fldCharType="end"/>
            </w:r>
          </w:hyperlink>
        </w:p>
        <w:p w14:paraId="2DB261E0" w14:textId="49C21989"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90" w:history="1">
            <w:r w:rsidRPr="00960602">
              <w:rPr>
                <w:rStyle w:val="Hyperlink"/>
                <w:noProof/>
              </w:rPr>
              <w:t>4.1.1. Cấu trúc thư mục</w:t>
            </w:r>
            <w:r>
              <w:rPr>
                <w:noProof/>
                <w:webHidden/>
              </w:rPr>
              <w:tab/>
            </w:r>
            <w:r>
              <w:rPr>
                <w:noProof/>
                <w:webHidden/>
              </w:rPr>
              <w:fldChar w:fldCharType="begin"/>
            </w:r>
            <w:r>
              <w:rPr>
                <w:noProof/>
                <w:webHidden/>
              </w:rPr>
              <w:instrText xml:space="preserve"> PAGEREF _Toc231727590 \h </w:instrText>
            </w:r>
            <w:r>
              <w:rPr>
                <w:noProof/>
                <w:webHidden/>
              </w:rPr>
            </w:r>
            <w:r>
              <w:rPr>
                <w:noProof/>
                <w:webHidden/>
              </w:rPr>
              <w:fldChar w:fldCharType="separate"/>
            </w:r>
            <w:r w:rsidR="00215BF5">
              <w:rPr>
                <w:noProof/>
                <w:webHidden/>
              </w:rPr>
              <w:t>32</w:t>
            </w:r>
            <w:r>
              <w:rPr>
                <w:noProof/>
                <w:webHidden/>
              </w:rPr>
              <w:fldChar w:fldCharType="end"/>
            </w:r>
          </w:hyperlink>
        </w:p>
        <w:p w14:paraId="2F61A0DF" w14:textId="48E9804F"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91" w:history="1">
            <w:r w:rsidRPr="00960602">
              <w:rPr>
                <w:rStyle w:val="Hyperlink"/>
                <w:noProof/>
              </w:rPr>
              <w:t>4.1.2. Stack công nghệ và Quản lý môi trường</w:t>
            </w:r>
            <w:r>
              <w:rPr>
                <w:noProof/>
                <w:webHidden/>
              </w:rPr>
              <w:tab/>
            </w:r>
            <w:r>
              <w:rPr>
                <w:noProof/>
                <w:webHidden/>
              </w:rPr>
              <w:fldChar w:fldCharType="begin"/>
            </w:r>
            <w:r>
              <w:rPr>
                <w:noProof/>
                <w:webHidden/>
              </w:rPr>
              <w:instrText xml:space="preserve"> PAGEREF _Toc231727591 \h </w:instrText>
            </w:r>
            <w:r>
              <w:rPr>
                <w:noProof/>
                <w:webHidden/>
              </w:rPr>
            </w:r>
            <w:r>
              <w:rPr>
                <w:noProof/>
                <w:webHidden/>
              </w:rPr>
              <w:fldChar w:fldCharType="separate"/>
            </w:r>
            <w:r w:rsidR="00215BF5">
              <w:rPr>
                <w:noProof/>
                <w:webHidden/>
              </w:rPr>
              <w:t>32</w:t>
            </w:r>
            <w:r>
              <w:rPr>
                <w:noProof/>
                <w:webHidden/>
              </w:rPr>
              <w:fldChar w:fldCharType="end"/>
            </w:r>
          </w:hyperlink>
        </w:p>
        <w:p w14:paraId="4F656453" w14:textId="3E2645CA"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92" w:history="1">
            <w:r w:rsidRPr="00960602">
              <w:rPr>
                <w:rStyle w:val="Hyperlink"/>
                <w:noProof/>
              </w:rPr>
              <w:t>4.2. Triển khai DEEPFENSE Academy</w:t>
            </w:r>
            <w:r>
              <w:rPr>
                <w:noProof/>
                <w:webHidden/>
              </w:rPr>
              <w:tab/>
            </w:r>
            <w:r>
              <w:rPr>
                <w:noProof/>
                <w:webHidden/>
              </w:rPr>
              <w:fldChar w:fldCharType="begin"/>
            </w:r>
            <w:r>
              <w:rPr>
                <w:noProof/>
                <w:webHidden/>
              </w:rPr>
              <w:instrText xml:space="preserve"> PAGEREF _Toc231727592 \h </w:instrText>
            </w:r>
            <w:r>
              <w:rPr>
                <w:noProof/>
                <w:webHidden/>
              </w:rPr>
            </w:r>
            <w:r>
              <w:rPr>
                <w:noProof/>
                <w:webHidden/>
              </w:rPr>
              <w:fldChar w:fldCharType="separate"/>
            </w:r>
            <w:r w:rsidR="00215BF5">
              <w:rPr>
                <w:rFonts w:hint="eastAsia"/>
                <w:noProof/>
                <w:webHidden/>
              </w:rPr>
              <w:t>33</w:t>
            </w:r>
            <w:r>
              <w:rPr>
                <w:noProof/>
                <w:webHidden/>
              </w:rPr>
              <w:fldChar w:fldCharType="end"/>
            </w:r>
          </w:hyperlink>
        </w:p>
        <w:p w14:paraId="7FC6B1C5" w14:textId="69C6BBD3"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93" w:history="1">
            <w:r w:rsidRPr="00960602">
              <w:rPr>
                <w:rStyle w:val="Hyperlink"/>
                <w:noProof/>
              </w:rPr>
              <w:t>4.2.1. Kiến trúc khóa học và Academy Sub-project</w:t>
            </w:r>
            <w:r>
              <w:rPr>
                <w:noProof/>
                <w:webHidden/>
              </w:rPr>
              <w:tab/>
            </w:r>
            <w:r>
              <w:rPr>
                <w:noProof/>
                <w:webHidden/>
              </w:rPr>
              <w:fldChar w:fldCharType="begin"/>
            </w:r>
            <w:r>
              <w:rPr>
                <w:noProof/>
                <w:webHidden/>
              </w:rPr>
              <w:instrText xml:space="preserve"> PAGEREF _Toc231727593 \h </w:instrText>
            </w:r>
            <w:r>
              <w:rPr>
                <w:noProof/>
                <w:webHidden/>
              </w:rPr>
            </w:r>
            <w:r>
              <w:rPr>
                <w:noProof/>
                <w:webHidden/>
              </w:rPr>
              <w:fldChar w:fldCharType="separate"/>
            </w:r>
            <w:r w:rsidR="00215BF5">
              <w:rPr>
                <w:noProof/>
                <w:webHidden/>
              </w:rPr>
              <w:t>33</w:t>
            </w:r>
            <w:r>
              <w:rPr>
                <w:noProof/>
                <w:webHidden/>
              </w:rPr>
              <w:fldChar w:fldCharType="end"/>
            </w:r>
          </w:hyperlink>
        </w:p>
        <w:p w14:paraId="049EC8CF" w14:textId="5F8DCEAA"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94" w:history="1">
            <w:r w:rsidRPr="00960602">
              <w:rPr>
                <w:rStyle w:val="Hyperlink"/>
                <w:noProof/>
              </w:rPr>
              <w:t>4.2.2. Lưu trữ tiến độ — Dual-persistence</w:t>
            </w:r>
            <w:r>
              <w:rPr>
                <w:noProof/>
                <w:webHidden/>
              </w:rPr>
              <w:tab/>
            </w:r>
            <w:r>
              <w:rPr>
                <w:noProof/>
                <w:webHidden/>
              </w:rPr>
              <w:fldChar w:fldCharType="begin"/>
            </w:r>
            <w:r>
              <w:rPr>
                <w:noProof/>
                <w:webHidden/>
              </w:rPr>
              <w:instrText xml:space="preserve"> PAGEREF _Toc231727594 \h </w:instrText>
            </w:r>
            <w:r>
              <w:rPr>
                <w:noProof/>
                <w:webHidden/>
              </w:rPr>
            </w:r>
            <w:r>
              <w:rPr>
                <w:noProof/>
                <w:webHidden/>
              </w:rPr>
              <w:fldChar w:fldCharType="separate"/>
            </w:r>
            <w:r w:rsidR="00215BF5">
              <w:rPr>
                <w:noProof/>
                <w:webHidden/>
              </w:rPr>
              <w:t>33</w:t>
            </w:r>
            <w:r>
              <w:rPr>
                <w:noProof/>
                <w:webHidden/>
              </w:rPr>
              <w:fldChar w:fldCharType="end"/>
            </w:r>
          </w:hyperlink>
        </w:p>
        <w:p w14:paraId="5A8A5296" w14:textId="16E1E9CD"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95" w:history="1">
            <w:r w:rsidRPr="00960602">
              <w:rPr>
                <w:rStyle w:val="Hyperlink"/>
                <w:noProof/>
              </w:rPr>
              <w:t>4.2.3. Final Exam và Chứng chỉ</w:t>
            </w:r>
            <w:r>
              <w:rPr>
                <w:noProof/>
                <w:webHidden/>
              </w:rPr>
              <w:tab/>
            </w:r>
            <w:r>
              <w:rPr>
                <w:noProof/>
                <w:webHidden/>
              </w:rPr>
              <w:fldChar w:fldCharType="begin"/>
            </w:r>
            <w:r>
              <w:rPr>
                <w:noProof/>
                <w:webHidden/>
              </w:rPr>
              <w:instrText xml:space="preserve"> PAGEREF _Toc231727595 \h </w:instrText>
            </w:r>
            <w:r>
              <w:rPr>
                <w:noProof/>
                <w:webHidden/>
              </w:rPr>
            </w:r>
            <w:r>
              <w:rPr>
                <w:noProof/>
                <w:webHidden/>
              </w:rPr>
              <w:fldChar w:fldCharType="separate"/>
            </w:r>
            <w:r w:rsidR="00215BF5">
              <w:rPr>
                <w:noProof/>
                <w:webHidden/>
              </w:rPr>
              <w:t>34</w:t>
            </w:r>
            <w:r>
              <w:rPr>
                <w:noProof/>
                <w:webHidden/>
              </w:rPr>
              <w:fldChar w:fldCharType="end"/>
            </w:r>
          </w:hyperlink>
        </w:p>
        <w:p w14:paraId="078F36D6" w14:textId="05BC2F3E"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96" w:history="1">
            <w:r w:rsidRPr="00960602">
              <w:rPr>
                <w:rStyle w:val="Hyperlink"/>
                <w:noProof/>
              </w:rPr>
              <w:t>4.3. Triển khai Challenge Mode</w:t>
            </w:r>
            <w:r>
              <w:rPr>
                <w:noProof/>
                <w:webHidden/>
              </w:rPr>
              <w:tab/>
            </w:r>
            <w:r>
              <w:rPr>
                <w:noProof/>
                <w:webHidden/>
              </w:rPr>
              <w:fldChar w:fldCharType="begin"/>
            </w:r>
            <w:r>
              <w:rPr>
                <w:noProof/>
                <w:webHidden/>
              </w:rPr>
              <w:instrText xml:space="preserve"> PAGEREF _Toc231727596 \h </w:instrText>
            </w:r>
            <w:r>
              <w:rPr>
                <w:noProof/>
                <w:webHidden/>
              </w:rPr>
            </w:r>
            <w:r>
              <w:rPr>
                <w:noProof/>
                <w:webHidden/>
              </w:rPr>
              <w:fldChar w:fldCharType="separate"/>
            </w:r>
            <w:r w:rsidR="00215BF5">
              <w:rPr>
                <w:rFonts w:hint="eastAsia"/>
                <w:noProof/>
                <w:webHidden/>
              </w:rPr>
              <w:t>34</w:t>
            </w:r>
            <w:r>
              <w:rPr>
                <w:noProof/>
                <w:webHidden/>
              </w:rPr>
              <w:fldChar w:fldCharType="end"/>
            </w:r>
          </w:hyperlink>
        </w:p>
        <w:p w14:paraId="1C376A44" w14:textId="3700F55C"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97" w:history="1">
            <w:r w:rsidRPr="00960602">
              <w:rPr>
                <w:rStyle w:val="Hyperlink"/>
                <w:noProof/>
              </w:rPr>
              <w:t>4.3.1. Detective Mode — 5 cấp độ và Hệ thống chấm điểm</w:t>
            </w:r>
            <w:r>
              <w:rPr>
                <w:noProof/>
                <w:webHidden/>
              </w:rPr>
              <w:tab/>
            </w:r>
            <w:r>
              <w:rPr>
                <w:noProof/>
                <w:webHidden/>
              </w:rPr>
              <w:fldChar w:fldCharType="begin"/>
            </w:r>
            <w:r>
              <w:rPr>
                <w:noProof/>
                <w:webHidden/>
              </w:rPr>
              <w:instrText xml:space="preserve"> PAGEREF _Toc231727597 \h </w:instrText>
            </w:r>
            <w:r>
              <w:rPr>
                <w:noProof/>
                <w:webHidden/>
              </w:rPr>
            </w:r>
            <w:r>
              <w:rPr>
                <w:noProof/>
                <w:webHidden/>
              </w:rPr>
              <w:fldChar w:fldCharType="separate"/>
            </w:r>
            <w:r w:rsidR="00215BF5">
              <w:rPr>
                <w:noProof/>
                <w:webHidden/>
              </w:rPr>
              <w:t>34</w:t>
            </w:r>
            <w:r>
              <w:rPr>
                <w:noProof/>
                <w:webHidden/>
              </w:rPr>
              <w:fldChar w:fldCharType="end"/>
            </w:r>
          </w:hyperlink>
        </w:p>
        <w:p w14:paraId="14F460DD" w14:textId="190D1F34"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598" w:history="1">
            <w:r w:rsidRPr="00960602">
              <w:rPr>
                <w:rStyle w:val="Hyperlink"/>
                <w:noProof/>
              </w:rPr>
              <w:t>4.3.2. Phân tích sau phiên và Behavioral Survey</w:t>
            </w:r>
            <w:r>
              <w:rPr>
                <w:noProof/>
                <w:webHidden/>
              </w:rPr>
              <w:tab/>
            </w:r>
            <w:r>
              <w:rPr>
                <w:noProof/>
                <w:webHidden/>
              </w:rPr>
              <w:fldChar w:fldCharType="begin"/>
            </w:r>
            <w:r>
              <w:rPr>
                <w:noProof/>
                <w:webHidden/>
              </w:rPr>
              <w:instrText xml:space="preserve"> PAGEREF _Toc231727598 \h </w:instrText>
            </w:r>
            <w:r>
              <w:rPr>
                <w:noProof/>
                <w:webHidden/>
              </w:rPr>
            </w:r>
            <w:r>
              <w:rPr>
                <w:noProof/>
                <w:webHidden/>
              </w:rPr>
              <w:fldChar w:fldCharType="separate"/>
            </w:r>
            <w:r w:rsidR="00215BF5">
              <w:rPr>
                <w:noProof/>
                <w:webHidden/>
              </w:rPr>
              <w:t>35</w:t>
            </w:r>
            <w:r>
              <w:rPr>
                <w:noProof/>
                <w:webHidden/>
              </w:rPr>
              <w:fldChar w:fldCharType="end"/>
            </w:r>
          </w:hyperlink>
        </w:p>
        <w:p w14:paraId="7E34AD90" w14:textId="78938344"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599" w:history="1">
            <w:r w:rsidRPr="00960602">
              <w:rPr>
                <w:rStyle w:val="Hyperlink"/>
                <w:noProof/>
              </w:rPr>
              <w:t>4.4. Tích hợp AI Tutor</w:t>
            </w:r>
            <w:r>
              <w:rPr>
                <w:noProof/>
                <w:webHidden/>
              </w:rPr>
              <w:tab/>
            </w:r>
            <w:r>
              <w:rPr>
                <w:noProof/>
                <w:webHidden/>
              </w:rPr>
              <w:fldChar w:fldCharType="begin"/>
            </w:r>
            <w:r>
              <w:rPr>
                <w:noProof/>
                <w:webHidden/>
              </w:rPr>
              <w:instrText xml:space="preserve"> PAGEREF _Toc231727599 \h </w:instrText>
            </w:r>
            <w:r>
              <w:rPr>
                <w:noProof/>
                <w:webHidden/>
              </w:rPr>
            </w:r>
            <w:r>
              <w:rPr>
                <w:noProof/>
                <w:webHidden/>
              </w:rPr>
              <w:fldChar w:fldCharType="separate"/>
            </w:r>
            <w:r w:rsidR="00215BF5">
              <w:rPr>
                <w:rFonts w:hint="eastAsia"/>
                <w:noProof/>
                <w:webHidden/>
              </w:rPr>
              <w:t>35</w:t>
            </w:r>
            <w:r>
              <w:rPr>
                <w:noProof/>
                <w:webHidden/>
              </w:rPr>
              <w:fldChar w:fldCharType="end"/>
            </w:r>
          </w:hyperlink>
        </w:p>
        <w:p w14:paraId="45F35EC1" w14:textId="328A34F2"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600" w:history="1">
            <w:r w:rsidRPr="00960602">
              <w:rPr>
                <w:rStyle w:val="Hyperlink"/>
                <w:noProof/>
              </w:rPr>
              <w:t>4.4.1. Kiến trúc và State Machine của AiChat</w:t>
            </w:r>
            <w:r>
              <w:rPr>
                <w:noProof/>
                <w:webHidden/>
              </w:rPr>
              <w:tab/>
            </w:r>
            <w:r>
              <w:rPr>
                <w:noProof/>
                <w:webHidden/>
              </w:rPr>
              <w:fldChar w:fldCharType="begin"/>
            </w:r>
            <w:r>
              <w:rPr>
                <w:noProof/>
                <w:webHidden/>
              </w:rPr>
              <w:instrText xml:space="preserve"> PAGEREF _Toc231727600 \h </w:instrText>
            </w:r>
            <w:r>
              <w:rPr>
                <w:noProof/>
                <w:webHidden/>
              </w:rPr>
            </w:r>
            <w:r>
              <w:rPr>
                <w:noProof/>
                <w:webHidden/>
              </w:rPr>
              <w:fldChar w:fldCharType="separate"/>
            </w:r>
            <w:r w:rsidR="00215BF5">
              <w:rPr>
                <w:noProof/>
                <w:webHidden/>
              </w:rPr>
              <w:t>35</w:t>
            </w:r>
            <w:r>
              <w:rPr>
                <w:noProof/>
                <w:webHidden/>
              </w:rPr>
              <w:fldChar w:fldCharType="end"/>
            </w:r>
          </w:hyperlink>
        </w:p>
        <w:p w14:paraId="2486EC41" w14:textId="478F8DCC"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601" w:history="1">
            <w:r w:rsidRPr="00960602">
              <w:rPr>
                <w:rStyle w:val="Hyperlink"/>
                <w:noProof/>
              </w:rPr>
              <w:t>4.4.2. System Prompt và Knowledge Base Injection</w:t>
            </w:r>
            <w:r>
              <w:rPr>
                <w:noProof/>
                <w:webHidden/>
              </w:rPr>
              <w:tab/>
            </w:r>
            <w:r>
              <w:rPr>
                <w:noProof/>
                <w:webHidden/>
              </w:rPr>
              <w:fldChar w:fldCharType="begin"/>
            </w:r>
            <w:r>
              <w:rPr>
                <w:noProof/>
                <w:webHidden/>
              </w:rPr>
              <w:instrText xml:space="preserve"> PAGEREF _Toc231727601 \h </w:instrText>
            </w:r>
            <w:r>
              <w:rPr>
                <w:noProof/>
                <w:webHidden/>
              </w:rPr>
            </w:r>
            <w:r>
              <w:rPr>
                <w:noProof/>
                <w:webHidden/>
              </w:rPr>
              <w:fldChar w:fldCharType="separate"/>
            </w:r>
            <w:r w:rsidR="00215BF5">
              <w:rPr>
                <w:noProof/>
                <w:webHidden/>
              </w:rPr>
              <w:t>36</w:t>
            </w:r>
            <w:r>
              <w:rPr>
                <w:noProof/>
                <w:webHidden/>
              </w:rPr>
              <w:fldChar w:fldCharType="end"/>
            </w:r>
          </w:hyperlink>
        </w:p>
        <w:p w14:paraId="672240CB" w14:textId="4865DE6F"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602" w:history="1">
            <w:r w:rsidRPr="00960602">
              <w:rPr>
                <w:rStyle w:val="Hyperlink"/>
                <w:noProof/>
              </w:rPr>
              <w:t>4.4.3. /api/scan-media — Phân tích pháp y số</w:t>
            </w:r>
            <w:r>
              <w:rPr>
                <w:noProof/>
                <w:webHidden/>
              </w:rPr>
              <w:tab/>
            </w:r>
            <w:r>
              <w:rPr>
                <w:noProof/>
                <w:webHidden/>
              </w:rPr>
              <w:fldChar w:fldCharType="begin"/>
            </w:r>
            <w:r>
              <w:rPr>
                <w:noProof/>
                <w:webHidden/>
              </w:rPr>
              <w:instrText xml:space="preserve"> PAGEREF _Toc231727602 \h </w:instrText>
            </w:r>
            <w:r>
              <w:rPr>
                <w:noProof/>
                <w:webHidden/>
              </w:rPr>
            </w:r>
            <w:r>
              <w:rPr>
                <w:noProof/>
                <w:webHidden/>
              </w:rPr>
              <w:fldChar w:fldCharType="separate"/>
            </w:r>
            <w:r w:rsidR="00215BF5">
              <w:rPr>
                <w:noProof/>
                <w:webHidden/>
              </w:rPr>
              <w:t>37</w:t>
            </w:r>
            <w:r>
              <w:rPr>
                <w:noProof/>
                <w:webHidden/>
              </w:rPr>
              <w:fldChar w:fldCharType="end"/>
            </w:r>
          </w:hyperlink>
        </w:p>
        <w:p w14:paraId="281C9B04" w14:textId="042F35A4"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603" w:history="1">
            <w:r w:rsidRPr="00960602">
              <w:rPr>
                <w:rStyle w:val="Hyperlink"/>
                <w:noProof/>
              </w:rPr>
              <w:t>4.5. Hệ thống DPF Token</w:t>
            </w:r>
            <w:r>
              <w:rPr>
                <w:noProof/>
                <w:webHidden/>
              </w:rPr>
              <w:tab/>
            </w:r>
            <w:r>
              <w:rPr>
                <w:noProof/>
                <w:webHidden/>
              </w:rPr>
              <w:fldChar w:fldCharType="begin"/>
            </w:r>
            <w:r>
              <w:rPr>
                <w:noProof/>
                <w:webHidden/>
              </w:rPr>
              <w:instrText xml:space="preserve"> PAGEREF _Toc231727603 \h </w:instrText>
            </w:r>
            <w:r>
              <w:rPr>
                <w:noProof/>
                <w:webHidden/>
              </w:rPr>
            </w:r>
            <w:r>
              <w:rPr>
                <w:noProof/>
                <w:webHidden/>
              </w:rPr>
              <w:fldChar w:fldCharType="separate"/>
            </w:r>
            <w:r w:rsidR="00215BF5">
              <w:rPr>
                <w:rFonts w:hint="eastAsia"/>
                <w:noProof/>
                <w:webHidden/>
              </w:rPr>
              <w:t>37</w:t>
            </w:r>
            <w:r>
              <w:rPr>
                <w:noProof/>
                <w:webHidden/>
              </w:rPr>
              <w:fldChar w:fldCharType="end"/>
            </w:r>
          </w:hyperlink>
        </w:p>
        <w:p w14:paraId="6C73B82D" w14:textId="2DD6D873"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604" w:history="1">
            <w:r w:rsidRPr="00960602">
              <w:rPr>
                <w:rStyle w:val="Hyperlink"/>
                <w:noProof/>
              </w:rPr>
              <w:t>4.5.1. Smart Contract ERC-20 và Kiến trúc Dual-Layer</w:t>
            </w:r>
            <w:r>
              <w:rPr>
                <w:noProof/>
                <w:webHidden/>
              </w:rPr>
              <w:tab/>
            </w:r>
            <w:r>
              <w:rPr>
                <w:noProof/>
                <w:webHidden/>
              </w:rPr>
              <w:fldChar w:fldCharType="begin"/>
            </w:r>
            <w:r>
              <w:rPr>
                <w:noProof/>
                <w:webHidden/>
              </w:rPr>
              <w:instrText xml:space="preserve"> PAGEREF _Toc231727604 \h </w:instrText>
            </w:r>
            <w:r>
              <w:rPr>
                <w:noProof/>
                <w:webHidden/>
              </w:rPr>
            </w:r>
            <w:r>
              <w:rPr>
                <w:noProof/>
                <w:webHidden/>
              </w:rPr>
              <w:fldChar w:fldCharType="separate"/>
            </w:r>
            <w:r w:rsidR="00215BF5">
              <w:rPr>
                <w:noProof/>
                <w:webHidden/>
              </w:rPr>
              <w:t>37</w:t>
            </w:r>
            <w:r>
              <w:rPr>
                <w:noProof/>
                <w:webHidden/>
              </w:rPr>
              <w:fldChar w:fldCharType="end"/>
            </w:r>
          </w:hyperlink>
        </w:p>
        <w:p w14:paraId="2E6D7A61" w14:textId="2DB40AF4"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605" w:history="1">
            <w:r w:rsidRPr="00960602">
              <w:rPr>
                <w:rStyle w:val="Hyperlink"/>
                <w:noProof/>
              </w:rPr>
              <w:t>4.5.2. Atomic Transaction và Chống Double-Spending</w:t>
            </w:r>
            <w:r>
              <w:rPr>
                <w:noProof/>
                <w:webHidden/>
              </w:rPr>
              <w:tab/>
            </w:r>
            <w:r>
              <w:rPr>
                <w:noProof/>
                <w:webHidden/>
              </w:rPr>
              <w:fldChar w:fldCharType="begin"/>
            </w:r>
            <w:r>
              <w:rPr>
                <w:noProof/>
                <w:webHidden/>
              </w:rPr>
              <w:instrText xml:space="preserve"> PAGEREF _Toc231727605 \h </w:instrText>
            </w:r>
            <w:r>
              <w:rPr>
                <w:noProof/>
                <w:webHidden/>
              </w:rPr>
            </w:r>
            <w:r>
              <w:rPr>
                <w:noProof/>
                <w:webHidden/>
              </w:rPr>
              <w:fldChar w:fldCharType="separate"/>
            </w:r>
            <w:r w:rsidR="00215BF5">
              <w:rPr>
                <w:noProof/>
                <w:webHidden/>
              </w:rPr>
              <w:t>38</w:t>
            </w:r>
            <w:r>
              <w:rPr>
                <w:noProof/>
                <w:webHidden/>
              </w:rPr>
              <w:fldChar w:fldCharType="end"/>
            </w:r>
          </w:hyperlink>
        </w:p>
        <w:p w14:paraId="38FCA199" w14:textId="13A9B216"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606" w:history="1">
            <w:r w:rsidRPr="00960602">
              <w:rPr>
                <w:rStyle w:val="Hyperlink"/>
                <w:noProof/>
              </w:rPr>
              <w:t>4.6. Bảo mật và Vận hành</w:t>
            </w:r>
            <w:r>
              <w:rPr>
                <w:noProof/>
                <w:webHidden/>
              </w:rPr>
              <w:tab/>
            </w:r>
            <w:r>
              <w:rPr>
                <w:noProof/>
                <w:webHidden/>
              </w:rPr>
              <w:fldChar w:fldCharType="begin"/>
            </w:r>
            <w:r>
              <w:rPr>
                <w:noProof/>
                <w:webHidden/>
              </w:rPr>
              <w:instrText xml:space="preserve"> PAGEREF _Toc231727606 \h </w:instrText>
            </w:r>
            <w:r>
              <w:rPr>
                <w:noProof/>
                <w:webHidden/>
              </w:rPr>
            </w:r>
            <w:r>
              <w:rPr>
                <w:noProof/>
                <w:webHidden/>
              </w:rPr>
              <w:fldChar w:fldCharType="separate"/>
            </w:r>
            <w:r w:rsidR="00215BF5">
              <w:rPr>
                <w:rFonts w:hint="eastAsia"/>
                <w:noProof/>
                <w:webHidden/>
              </w:rPr>
              <w:t>38</w:t>
            </w:r>
            <w:r>
              <w:rPr>
                <w:noProof/>
                <w:webHidden/>
              </w:rPr>
              <w:fldChar w:fldCharType="end"/>
            </w:r>
          </w:hyperlink>
        </w:p>
        <w:p w14:paraId="4ED03390" w14:textId="56A8AFAE"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607" w:history="1">
            <w:r w:rsidRPr="00960602">
              <w:rPr>
                <w:rStyle w:val="Hyperlink"/>
                <w:noProof/>
              </w:rPr>
              <w:t>4.6.1. JWT Verification và Rate Limiting</w:t>
            </w:r>
            <w:r>
              <w:rPr>
                <w:noProof/>
                <w:webHidden/>
              </w:rPr>
              <w:tab/>
            </w:r>
            <w:r>
              <w:rPr>
                <w:noProof/>
                <w:webHidden/>
              </w:rPr>
              <w:fldChar w:fldCharType="begin"/>
            </w:r>
            <w:r>
              <w:rPr>
                <w:noProof/>
                <w:webHidden/>
              </w:rPr>
              <w:instrText xml:space="preserve"> PAGEREF _Toc231727607 \h </w:instrText>
            </w:r>
            <w:r>
              <w:rPr>
                <w:noProof/>
                <w:webHidden/>
              </w:rPr>
            </w:r>
            <w:r>
              <w:rPr>
                <w:noProof/>
                <w:webHidden/>
              </w:rPr>
              <w:fldChar w:fldCharType="separate"/>
            </w:r>
            <w:r w:rsidR="00215BF5">
              <w:rPr>
                <w:noProof/>
                <w:webHidden/>
              </w:rPr>
              <w:t>38</w:t>
            </w:r>
            <w:r>
              <w:rPr>
                <w:noProof/>
                <w:webHidden/>
              </w:rPr>
              <w:fldChar w:fldCharType="end"/>
            </w:r>
          </w:hyperlink>
        </w:p>
        <w:p w14:paraId="2456F202" w14:textId="631F4EBD"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608" w:history="1">
            <w:r w:rsidRPr="00960602">
              <w:rPr>
                <w:rStyle w:val="Hyperlink"/>
                <w:noProof/>
              </w:rPr>
              <w:t>4.6.2. Input Validation và MIME Security</w:t>
            </w:r>
            <w:r>
              <w:rPr>
                <w:noProof/>
                <w:webHidden/>
              </w:rPr>
              <w:tab/>
            </w:r>
            <w:r>
              <w:rPr>
                <w:noProof/>
                <w:webHidden/>
              </w:rPr>
              <w:fldChar w:fldCharType="begin"/>
            </w:r>
            <w:r>
              <w:rPr>
                <w:noProof/>
                <w:webHidden/>
              </w:rPr>
              <w:instrText xml:space="preserve"> PAGEREF _Toc231727608 \h </w:instrText>
            </w:r>
            <w:r>
              <w:rPr>
                <w:noProof/>
                <w:webHidden/>
              </w:rPr>
            </w:r>
            <w:r>
              <w:rPr>
                <w:noProof/>
                <w:webHidden/>
              </w:rPr>
              <w:fldChar w:fldCharType="separate"/>
            </w:r>
            <w:r w:rsidR="00215BF5">
              <w:rPr>
                <w:noProof/>
                <w:webHidden/>
              </w:rPr>
              <w:t>38</w:t>
            </w:r>
            <w:r>
              <w:rPr>
                <w:noProof/>
                <w:webHidden/>
              </w:rPr>
              <w:fldChar w:fldCharType="end"/>
            </w:r>
          </w:hyperlink>
        </w:p>
        <w:p w14:paraId="368EF046" w14:textId="3B1FD3A2"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609" w:history="1">
            <w:r w:rsidRPr="00960602">
              <w:rPr>
                <w:rStyle w:val="Hyperlink"/>
                <w:noProof/>
              </w:rPr>
              <w:t>4.6.3. CI/CD Pipeline và Rollback</w:t>
            </w:r>
            <w:r>
              <w:rPr>
                <w:noProof/>
                <w:webHidden/>
              </w:rPr>
              <w:tab/>
            </w:r>
            <w:r>
              <w:rPr>
                <w:noProof/>
                <w:webHidden/>
              </w:rPr>
              <w:fldChar w:fldCharType="begin"/>
            </w:r>
            <w:r>
              <w:rPr>
                <w:noProof/>
                <w:webHidden/>
              </w:rPr>
              <w:instrText xml:space="preserve"> PAGEREF _Toc231727609 \h </w:instrText>
            </w:r>
            <w:r>
              <w:rPr>
                <w:noProof/>
                <w:webHidden/>
              </w:rPr>
            </w:r>
            <w:r>
              <w:rPr>
                <w:noProof/>
                <w:webHidden/>
              </w:rPr>
              <w:fldChar w:fldCharType="separate"/>
            </w:r>
            <w:r w:rsidR="00215BF5">
              <w:rPr>
                <w:noProof/>
                <w:webHidden/>
              </w:rPr>
              <w:t>39</w:t>
            </w:r>
            <w:r>
              <w:rPr>
                <w:noProof/>
                <w:webHidden/>
              </w:rPr>
              <w:fldChar w:fldCharType="end"/>
            </w:r>
          </w:hyperlink>
        </w:p>
        <w:p w14:paraId="24A47417" w14:textId="52052486"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610" w:history="1">
            <w:r w:rsidRPr="00960602">
              <w:rPr>
                <w:rStyle w:val="Hyperlink"/>
                <w:noProof/>
              </w:rPr>
              <w:t>4.7. Kết quả thực nghiệm và Đánh giá</w:t>
            </w:r>
            <w:r>
              <w:rPr>
                <w:noProof/>
                <w:webHidden/>
              </w:rPr>
              <w:tab/>
            </w:r>
            <w:r>
              <w:rPr>
                <w:noProof/>
                <w:webHidden/>
              </w:rPr>
              <w:fldChar w:fldCharType="begin"/>
            </w:r>
            <w:r>
              <w:rPr>
                <w:noProof/>
                <w:webHidden/>
              </w:rPr>
              <w:instrText xml:space="preserve"> PAGEREF _Toc231727610 \h </w:instrText>
            </w:r>
            <w:r>
              <w:rPr>
                <w:noProof/>
                <w:webHidden/>
              </w:rPr>
            </w:r>
            <w:r>
              <w:rPr>
                <w:noProof/>
                <w:webHidden/>
              </w:rPr>
              <w:fldChar w:fldCharType="separate"/>
            </w:r>
            <w:r w:rsidR="00215BF5">
              <w:rPr>
                <w:rFonts w:hint="eastAsia"/>
                <w:noProof/>
                <w:webHidden/>
              </w:rPr>
              <w:t>39</w:t>
            </w:r>
            <w:r>
              <w:rPr>
                <w:noProof/>
                <w:webHidden/>
              </w:rPr>
              <w:fldChar w:fldCharType="end"/>
            </w:r>
          </w:hyperlink>
        </w:p>
        <w:p w14:paraId="540654D8" w14:textId="68A0A79F"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611" w:history="1">
            <w:r w:rsidRPr="00960602">
              <w:rPr>
                <w:rStyle w:val="Hyperlink"/>
                <w:noProof/>
              </w:rPr>
              <w:t>4.7.1. Hiệu năng Frontend — Các kỹ thuật tối ưu đã áp dụng</w:t>
            </w:r>
            <w:r>
              <w:rPr>
                <w:noProof/>
                <w:webHidden/>
              </w:rPr>
              <w:tab/>
            </w:r>
            <w:r>
              <w:rPr>
                <w:noProof/>
                <w:webHidden/>
              </w:rPr>
              <w:fldChar w:fldCharType="begin"/>
            </w:r>
            <w:r>
              <w:rPr>
                <w:noProof/>
                <w:webHidden/>
              </w:rPr>
              <w:instrText xml:space="preserve"> PAGEREF _Toc231727611 \h </w:instrText>
            </w:r>
            <w:r>
              <w:rPr>
                <w:noProof/>
                <w:webHidden/>
              </w:rPr>
            </w:r>
            <w:r>
              <w:rPr>
                <w:noProof/>
                <w:webHidden/>
              </w:rPr>
              <w:fldChar w:fldCharType="separate"/>
            </w:r>
            <w:r w:rsidR="00215BF5">
              <w:rPr>
                <w:noProof/>
                <w:webHidden/>
              </w:rPr>
              <w:t>39</w:t>
            </w:r>
            <w:r>
              <w:rPr>
                <w:noProof/>
                <w:webHidden/>
              </w:rPr>
              <w:fldChar w:fldCharType="end"/>
            </w:r>
          </w:hyperlink>
        </w:p>
        <w:p w14:paraId="11F1CF0B" w14:textId="47CBACFE"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612" w:history="1">
            <w:r w:rsidRPr="00960602">
              <w:rPr>
                <w:rStyle w:val="Hyperlink"/>
                <w:noProof/>
              </w:rPr>
              <w:t>4.7.2. Hiệu năng API — Nhận xét qua sử dụng thực tế</w:t>
            </w:r>
            <w:r>
              <w:rPr>
                <w:noProof/>
                <w:webHidden/>
              </w:rPr>
              <w:tab/>
            </w:r>
            <w:r>
              <w:rPr>
                <w:noProof/>
                <w:webHidden/>
              </w:rPr>
              <w:fldChar w:fldCharType="begin"/>
            </w:r>
            <w:r>
              <w:rPr>
                <w:noProof/>
                <w:webHidden/>
              </w:rPr>
              <w:instrText xml:space="preserve"> PAGEREF _Toc231727612 \h </w:instrText>
            </w:r>
            <w:r>
              <w:rPr>
                <w:noProof/>
                <w:webHidden/>
              </w:rPr>
            </w:r>
            <w:r>
              <w:rPr>
                <w:noProof/>
                <w:webHidden/>
              </w:rPr>
              <w:fldChar w:fldCharType="separate"/>
            </w:r>
            <w:r w:rsidR="00215BF5">
              <w:rPr>
                <w:noProof/>
                <w:webHidden/>
              </w:rPr>
              <w:t>39</w:t>
            </w:r>
            <w:r>
              <w:rPr>
                <w:noProof/>
                <w:webHidden/>
              </w:rPr>
              <w:fldChar w:fldCharType="end"/>
            </w:r>
          </w:hyperlink>
        </w:p>
        <w:p w14:paraId="04A0940B" w14:textId="19E7D298"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613" w:history="1">
            <w:r w:rsidRPr="00960602">
              <w:rPr>
                <w:rStyle w:val="Hyperlink"/>
                <w:noProof/>
              </w:rPr>
              <w:t>4.7.3. Chi phí vận hành</w:t>
            </w:r>
            <w:r>
              <w:rPr>
                <w:noProof/>
                <w:webHidden/>
              </w:rPr>
              <w:tab/>
            </w:r>
            <w:r>
              <w:rPr>
                <w:noProof/>
                <w:webHidden/>
              </w:rPr>
              <w:fldChar w:fldCharType="begin"/>
            </w:r>
            <w:r>
              <w:rPr>
                <w:noProof/>
                <w:webHidden/>
              </w:rPr>
              <w:instrText xml:space="preserve"> PAGEREF _Toc231727613 \h </w:instrText>
            </w:r>
            <w:r>
              <w:rPr>
                <w:noProof/>
                <w:webHidden/>
              </w:rPr>
            </w:r>
            <w:r>
              <w:rPr>
                <w:noProof/>
                <w:webHidden/>
              </w:rPr>
              <w:fldChar w:fldCharType="separate"/>
            </w:r>
            <w:r w:rsidR="00215BF5">
              <w:rPr>
                <w:noProof/>
                <w:webHidden/>
              </w:rPr>
              <w:t>39</w:t>
            </w:r>
            <w:r>
              <w:rPr>
                <w:noProof/>
                <w:webHidden/>
              </w:rPr>
              <w:fldChar w:fldCharType="end"/>
            </w:r>
          </w:hyperlink>
        </w:p>
        <w:p w14:paraId="1F5C2292" w14:textId="65AAB88B"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614" w:history="1">
            <w:r w:rsidRPr="00960602">
              <w:rPr>
                <w:rStyle w:val="Hyperlink"/>
                <w:noProof/>
              </w:rPr>
              <w:t>4.</w:t>
            </w:r>
            <w:r w:rsidRPr="00960602">
              <w:rPr>
                <w:rStyle w:val="Hyperlink"/>
                <w:noProof/>
                <w:lang w:val="en-US"/>
              </w:rPr>
              <w:t>8</w:t>
            </w:r>
            <w:r w:rsidRPr="00960602">
              <w:rPr>
                <w:rStyle w:val="Hyperlink"/>
                <w:noProof/>
              </w:rPr>
              <w:t xml:space="preserve"> Tiểu kết chương 4</w:t>
            </w:r>
            <w:r>
              <w:rPr>
                <w:noProof/>
                <w:webHidden/>
              </w:rPr>
              <w:tab/>
            </w:r>
            <w:r>
              <w:rPr>
                <w:noProof/>
                <w:webHidden/>
              </w:rPr>
              <w:fldChar w:fldCharType="begin"/>
            </w:r>
            <w:r>
              <w:rPr>
                <w:noProof/>
                <w:webHidden/>
              </w:rPr>
              <w:instrText xml:space="preserve"> PAGEREF _Toc231727614 \h </w:instrText>
            </w:r>
            <w:r>
              <w:rPr>
                <w:noProof/>
                <w:webHidden/>
              </w:rPr>
            </w:r>
            <w:r>
              <w:rPr>
                <w:noProof/>
                <w:webHidden/>
              </w:rPr>
              <w:fldChar w:fldCharType="separate"/>
            </w:r>
            <w:r w:rsidR="00215BF5">
              <w:rPr>
                <w:rFonts w:hint="eastAsia"/>
                <w:noProof/>
                <w:webHidden/>
              </w:rPr>
              <w:t>40</w:t>
            </w:r>
            <w:r>
              <w:rPr>
                <w:noProof/>
                <w:webHidden/>
              </w:rPr>
              <w:fldChar w:fldCharType="end"/>
            </w:r>
          </w:hyperlink>
        </w:p>
        <w:p w14:paraId="2CA6F3D6" w14:textId="1BE6D916" w:rsidR="00E53FE0" w:rsidRDefault="00E53FE0">
          <w:pPr>
            <w:pStyle w:val="TOC1"/>
            <w:tabs>
              <w:tab w:val="right" w:leader="dot" w:pos="9062"/>
            </w:tabs>
            <w:rPr>
              <w:rFonts w:asciiTheme="minorHAnsi" w:eastAsiaTheme="minorEastAsia" w:hAnsiTheme="minorHAnsi" w:cstheme="minorBidi"/>
              <w:b w:val="0"/>
              <w:bCs w:val="0"/>
              <w:noProof/>
              <w:kern w:val="2"/>
              <w:szCs w:val="24"/>
              <w:lang w:val="en-US" w:eastAsia="en-US"/>
              <w14:ligatures w14:val="standardContextual"/>
            </w:rPr>
          </w:pPr>
          <w:hyperlink w:anchor="_Toc231727615" w:history="1">
            <w:r w:rsidRPr="00960602">
              <w:rPr>
                <w:rStyle w:val="Hyperlink"/>
                <w:noProof/>
              </w:rPr>
              <w:t>CHƯƠNG 5. KẾT LUẬN VÀ HƯỚNG PHÁT TRIỂN</w:t>
            </w:r>
            <w:r>
              <w:rPr>
                <w:noProof/>
                <w:webHidden/>
              </w:rPr>
              <w:tab/>
            </w:r>
            <w:r>
              <w:rPr>
                <w:noProof/>
                <w:webHidden/>
              </w:rPr>
              <w:fldChar w:fldCharType="begin"/>
            </w:r>
            <w:r>
              <w:rPr>
                <w:noProof/>
                <w:webHidden/>
              </w:rPr>
              <w:instrText xml:space="preserve"> PAGEREF _Toc231727615 \h </w:instrText>
            </w:r>
            <w:r>
              <w:rPr>
                <w:noProof/>
                <w:webHidden/>
              </w:rPr>
            </w:r>
            <w:r>
              <w:rPr>
                <w:noProof/>
                <w:webHidden/>
              </w:rPr>
              <w:fldChar w:fldCharType="separate"/>
            </w:r>
            <w:r w:rsidR="00215BF5">
              <w:rPr>
                <w:rFonts w:hint="eastAsia"/>
                <w:noProof/>
                <w:webHidden/>
              </w:rPr>
              <w:t>41</w:t>
            </w:r>
            <w:r>
              <w:rPr>
                <w:noProof/>
                <w:webHidden/>
              </w:rPr>
              <w:fldChar w:fldCharType="end"/>
            </w:r>
          </w:hyperlink>
        </w:p>
        <w:p w14:paraId="1BE52672" w14:textId="11FADAB1"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616" w:history="1">
            <w:r w:rsidRPr="00960602">
              <w:rPr>
                <w:rStyle w:val="Hyperlink"/>
                <w:noProof/>
              </w:rPr>
              <w:t>5.1. Kết luận</w:t>
            </w:r>
            <w:r>
              <w:rPr>
                <w:noProof/>
                <w:webHidden/>
              </w:rPr>
              <w:tab/>
            </w:r>
            <w:r>
              <w:rPr>
                <w:noProof/>
                <w:webHidden/>
              </w:rPr>
              <w:fldChar w:fldCharType="begin"/>
            </w:r>
            <w:r>
              <w:rPr>
                <w:noProof/>
                <w:webHidden/>
              </w:rPr>
              <w:instrText xml:space="preserve"> PAGEREF _Toc231727616 \h </w:instrText>
            </w:r>
            <w:r>
              <w:rPr>
                <w:noProof/>
                <w:webHidden/>
              </w:rPr>
            </w:r>
            <w:r>
              <w:rPr>
                <w:noProof/>
                <w:webHidden/>
              </w:rPr>
              <w:fldChar w:fldCharType="separate"/>
            </w:r>
            <w:r w:rsidR="00215BF5">
              <w:rPr>
                <w:rFonts w:hint="eastAsia"/>
                <w:noProof/>
                <w:webHidden/>
              </w:rPr>
              <w:t>41</w:t>
            </w:r>
            <w:r>
              <w:rPr>
                <w:noProof/>
                <w:webHidden/>
              </w:rPr>
              <w:fldChar w:fldCharType="end"/>
            </w:r>
          </w:hyperlink>
        </w:p>
        <w:p w14:paraId="4100A4C0" w14:textId="458D6E84"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617" w:history="1">
            <w:r w:rsidRPr="00960602">
              <w:rPr>
                <w:rStyle w:val="Hyperlink"/>
                <w:noProof/>
              </w:rPr>
              <w:t>5.1.1. Đối chiếu mục tiêu với kết quả đạt được</w:t>
            </w:r>
            <w:r>
              <w:rPr>
                <w:noProof/>
                <w:webHidden/>
              </w:rPr>
              <w:tab/>
            </w:r>
            <w:r>
              <w:rPr>
                <w:noProof/>
                <w:webHidden/>
              </w:rPr>
              <w:fldChar w:fldCharType="begin"/>
            </w:r>
            <w:r>
              <w:rPr>
                <w:noProof/>
                <w:webHidden/>
              </w:rPr>
              <w:instrText xml:space="preserve"> PAGEREF _Toc231727617 \h </w:instrText>
            </w:r>
            <w:r>
              <w:rPr>
                <w:noProof/>
                <w:webHidden/>
              </w:rPr>
            </w:r>
            <w:r>
              <w:rPr>
                <w:noProof/>
                <w:webHidden/>
              </w:rPr>
              <w:fldChar w:fldCharType="separate"/>
            </w:r>
            <w:r w:rsidR="00215BF5">
              <w:rPr>
                <w:noProof/>
                <w:webHidden/>
              </w:rPr>
              <w:t>41</w:t>
            </w:r>
            <w:r>
              <w:rPr>
                <w:noProof/>
                <w:webHidden/>
              </w:rPr>
              <w:fldChar w:fldCharType="end"/>
            </w:r>
          </w:hyperlink>
        </w:p>
        <w:p w14:paraId="50BD4293" w14:textId="64360F0C"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618" w:history="1">
            <w:r w:rsidRPr="00960602">
              <w:rPr>
                <w:rStyle w:val="Hyperlink"/>
                <w:noProof/>
              </w:rPr>
              <w:t>5.1.2. Đóng góp chính của đề tài</w:t>
            </w:r>
            <w:r>
              <w:rPr>
                <w:noProof/>
                <w:webHidden/>
              </w:rPr>
              <w:tab/>
            </w:r>
            <w:r>
              <w:rPr>
                <w:noProof/>
                <w:webHidden/>
              </w:rPr>
              <w:fldChar w:fldCharType="begin"/>
            </w:r>
            <w:r>
              <w:rPr>
                <w:noProof/>
                <w:webHidden/>
              </w:rPr>
              <w:instrText xml:space="preserve"> PAGEREF _Toc231727618 \h </w:instrText>
            </w:r>
            <w:r>
              <w:rPr>
                <w:noProof/>
                <w:webHidden/>
              </w:rPr>
            </w:r>
            <w:r>
              <w:rPr>
                <w:noProof/>
                <w:webHidden/>
              </w:rPr>
              <w:fldChar w:fldCharType="separate"/>
            </w:r>
            <w:r w:rsidR="00215BF5">
              <w:rPr>
                <w:noProof/>
                <w:webHidden/>
              </w:rPr>
              <w:t>41</w:t>
            </w:r>
            <w:r>
              <w:rPr>
                <w:noProof/>
                <w:webHidden/>
              </w:rPr>
              <w:fldChar w:fldCharType="end"/>
            </w:r>
          </w:hyperlink>
        </w:p>
        <w:p w14:paraId="07AFDFAA" w14:textId="6915F714"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619" w:history="1">
            <w:r w:rsidRPr="00960602">
              <w:rPr>
                <w:rStyle w:val="Hyperlink"/>
                <w:noProof/>
              </w:rPr>
              <w:t>5.2. Điểm mạnh của đề tài</w:t>
            </w:r>
            <w:r>
              <w:rPr>
                <w:noProof/>
                <w:webHidden/>
              </w:rPr>
              <w:tab/>
            </w:r>
            <w:r>
              <w:rPr>
                <w:noProof/>
                <w:webHidden/>
              </w:rPr>
              <w:fldChar w:fldCharType="begin"/>
            </w:r>
            <w:r>
              <w:rPr>
                <w:noProof/>
                <w:webHidden/>
              </w:rPr>
              <w:instrText xml:space="preserve"> PAGEREF _Toc231727619 \h </w:instrText>
            </w:r>
            <w:r>
              <w:rPr>
                <w:noProof/>
                <w:webHidden/>
              </w:rPr>
            </w:r>
            <w:r>
              <w:rPr>
                <w:noProof/>
                <w:webHidden/>
              </w:rPr>
              <w:fldChar w:fldCharType="separate"/>
            </w:r>
            <w:r w:rsidR="00215BF5">
              <w:rPr>
                <w:rFonts w:hint="eastAsia"/>
                <w:noProof/>
                <w:webHidden/>
              </w:rPr>
              <w:t>41</w:t>
            </w:r>
            <w:r>
              <w:rPr>
                <w:noProof/>
                <w:webHidden/>
              </w:rPr>
              <w:fldChar w:fldCharType="end"/>
            </w:r>
          </w:hyperlink>
        </w:p>
        <w:p w14:paraId="01244392" w14:textId="50A4D34F"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620" w:history="1">
            <w:r w:rsidRPr="00960602">
              <w:rPr>
                <w:rStyle w:val="Hyperlink"/>
                <w:noProof/>
              </w:rPr>
              <w:t>5.3. Hạn chế của đề tài</w:t>
            </w:r>
            <w:r>
              <w:rPr>
                <w:noProof/>
                <w:webHidden/>
              </w:rPr>
              <w:tab/>
            </w:r>
            <w:r>
              <w:rPr>
                <w:noProof/>
                <w:webHidden/>
              </w:rPr>
              <w:fldChar w:fldCharType="begin"/>
            </w:r>
            <w:r>
              <w:rPr>
                <w:noProof/>
                <w:webHidden/>
              </w:rPr>
              <w:instrText xml:space="preserve"> PAGEREF _Toc231727620 \h </w:instrText>
            </w:r>
            <w:r>
              <w:rPr>
                <w:noProof/>
                <w:webHidden/>
              </w:rPr>
            </w:r>
            <w:r>
              <w:rPr>
                <w:noProof/>
                <w:webHidden/>
              </w:rPr>
              <w:fldChar w:fldCharType="separate"/>
            </w:r>
            <w:r w:rsidR="00215BF5">
              <w:rPr>
                <w:rFonts w:hint="eastAsia"/>
                <w:noProof/>
                <w:webHidden/>
              </w:rPr>
              <w:t>42</w:t>
            </w:r>
            <w:r>
              <w:rPr>
                <w:noProof/>
                <w:webHidden/>
              </w:rPr>
              <w:fldChar w:fldCharType="end"/>
            </w:r>
          </w:hyperlink>
        </w:p>
        <w:p w14:paraId="6740DE1A" w14:textId="0F161085"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621" w:history="1">
            <w:r w:rsidRPr="00960602">
              <w:rPr>
                <w:rStyle w:val="Hyperlink"/>
                <w:noProof/>
              </w:rPr>
              <w:t>5.4. Hướng phát triển tương lai</w:t>
            </w:r>
            <w:r>
              <w:rPr>
                <w:noProof/>
                <w:webHidden/>
              </w:rPr>
              <w:tab/>
            </w:r>
            <w:r>
              <w:rPr>
                <w:noProof/>
                <w:webHidden/>
              </w:rPr>
              <w:fldChar w:fldCharType="begin"/>
            </w:r>
            <w:r>
              <w:rPr>
                <w:noProof/>
                <w:webHidden/>
              </w:rPr>
              <w:instrText xml:space="preserve"> PAGEREF _Toc231727621 \h </w:instrText>
            </w:r>
            <w:r>
              <w:rPr>
                <w:noProof/>
                <w:webHidden/>
              </w:rPr>
            </w:r>
            <w:r>
              <w:rPr>
                <w:noProof/>
                <w:webHidden/>
              </w:rPr>
              <w:fldChar w:fldCharType="separate"/>
            </w:r>
            <w:r w:rsidR="00215BF5">
              <w:rPr>
                <w:rFonts w:hint="eastAsia"/>
                <w:noProof/>
                <w:webHidden/>
              </w:rPr>
              <w:t>42</w:t>
            </w:r>
            <w:r>
              <w:rPr>
                <w:noProof/>
                <w:webHidden/>
              </w:rPr>
              <w:fldChar w:fldCharType="end"/>
            </w:r>
          </w:hyperlink>
        </w:p>
        <w:p w14:paraId="3E956FC7" w14:textId="5F423399"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622" w:history="1">
            <w:r w:rsidRPr="00960602">
              <w:rPr>
                <w:rStyle w:val="Hyperlink"/>
                <w:noProof/>
              </w:rPr>
              <w:t>5.4.1. Ngắn hạn (Q3–Q4 2026)</w:t>
            </w:r>
            <w:r>
              <w:rPr>
                <w:noProof/>
                <w:webHidden/>
              </w:rPr>
              <w:tab/>
            </w:r>
            <w:r>
              <w:rPr>
                <w:noProof/>
                <w:webHidden/>
              </w:rPr>
              <w:fldChar w:fldCharType="begin"/>
            </w:r>
            <w:r>
              <w:rPr>
                <w:noProof/>
                <w:webHidden/>
              </w:rPr>
              <w:instrText xml:space="preserve"> PAGEREF _Toc231727622 \h </w:instrText>
            </w:r>
            <w:r>
              <w:rPr>
                <w:noProof/>
                <w:webHidden/>
              </w:rPr>
            </w:r>
            <w:r>
              <w:rPr>
                <w:noProof/>
                <w:webHidden/>
              </w:rPr>
              <w:fldChar w:fldCharType="separate"/>
            </w:r>
            <w:r w:rsidR="00215BF5">
              <w:rPr>
                <w:noProof/>
                <w:webHidden/>
              </w:rPr>
              <w:t>42</w:t>
            </w:r>
            <w:r>
              <w:rPr>
                <w:noProof/>
                <w:webHidden/>
              </w:rPr>
              <w:fldChar w:fldCharType="end"/>
            </w:r>
          </w:hyperlink>
        </w:p>
        <w:p w14:paraId="05EDEC8E" w14:textId="01D0CE2C"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623" w:history="1">
            <w:r w:rsidRPr="00960602">
              <w:rPr>
                <w:rStyle w:val="Hyperlink"/>
                <w:noProof/>
              </w:rPr>
              <w:t>5.4.2. Trung hạn (2027)</w:t>
            </w:r>
            <w:r>
              <w:rPr>
                <w:noProof/>
                <w:webHidden/>
              </w:rPr>
              <w:tab/>
            </w:r>
            <w:r>
              <w:rPr>
                <w:noProof/>
                <w:webHidden/>
              </w:rPr>
              <w:fldChar w:fldCharType="begin"/>
            </w:r>
            <w:r>
              <w:rPr>
                <w:noProof/>
                <w:webHidden/>
              </w:rPr>
              <w:instrText xml:space="preserve"> PAGEREF _Toc231727623 \h </w:instrText>
            </w:r>
            <w:r>
              <w:rPr>
                <w:noProof/>
                <w:webHidden/>
              </w:rPr>
            </w:r>
            <w:r>
              <w:rPr>
                <w:noProof/>
                <w:webHidden/>
              </w:rPr>
              <w:fldChar w:fldCharType="separate"/>
            </w:r>
            <w:r w:rsidR="00215BF5">
              <w:rPr>
                <w:noProof/>
                <w:webHidden/>
              </w:rPr>
              <w:t>42</w:t>
            </w:r>
            <w:r>
              <w:rPr>
                <w:noProof/>
                <w:webHidden/>
              </w:rPr>
              <w:fldChar w:fldCharType="end"/>
            </w:r>
          </w:hyperlink>
        </w:p>
        <w:p w14:paraId="1398AD19" w14:textId="1627D396"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624" w:history="1">
            <w:r w:rsidRPr="00960602">
              <w:rPr>
                <w:rStyle w:val="Hyperlink"/>
                <w:noProof/>
              </w:rPr>
              <w:t>5.4.3. Dài hạn (2028+)</w:t>
            </w:r>
            <w:r>
              <w:rPr>
                <w:noProof/>
                <w:webHidden/>
              </w:rPr>
              <w:tab/>
            </w:r>
            <w:r>
              <w:rPr>
                <w:noProof/>
                <w:webHidden/>
              </w:rPr>
              <w:fldChar w:fldCharType="begin"/>
            </w:r>
            <w:r>
              <w:rPr>
                <w:noProof/>
                <w:webHidden/>
              </w:rPr>
              <w:instrText xml:space="preserve"> PAGEREF _Toc231727624 \h </w:instrText>
            </w:r>
            <w:r>
              <w:rPr>
                <w:noProof/>
                <w:webHidden/>
              </w:rPr>
            </w:r>
            <w:r>
              <w:rPr>
                <w:noProof/>
                <w:webHidden/>
              </w:rPr>
              <w:fldChar w:fldCharType="separate"/>
            </w:r>
            <w:r w:rsidR="00215BF5">
              <w:rPr>
                <w:noProof/>
                <w:webHidden/>
              </w:rPr>
              <w:t>43</w:t>
            </w:r>
            <w:r>
              <w:rPr>
                <w:noProof/>
                <w:webHidden/>
              </w:rPr>
              <w:fldChar w:fldCharType="end"/>
            </w:r>
          </w:hyperlink>
        </w:p>
        <w:p w14:paraId="633563AF" w14:textId="6A84AAD0"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625" w:history="1">
            <w:r w:rsidRPr="00960602">
              <w:rPr>
                <w:rStyle w:val="Hyperlink"/>
                <w:noProof/>
              </w:rPr>
              <w:t>5.5. Bài học rút ra trong quá trình phát triển</w:t>
            </w:r>
            <w:r>
              <w:rPr>
                <w:noProof/>
                <w:webHidden/>
              </w:rPr>
              <w:tab/>
            </w:r>
            <w:r>
              <w:rPr>
                <w:noProof/>
                <w:webHidden/>
              </w:rPr>
              <w:fldChar w:fldCharType="begin"/>
            </w:r>
            <w:r>
              <w:rPr>
                <w:noProof/>
                <w:webHidden/>
              </w:rPr>
              <w:instrText xml:space="preserve"> PAGEREF _Toc231727625 \h </w:instrText>
            </w:r>
            <w:r>
              <w:rPr>
                <w:noProof/>
                <w:webHidden/>
              </w:rPr>
            </w:r>
            <w:r>
              <w:rPr>
                <w:noProof/>
                <w:webHidden/>
              </w:rPr>
              <w:fldChar w:fldCharType="separate"/>
            </w:r>
            <w:r w:rsidR="00215BF5">
              <w:rPr>
                <w:rFonts w:hint="eastAsia"/>
                <w:noProof/>
                <w:webHidden/>
              </w:rPr>
              <w:t>43</w:t>
            </w:r>
            <w:r>
              <w:rPr>
                <w:noProof/>
                <w:webHidden/>
              </w:rPr>
              <w:fldChar w:fldCharType="end"/>
            </w:r>
          </w:hyperlink>
        </w:p>
        <w:p w14:paraId="123E14FB" w14:textId="6FE1E54A"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626" w:history="1">
            <w:r w:rsidRPr="00960602">
              <w:rPr>
                <w:rStyle w:val="Hyperlink"/>
                <w:noProof/>
              </w:rPr>
              <w:t>5.5.1. Bài học kỹ thuật</w:t>
            </w:r>
            <w:r>
              <w:rPr>
                <w:noProof/>
                <w:webHidden/>
              </w:rPr>
              <w:tab/>
            </w:r>
            <w:r>
              <w:rPr>
                <w:noProof/>
                <w:webHidden/>
              </w:rPr>
              <w:fldChar w:fldCharType="begin"/>
            </w:r>
            <w:r>
              <w:rPr>
                <w:noProof/>
                <w:webHidden/>
              </w:rPr>
              <w:instrText xml:space="preserve"> PAGEREF _Toc231727626 \h </w:instrText>
            </w:r>
            <w:r>
              <w:rPr>
                <w:noProof/>
                <w:webHidden/>
              </w:rPr>
            </w:r>
            <w:r>
              <w:rPr>
                <w:noProof/>
                <w:webHidden/>
              </w:rPr>
              <w:fldChar w:fldCharType="separate"/>
            </w:r>
            <w:r w:rsidR="00215BF5">
              <w:rPr>
                <w:noProof/>
                <w:webHidden/>
              </w:rPr>
              <w:t>43</w:t>
            </w:r>
            <w:r>
              <w:rPr>
                <w:noProof/>
                <w:webHidden/>
              </w:rPr>
              <w:fldChar w:fldCharType="end"/>
            </w:r>
          </w:hyperlink>
        </w:p>
        <w:p w14:paraId="72B7A3F1" w14:textId="7E4F5541" w:rsidR="00E53FE0" w:rsidRDefault="00E53FE0">
          <w:pPr>
            <w:pStyle w:val="TOC3"/>
            <w:tabs>
              <w:tab w:val="right" w:leader="dot" w:pos="9062"/>
            </w:tabs>
            <w:rPr>
              <w:rFonts w:asciiTheme="minorHAnsi" w:eastAsiaTheme="minorEastAsia" w:hAnsiTheme="minorHAnsi" w:cstheme="minorBidi"/>
              <w:i w:val="0"/>
              <w:noProof/>
              <w:kern w:val="2"/>
              <w:szCs w:val="24"/>
              <w:lang w:val="en-US" w:eastAsia="en-US"/>
              <w14:ligatures w14:val="standardContextual"/>
            </w:rPr>
          </w:pPr>
          <w:hyperlink w:anchor="_Toc231727627" w:history="1">
            <w:r w:rsidRPr="00960602">
              <w:rPr>
                <w:rStyle w:val="Hyperlink"/>
                <w:noProof/>
              </w:rPr>
              <w:t>5.5.2. Bài học về Sản phẩm và Con người</w:t>
            </w:r>
            <w:r>
              <w:rPr>
                <w:noProof/>
                <w:webHidden/>
              </w:rPr>
              <w:tab/>
            </w:r>
            <w:r>
              <w:rPr>
                <w:noProof/>
                <w:webHidden/>
              </w:rPr>
              <w:fldChar w:fldCharType="begin"/>
            </w:r>
            <w:r>
              <w:rPr>
                <w:noProof/>
                <w:webHidden/>
              </w:rPr>
              <w:instrText xml:space="preserve"> PAGEREF _Toc231727627 \h </w:instrText>
            </w:r>
            <w:r>
              <w:rPr>
                <w:noProof/>
                <w:webHidden/>
              </w:rPr>
            </w:r>
            <w:r>
              <w:rPr>
                <w:noProof/>
                <w:webHidden/>
              </w:rPr>
              <w:fldChar w:fldCharType="separate"/>
            </w:r>
            <w:r w:rsidR="00215BF5">
              <w:rPr>
                <w:noProof/>
                <w:webHidden/>
              </w:rPr>
              <w:t>43</w:t>
            </w:r>
            <w:r>
              <w:rPr>
                <w:noProof/>
                <w:webHidden/>
              </w:rPr>
              <w:fldChar w:fldCharType="end"/>
            </w:r>
          </w:hyperlink>
        </w:p>
        <w:p w14:paraId="0A194EB0" w14:textId="7BE0A5BC"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628" w:history="1">
            <w:r w:rsidRPr="00960602">
              <w:rPr>
                <w:rStyle w:val="Hyperlink"/>
                <w:noProof/>
              </w:rPr>
              <w:t>5.7. Lời kết</w:t>
            </w:r>
            <w:r>
              <w:rPr>
                <w:noProof/>
                <w:webHidden/>
              </w:rPr>
              <w:tab/>
            </w:r>
            <w:r>
              <w:rPr>
                <w:noProof/>
                <w:webHidden/>
              </w:rPr>
              <w:fldChar w:fldCharType="begin"/>
            </w:r>
            <w:r>
              <w:rPr>
                <w:noProof/>
                <w:webHidden/>
              </w:rPr>
              <w:instrText xml:space="preserve"> PAGEREF _Toc231727628 \h </w:instrText>
            </w:r>
            <w:r>
              <w:rPr>
                <w:noProof/>
                <w:webHidden/>
              </w:rPr>
            </w:r>
            <w:r>
              <w:rPr>
                <w:noProof/>
                <w:webHidden/>
              </w:rPr>
              <w:fldChar w:fldCharType="separate"/>
            </w:r>
            <w:r w:rsidR="00215BF5">
              <w:rPr>
                <w:rFonts w:hint="eastAsia"/>
                <w:noProof/>
                <w:webHidden/>
              </w:rPr>
              <w:t>43</w:t>
            </w:r>
            <w:r>
              <w:rPr>
                <w:noProof/>
                <w:webHidden/>
              </w:rPr>
              <w:fldChar w:fldCharType="end"/>
            </w:r>
          </w:hyperlink>
        </w:p>
        <w:p w14:paraId="07EC6C6A" w14:textId="4DEF27E6" w:rsidR="00E53FE0" w:rsidRDefault="00E53FE0">
          <w:pPr>
            <w:pStyle w:val="TOC1"/>
            <w:tabs>
              <w:tab w:val="right" w:leader="dot" w:pos="9062"/>
            </w:tabs>
            <w:rPr>
              <w:rFonts w:asciiTheme="minorHAnsi" w:eastAsiaTheme="minorEastAsia" w:hAnsiTheme="minorHAnsi" w:cstheme="minorBidi"/>
              <w:b w:val="0"/>
              <w:bCs w:val="0"/>
              <w:noProof/>
              <w:kern w:val="2"/>
              <w:szCs w:val="24"/>
              <w:lang w:val="en-US" w:eastAsia="en-US"/>
              <w14:ligatures w14:val="standardContextual"/>
            </w:rPr>
          </w:pPr>
          <w:hyperlink w:anchor="_Toc231727629" w:history="1">
            <w:r w:rsidRPr="00960602">
              <w:rPr>
                <w:rStyle w:val="Hyperlink"/>
                <w:noProof/>
              </w:rPr>
              <w:t>TÀI LIỆU THAM KHẢO</w:t>
            </w:r>
            <w:r>
              <w:rPr>
                <w:noProof/>
                <w:webHidden/>
              </w:rPr>
              <w:tab/>
            </w:r>
            <w:r>
              <w:rPr>
                <w:noProof/>
                <w:webHidden/>
              </w:rPr>
              <w:fldChar w:fldCharType="begin"/>
            </w:r>
            <w:r>
              <w:rPr>
                <w:noProof/>
                <w:webHidden/>
              </w:rPr>
              <w:instrText xml:space="preserve"> PAGEREF _Toc231727629 \h </w:instrText>
            </w:r>
            <w:r>
              <w:rPr>
                <w:noProof/>
                <w:webHidden/>
              </w:rPr>
            </w:r>
            <w:r>
              <w:rPr>
                <w:noProof/>
                <w:webHidden/>
              </w:rPr>
              <w:fldChar w:fldCharType="separate"/>
            </w:r>
            <w:r w:rsidR="00215BF5">
              <w:rPr>
                <w:rFonts w:hint="eastAsia"/>
                <w:noProof/>
                <w:webHidden/>
              </w:rPr>
              <w:t>44</w:t>
            </w:r>
            <w:r>
              <w:rPr>
                <w:noProof/>
                <w:webHidden/>
              </w:rPr>
              <w:fldChar w:fldCharType="end"/>
            </w:r>
          </w:hyperlink>
        </w:p>
        <w:p w14:paraId="1407D402" w14:textId="5BDFF4FB" w:rsidR="00E53FE0" w:rsidRDefault="00E53FE0">
          <w:pPr>
            <w:pStyle w:val="TOC1"/>
            <w:tabs>
              <w:tab w:val="right" w:leader="dot" w:pos="9062"/>
            </w:tabs>
            <w:rPr>
              <w:rFonts w:asciiTheme="minorHAnsi" w:eastAsiaTheme="minorEastAsia" w:hAnsiTheme="minorHAnsi" w:cstheme="minorBidi"/>
              <w:b w:val="0"/>
              <w:bCs w:val="0"/>
              <w:noProof/>
              <w:kern w:val="2"/>
              <w:szCs w:val="24"/>
              <w:lang w:val="en-US" w:eastAsia="en-US"/>
              <w14:ligatures w14:val="standardContextual"/>
            </w:rPr>
          </w:pPr>
          <w:hyperlink w:anchor="_Toc231727630" w:history="1">
            <w:r w:rsidRPr="00960602">
              <w:rPr>
                <w:rStyle w:val="Hyperlink"/>
                <w:noProof/>
              </w:rPr>
              <w:t>PHỤ LỤC</w:t>
            </w:r>
            <w:r>
              <w:rPr>
                <w:noProof/>
                <w:webHidden/>
              </w:rPr>
              <w:tab/>
            </w:r>
            <w:r>
              <w:rPr>
                <w:noProof/>
                <w:webHidden/>
              </w:rPr>
              <w:fldChar w:fldCharType="begin"/>
            </w:r>
            <w:r>
              <w:rPr>
                <w:noProof/>
                <w:webHidden/>
              </w:rPr>
              <w:instrText xml:space="preserve"> PAGEREF _Toc231727630 \h </w:instrText>
            </w:r>
            <w:r>
              <w:rPr>
                <w:noProof/>
                <w:webHidden/>
              </w:rPr>
            </w:r>
            <w:r>
              <w:rPr>
                <w:noProof/>
                <w:webHidden/>
              </w:rPr>
              <w:fldChar w:fldCharType="separate"/>
            </w:r>
            <w:r w:rsidR="00215BF5">
              <w:rPr>
                <w:rFonts w:hint="eastAsia"/>
                <w:noProof/>
                <w:webHidden/>
              </w:rPr>
              <w:t>46</w:t>
            </w:r>
            <w:r>
              <w:rPr>
                <w:noProof/>
                <w:webHidden/>
              </w:rPr>
              <w:fldChar w:fldCharType="end"/>
            </w:r>
          </w:hyperlink>
        </w:p>
        <w:p w14:paraId="0B5D1EBB" w14:textId="0320E329"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631" w:history="1">
            <w:r w:rsidRPr="00960602">
              <w:rPr>
                <w:rStyle w:val="Hyperlink"/>
                <w:noProof/>
              </w:rPr>
              <w:t>Phụ lục A. Bảng phân công nhiệm vụ</w:t>
            </w:r>
            <w:r>
              <w:rPr>
                <w:noProof/>
                <w:webHidden/>
              </w:rPr>
              <w:tab/>
            </w:r>
            <w:r>
              <w:rPr>
                <w:noProof/>
                <w:webHidden/>
              </w:rPr>
              <w:fldChar w:fldCharType="begin"/>
            </w:r>
            <w:r>
              <w:rPr>
                <w:noProof/>
                <w:webHidden/>
              </w:rPr>
              <w:instrText xml:space="preserve"> PAGEREF _Toc231727631 \h </w:instrText>
            </w:r>
            <w:r>
              <w:rPr>
                <w:noProof/>
                <w:webHidden/>
              </w:rPr>
            </w:r>
            <w:r>
              <w:rPr>
                <w:noProof/>
                <w:webHidden/>
              </w:rPr>
              <w:fldChar w:fldCharType="separate"/>
            </w:r>
            <w:r w:rsidR="00215BF5">
              <w:rPr>
                <w:rFonts w:hint="eastAsia"/>
                <w:noProof/>
                <w:webHidden/>
              </w:rPr>
              <w:t>46</w:t>
            </w:r>
            <w:r>
              <w:rPr>
                <w:noProof/>
                <w:webHidden/>
              </w:rPr>
              <w:fldChar w:fldCharType="end"/>
            </w:r>
          </w:hyperlink>
        </w:p>
        <w:p w14:paraId="0E70A2C9" w14:textId="5860EAAF"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632" w:history="1">
            <w:r w:rsidRPr="00960602">
              <w:rPr>
                <w:rStyle w:val="Hyperlink"/>
                <w:noProof/>
              </w:rPr>
              <w:t>Phụ lục B. Link sản phẩm và Tài nguyên trực tuyến</w:t>
            </w:r>
            <w:r>
              <w:rPr>
                <w:noProof/>
                <w:webHidden/>
              </w:rPr>
              <w:tab/>
            </w:r>
            <w:r>
              <w:rPr>
                <w:noProof/>
                <w:webHidden/>
              </w:rPr>
              <w:fldChar w:fldCharType="begin"/>
            </w:r>
            <w:r>
              <w:rPr>
                <w:noProof/>
                <w:webHidden/>
              </w:rPr>
              <w:instrText xml:space="preserve"> PAGEREF _Toc231727632 \h </w:instrText>
            </w:r>
            <w:r>
              <w:rPr>
                <w:noProof/>
                <w:webHidden/>
              </w:rPr>
            </w:r>
            <w:r>
              <w:rPr>
                <w:noProof/>
                <w:webHidden/>
              </w:rPr>
              <w:fldChar w:fldCharType="separate"/>
            </w:r>
            <w:r w:rsidR="00215BF5">
              <w:rPr>
                <w:rFonts w:hint="eastAsia"/>
                <w:noProof/>
                <w:webHidden/>
              </w:rPr>
              <w:t>46</w:t>
            </w:r>
            <w:r>
              <w:rPr>
                <w:noProof/>
                <w:webHidden/>
              </w:rPr>
              <w:fldChar w:fldCharType="end"/>
            </w:r>
          </w:hyperlink>
        </w:p>
        <w:p w14:paraId="1221AB00" w14:textId="4B61FC09" w:rsidR="00E53FE0" w:rsidRDefault="00E53FE0">
          <w:pPr>
            <w:pStyle w:val="TOC2"/>
            <w:rPr>
              <w:rFonts w:asciiTheme="minorHAnsi" w:eastAsiaTheme="minorEastAsia" w:hAnsiTheme="minorHAnsi" w:cstheme="minorBidi"/>
              <w:b w:val="0"/>
              <w:iCs w:val="0"/>
              <w:noProof/>
              <w:kern w:val="2"/>
              <w:szCs w:val="24"/>
              <w:lang w:val="en-US" w:eastAsia="en-US"/>
              <w14:ligatures w14:val="standardContextual"/>
            </w:rPr>
          </w:pPr>
          <w:hyperlink w:anchor="_Toc231727633" w:history="1">
            <w:r w:rsidRPr="00960602">
              <w:rPr>
                <w:rStyle w:val="Hyperlink"/>
                <w:noProof/>
              </w:rPr>
              <w:t>N</w:t>
            </w:r>
            <w:r w:rsidRPr="00960602">
              <w:rPr>
                <w:rStyle w:val="Hyperlink"/>
                <w:noProof/>
                <w:lang w:val="en-US"/>
              </w:rPr>
              <w:t>HẬN XÉT CỦA GIÁO VIÊN</w:t>
            </w:r>
            <w:r>
              <w:rPr>
                <w:noProof/>
                <w:webHidden/>
              </w:rPr>
              <w:tab/>
            </w:r>
            <w:r>
              <w:rPr>
                <w:noProof/>
                <w:webHidden/>
              </w:rPr>
              <w:fldChar w:fldCharType="begin"/>
            </w:r>
            <w:r>
              <w:rPr>
                <w:noProof/>
                <w:webHidden/>
              </w:rPr>
              <w:instrText xml:space="preserve"> PAGEREF _Toc231727633 \h </w:instrText>
            </w:r>
            <w:r>
              <w:rPr>
                <w:noProof/>
                <w:webHidden/>
              </w:rPr>
            </w:r>
            <w:r>
              <w:rPr>
                <w:noProof/>
                <w:webHidden/>
              </w:rPr>
              <w:fldChar w:fldCharType="separate"/>
            </w:r>
            <w:r w:rsidR="00215BF5">
              <w:rPr>
                <w:rFonts w:hint="eastAsia"/>
                <w:noProof/>
                <w:webHidden/>
              </w:rPr>
              <w:t>47</w:t>
            </w:r>
            <w:r>
              <w:rPr>
                <w:noProof/>
                <w:webHidden/>
              </w:rPr>
              <w:fldChar w:fldCharType="end"/>
            </w:r>
          </w:hyperlink>
        </w:p>
        <w:p w14:paraId="7A5487AB" w14:textId="30A9D865" w:rsidR="001D0F6A" w:rsidRDefault="001D0F6A">
          <w:r>
            <w:rPr>
              <w:b/>
              <w:bCs/>
              <w:noProof/>
            </w:rPr>
            <w:fldChar w:fldCharType="end"/>
          </w:r>
        </w:p>
      </w:sdtContent>
    </w:sdt>
    <w:p w14:paraId="5FA52B39" w14:textId="77777777" w:rsidR="001D0F6A" w:rsidRPr="001D0F6A" w:rsidRDefault="001D0F6A" w:rsidP="001D0F6A">
      <w:pPr>
        <w:jc w:val="center"/>
        <w:rPr>
          <w:b/>
          <w:bCs/>
          <w:iCs/>
          <w:sz w:val="30"/>
          <w:szCs w:val="30"/>
          <w:lang w:val="en-US"/>
        </w:rPr>
      </w:pPr>
    </w:p>
    <w:p w14:paraId="0B0D9FCE" w14:textId="77777777" w:rsidR="00B01AE3" w:rsidRDefault="00B01AE3" w:rsidP="00B01AE3">
      <w:pPr>
        <w:pStyle w:val="Heading1"/>
      </w:pPr>
      <w:bookmarkStart w:id="15" w:name="_Toc231667482"/>
      <w:bookmarkStart w:id="16" w:name="_Toc231727522"/>
      <w:r>
        <w:lastRenderedPageBreak/>
        <w:t>DANH MỤC CÁC TỪ VIẾT TẮT</w:t>
      </w:r>
      <w:bookmarkEnd w:id="15"/>
      <w:bookmarkEnd w:id="16"/>
    </w:p>
    <w:tbl>
      <w:tblPr>
        <w:tblW w:w="9360" w:type="dxa"/>
        <w:tblBorders>
          <w:top w:val="single" w:sz="6" w:space="0" w:color="AAAAAA"/>
          <w:left w:val="single" w:sz="6" w:space="0" w:color="AAAAAA"/>
          <w:bottom w:val="single" w:sz="6" w:space="0" w:color="AAAAAA"/>
          <w:right w:val="single" w:sz="6" w:space="0" w:color="AAAAAA"/>
          <w:insideH w:val="single" w:sz="4" w:space="0" w:color="CCCCCC"/>
          <w:insideV w:val="single" w:sz="4" w:space="0" w:color="CCCCCC"/>
        </w:tblBorders>
        <w:tblLook w:val="04A0" w:firstRow="1" w:lastRow="0" w:firstColumn="1" w:lastColumn="0" w:noHBand="0" w:noVBand="1"/>
      </w:tblPr>
      <w:tblGrid>
        <w:gridCol w:w="1800"/>
        <w:gridCol w:w="7560"/>
      </w:tblGrid>
      <w:tr w:rsidR="00B01AE3" w14:paraId="40CA9AF9" w14:textId="77777777" w:rsidTr="00576CB4">
        <w:tc>
          <w:tcPr>
            <w:tcW w:w="1800" w:type="dxa"/>
            <w:shd w:val="clear" w:color="auto" w:fill="D6E0F0"/>
            <w:tcMar>
              <w:top w:w="80" w:type="dxa"/>
              <w:left w:w="120" w:type="dxa"/>
              <w:bottom w:w="80" w:type="dxa"/>
              <w:right w:w="120" w:type="dxa"/>
            </w:tcMar>
          </w:tcPr>
          <w:p w14:paraId="24B86174" w14:textId="77777777" w:rsidR="00B01AE3" w:rsidRDefault="00B01AE3" w:rsidP="00576CB4">
            <w:pPr>
              <w:jc w:val="center"/>
            </w:pPr>
            <w:r>
              <w:rPr>
                <w:b/>
                <w:sz w:val="22"/>
              </w:rPr>
              <w:t>Viết tắt</w:t>
            </w:r>
          </w:p>
        </w:tc>
        <w:tc>
          <w:tcPr>
            <w:tcW w:w="7560" w:type="dxa"/>
            <w:shd w:val="clear" w:color="auto" w:fill="D6E0F0"/>
            <w:tcMar>
              <w:top w:w="80" w:type="dxa"/>
              <w:left w:w="120" w:type="dxa"/>
              <w:bottom w:w="80" w:type="dxa"/>
              <w:right w:w="120" w:type="dxa"/>
            </w:tcMar>
          </w:tcPr>
          <w:p w14:paraId="507F5AC8" w14:textId="77777777" w:rsidR="00B01AE3" w:rsidRDefault="00B01AE3" w:rsidP="00576CB4">
            <w:r>
              <w:rPr>
                <w:b/>
                <w:sz w:val="22"/>
              </w:rPr>
              <w:t>Diễn giải</w:t>
            </w:r>
          </w:p>
        </w:tc>
      </w:tr>
      <w:tr w:rsidR="00B01AE3" w14:paraId="57C006E9" w14:textId="77777777" w:rsidTr="00576CB4">
        <w:tc>
          <w:tcPr>
            <w:tcW w:w="1800" w:type="dxa"/>
            <w:tcMar>
              <w:top w:w="80" w:type="dxa"/>
              <w:left w:w="120" w:type="dxa"/>
              <w:bottom w:w="80" w:type="dxa"/>
              <w:right w:w="120" w:type="dxa"/>
            </w:tcMar>
          </w:tcPr>
          <w:p w14:paraId="37A82703" w14:textId="77777777" w:rsidR="00B01AE3" w:rsidRDefault="00B01AE3" w:rsidP="00576CB4">
            <w:pPr>
              <w:jc w:val="center"/>
            </w:pPr>
            <w:r>
              <w:rPr>
                <w:sz w:val="22"/>
              </w:rPr>
              <w:t>AI</w:t>
            </w:r>
          </w:p>
        </w:tc>
        <w:tc>
          <w:tcPr>
            <w:tcW w:w="7560" w:type="dxa"/>
            <w:tcMar>
              <w:top w:w="80" w:type="dxa"/>
              <w:left w:w="120" w:type="dxa"/>
              <w:bottom w:w="80" w:type="dxa"/>
              <w:right w:w="120" w:type="dxa"/>
            </w:tcMar>
          </w:tcPr>
          <w:p w14:paraId="48ED6ECA" w14:textId="77777777" w:rsidR="00B01AE3" w:rsidRDefault="00B01AE3" w:rsidP="00576CB4">
            <w:r>
              <w:rPr>
                <w:sz w:val="22"/>
              </w:rPr>
              <w:t>Artificial Intelligence — Trí tuệ nhân tạo</w:t>
            </w:r>
          </w:p>
        </w:tc>
      </w:tr>
      <w:tr w:rsidR="00B01AE3" w14:paraId="518D5722" w14:textId="77777777" w:rsidTr="00576CB4">
        <w:tc>
          <w:tcPr>
            <w:tcW w:w="1800" w:type="dxa"/>
            <w:tcMar>
              <w:top w:w="80" w:type="dxa"/>
              <w:left w:w="120" w:type="dxa"/>
              <w:bottom w:w="80" w:type="dxa"/>
              <w:right w:w="120" w:type="dxa"/>
            </w:tcMar>
          </w:tcPr>
          <w:p w14:paraId="7CD5F614" w14:textId="77777777" w:rsidR="00B01AE3" w:rsidRDefault="00B01AE3" w:rsidP="00576CB4">
            <w:pPr>
              <w:jc w:val="center"/>
            </w:pPr>
            <w:r>
              <w:rPr>
                <w:sz w:val="22"/>
              </w:rPr>
              <w:t>API</w:t>
            </w:r>
          </w:p>
        </w:tc>
        <w:tc>
          <w:tcPr>
            <w:tcW w:w="7560" w:type="dxa"/>
            <w:tcMar>
              <w:top w:w="80" w:type="dxa"/>
              <w:left w:w="120" w:type="dxa"/>
              <w:bottom w:w="80" w:type="dxa"/>
              <w:right w:w="120" w:type="dxa"/>
            </w:tcMar>
          </w:tcPr>
          <w:p w14:paraId="374E4A83" w14:textId="77777777" w:rsidR="00B01AE3" w:rsidRDefault="00B01AE3" w:rsidP="00576CB4">
            <w:r>
              <w:rPr>
                <w:sz w:val="22"/>
              </w:rPr>
              <w:t>Application Programming Interface — Giao diện lập trình ứng dụng</w:t>
            </w:r>
          </w:p>
        </w:tc>
      </w:tr>
      <w:tr w:rsidR="00B01AE3" w14:paraId="738DADB7" w14:textId="77777777" w:rsidTr="00576CB4">
        <w:tc>
          <w:tcPr>
            <w:tcW w:w="1800" w:type="dxa"/>
            <w:tcMar>
              <w:top w:w="80" w:type="dxa"/>
              <w:left w:w="120" w:type="dxa"/>
              <w:bottom w:w="80" w:type="dxa"/>
              <w:right w:w="120" w:type="dxa"/>
            </w:tcMar>
          </w:tcPr>
          <w:p w14:paraId="3654A17F" w14:textId="77777777" w:rsidR="00B01AE3" w:rsidRDefault="00B01AE3" w:rsidP="00576CB4">
            <w:pPr>
              <w:jc w:val="center"/>
            </w:pPr>
            <w:r>
              <w:rPr>
                <w:sz w:val="22"/>
              </w:rPr>
              <w:t>CDN</w:t>
            </w:r>
          </w:p>
        </w:tc>
        <w:tc>
          <w:tcPr>
            <w:tcW w:w="7560" w:type="dxa"/>
            <w:tcMar>
              <w:top w:w="80" w:type="dxa"/>
              <w:left w:w="120" w:type="dxa"/>
              <w:bottom w:w="80" w:type="dxa"/>
              <w:right w:w="120" w:type="dxa"/>
            </w:tcMar>
          </w:tcPr>
          <w:p w14:paraId="67C45F6C" w14:textId="77777777" w:rsidR="00B01AE3" w:rsidRDefault="00B01AE3" w:rsidP="00576CB4">
            <w:r>
              <w:rPr>
                <w:sz w:val="22"/>
              </w:rPr>
              <w:t>Content Delivery Network — Mạng phân phối nội dung</w:t>
            </w:r>
          </w:p>
        </w:tc>
      </w:tr>
      <w:tr w:rsidR="00B01AE3" w14:paraId="4DE45AE2" w14:textId="77777777" w:rsidTr="00576CB4">
        <w:tc>
          <w:tcPr>
            <w:tcW w:w="1800" w:type="dxa"/>
            <w:tcMar>
              <w:top w:w="80" w:type="dxa"/>
              <w:left w:w="120" w:type="dxa"/>
              <w:bottom w:w="80" w:type="dxa"/>
              <w:right w:w="120" w:type="dxa"/>
            </w:tcMar>
          </w:tcPr>
          <w:p w14:paraId="1D4E2C82" w14:textId="77777777" w:rsidR="00B01AE3" w:rsidRDefault="00B01AE3" w:rsidP="00576CB4">
            <w:pPr>
              <w:jc w:val="center"/>
            </w:pPr>
            <w:r>
              <w:rPr>
                <w:sz w:val="22"/>
              </w:rPr>
              <w:t>CORS</w:t>
            </w:r>
          </w:p>
        </w:tc>
        <w:tc>
          <w:tcPr>
            <w:tcW w:w="7560" w:type="dxa"/>
            <w:tcMar>
              <w:top w:w="80" w:type="dxa"/>
              <w:left w:w="120" w:type="dxa"/>
              <w:bottom w:w="80" w:type="dxa"/>
              <w:right w:w="120" w:type="dxa"/>
            </w:tcMar>
          </w:tcPr>
          <w:p w14:paraId="5B0E47C6" w14:textId="77777777" w:rsidR="00B01AE3" w:rsidRDefault="00B01AE3" w:rsidP="00576CB4">
            <w:r>
              <w:rPr>
                <w:sz w:val="22"/>
              </w:rPr>
              <w:t>Cross-Origin Resource Sharing — Chia sẻ tài nguyên chéo nguồn gốc</w:t>
            </w:r>
          </w:p>
        </w:tc>
      </w:tr>
      <w:tr w:rsidR="00B01AE3" w14:paraId="465A02D2" w14:textId="77777777" w:rsidTr="00576CB4">
        <w:tc>
          <w:tcPr>
            <w:tcW w:w="1800" w:type="dxa"/>
            <w:tcMar>
              <w:top w:w="80" w:type="dxa"/>
              <w:left w:w="120" w:type="dxa"/>
              <w:bottom w:w="80" w:type="dxa"/>
              <w:right w:w="120" w:type="dxa"/>
            </w:tcMar>
          </w:tcPr>
          <w:p w14:paraId="4C7F75C7" w14:textId="77777777" w:rsidR="00B01AE3" w:rsidRDefault="00B01AE3" w:rsidP="00576CB4">
            <w:pPr>
              <w:jc w:val="center"/>
            </w:pPr>
            <w:r>
              <w:rPr>
                <w:sz w:val="22"/>
              </w:rPr>
              <w:t>CSDL</w:t>
            </w:r>
          </w:p>
        </w:tc>
        <w:tc>
          <w:tcPr>
            <w:tcW w:w="7560" w:type="dxa"/>
            <w:tcMar>
              <w:top w:w="80" w:type="dxa"/>
              <w:left w:w="120" w:type="dxa"/>
              <w:bottom w:w="80" w:type="dxa"/>
              <w:right w:w="120" w:type="dxa"/>
            </w:tcMar>
          </w:tcPr>
          <w:p w14:paraId="50D63FCA" w14:textId="77777777" w:rsidR="00B01AE3" w:rsidRDefault="00B01AE3" w:rsidP="00576CB4">
            <w:r>
              <w:rPr>
                <w:sz w:val="22"/>
              </w:rPr>
              <w:t>Cơ sở dữ liệu</w:t>
            </w:r>
          </w:p>
        </w:tc>
      </w:tr>
      <w:tr w:rsidR="00B01AE3" w14:paraId="23095056" w14:textId="77777777" w:rsidTr="00576CB4">
        <w:tc>
          <w:tcPr>
            <w:tcW w:w="1800" w:type="dxa"/>
            <w:tcMar>
              <w:top w:w="80" w:type="dxa"/>
              <w:left w:w="120" w:type="dxa"/>
              <w:bottom w:w="80" w:type="dxa"/>
              <w:right w:w="120" w:type="dxa"/>
            </w:tcMar>
          </w:tcPr>
          <w:p w14:paraId="062B1559" w14:textId="77777777" w:rsidR="00B01AE3" w:rsidRDefault="00B01AE3" w:rsidP="00576CB4">
            <w:pPr>
              <w:jc w:val="center"/>
            </w:pPr>
            <w:r>
              <w:rPr>
                <w:sz w:val="22"/>
              </w:rPr>
              <w:t>DPF</w:t>
            </w:r>
          </w:p>
        </w:tc>
        <w:tc>
          <w:tcPr>
            <w:tcW w:w="7560" w:type="dxa"/>
            <w:tcMar>
              <w:top w:w="80" w:type="dxa"/>
              <w:left w:w="120" w:type="dxa"/>
              <w:bottom w:w="80" w:type="dxa"/>
              <w:right w:w="120" w:type="dxa"/>
            </w:tcMar>
          </w:tcPr>
          <w:p w14:paraId="3DDEAFC1" w14:textId="77777777" w:rsidR="00B01AE3" w:rsidRDefault="00B01AE3" w:rsidP="00576CB4">
            <w:r>
              <w:rPr>
                <w:sz w:val="22"/>
              </w:rPr>
              <w:t>DEEPFENSE Point — Đơn vị điểm thưởng nội bộ của nền tảng</w:t>
            </w:r>
          </w:p>
        </w:tc>
      </w:tr>
      <w:tr w:rsidR="00B01AE3" w14:paraId="18AE910D" w14:textId="77777777" w:rsidTr="00576CB4">
        <w:tc>
          <w:tcPr>
            <w:tcW w:w="1800" w:type="dxa"/>
            <w:tcMar>
              <w:top w:w="80" w:type="dxa"/>
              <w:left w:w="120" w:type="dxa"/>
              <w:bottom w:w="80" w:type="dxa"/>
              <w:right w:w="120" w:type="dxa"/>
            </w:tcMar>
          </w:tcPr>
          <w:p w14:paraId="375BC930" w14:textId="77777777" w:rsidR="00B01AE3" w:rsidRDefault="00B01AE3" w:rsidP="00576CB4">
            <w:pPr>
              <w:jc w:val="center"/>
            </w:pPr>
            <w:r>
              <w:rPr>
                <w:sz w:val="22"/>
              </w:rPr>
              <w:t>ERC-20</w:t>
            </w:r>
          </w:p>
        </w:tc>
        <w:tc>
          <w:tcPr>
            <w:tcW w:w="7560" w:type="dxa"/>
            <w:tcMar>
              <w:top w:w="80" w:type="dxa"/>
              <w:left w:w="120" w:type="dxa"/>
              <w:bottom w:w="80" w:type="dxa"/>
              <w:right w:w="120" w:type="dxa"/>
            </w:tcMar>
          </w:tcPr>
          <w:p w14:paraId="5741F706" w14:textId="77777777" w:rsidR="00B01AE3" w:rsidRDefault="00B01AE3" w:rsidP="00576CB4">
            <w:r>
              <w:rPr>
                <w:sz w:val="22"/>
              </w:rPr>
              <w:t>Ethereum Request for Comments 20 — Chuẩn token thay thế trên Ethereum</w:t>
            </w:r>
          </w:p>
        </w:tc>
      </w:tr>
      <w:tr w:rsidR="00B01AE3" w14:paraId="0C74A664" w14:textId="77777777" w:rsidTr="00576CB4">
        <w:tc>
          <w:tcPr>
            <w:tcW w:w="1800" w:type="dxa"/>
            <w:tcMar>
              <w:top w:w="80" w:type="dxa"/>
              <w:left w:w="120" w:type="dxa"/>
              <w:bottom w:w="80" w:type="dxa"/>
              <w:right w:w="120" w:type="dxa"/>
            </w:tcMar>
          </w:tcPr>
          <w:p w14:paraId="7BFF5A77" w14:textId="77777777" w:rsidR="00B01AE3" w:rsidRDefault="00B01AE3" w:rsidP="00576CB4">
            <w:pPr>
              <w:jc w:val="center"/>
            </w:pPr>
            <w:r>
              <w:rPr>
                <w:sz w:val="22"/>
              </w:rPr>
              <w:t>GAN</w:t>
            </w:r>
          </w:p>
        </w:tc>
        <w:tc>
          <w:tcPr>
            <w:tcW w:w="7560" w:type="dxa"/>
            <w:tcMar>
              <w:top w:w="80" w:type="dxa"/>
              <w:left w:w="120" w:type="dxa"/>
              <w:bottom w:w="80" w:type="dxa"/>
              <w:right w:w="120" w:type="dxa"/>
            </w:tcMar>
          </w:tcPr>
          <w:p w14:paraId="0E3E70A8" w14:textId="77777777" w:rsidR="00B01AE3" w:rsidRDefault="00B01AE3" w:rsidP="00576CB4">
            <w:r>
              <w:rPr>
                <w:sz w:val="22"/>
              </w:rPr>
              <w:t>Generative Adversarial Network — Mạng đối kháng sinh</w:t>
            </w:r>
          </w:p>
        </w:tc>
      </w:tr>
      <w:tr w:rsidR="00B01AE3" w14:paraId="1B8B196D" w14:textId="77777777" w:rsidTr="00576CB4">
        <w:tc>
          <w:tcPr>
            <w:tcW w:w="1800" w:type="dxa"/>
            <w:tcMar>
              <w:top w:w="80" w:type="dxa"/>
              <w:left w:w="120" w:type="dxa"/>
              <w:bottom w:w="80" w:type="dxa"/>
              <w:right w:w="120" w:type="dxa"/>
            </w:tcMar>
          </w:tcPr>
          <w:p w14:paraId="721FF722" w14:textId="77777777" w:rsidR="00B01AE3" w:rsidRDefault="00B01AE3" w:rsidP="00576CB4">
            <w:pPr>
              <w:jc w:val="center"/>
            </w:pPr>
            <w:r>
              <w:rPr>
                <w:sz w:val="22"/>
              </w:rPr>
              <w:t>HMR</w:t>
            </w:r>
          </w:p>
        </w:tc>
        <w:tc>
          <w:tcPr>
            <w:tcW w:w="7560" w:type="dxa"/>
            <w:tcMar>
              <w:top w:w="80" w:type="dxa"/>
              <w:left w:w="120" w:type="dxa"/>
              <w:bottom w:w="80" w:type="dxa"/>
              <w:right w:w="120" w:type="dxa"/>
            </w:tcMar>
          </w:tcPr>
          <w:p w14:paraId="4F58C504" w14:textId="77777777" w:rsidR="00B01AE3" w:rsidRDefault="00B01AE3" w:rsidP="00576CB4">
            <w:r>
              <w:rPr>
                <w:sz w:val="22"/>
              </w:rPr>
              <w:t>Hot Module Replacement — Thay thế module nóng (Vite)</w:t>
            </w:r>
          </w:p>
        </w:tc>
      </w:tr>
      <w:tr w:rsidR="00B01AE3" w14:paraId="2B20423F" w14:textId="77777777" w:rsidTr="00576CB4">
        <w:tc>
          <w:tcPr>
            <w:tcW w:w="1800" w:type="dxa"/>
            <w:tcMar>
              <w:top w:w="80" w:type="dxa"/>
              <w:left w:w="120" w:type="dxa"/>
              <w:bottom w:w="80" w:type="dxa"/>
              <w:right w:w="120" w:type="dxa"/>
            </w:tcMar>
          </w:tcPr>
          <w:p w14:paraId="425B1E73" w14:textId="77777777" w:rsidR="00B01AE3" w:rsidRDefault="00B01AE3" w:rsidP="00576CB4">
            <w:pPr>
              <w:jc w:val="center"/>
            </w:pPr>
            <w:r>
              <w:rPr>
                <w:sz w:val="22"/>
              </w:rPr>
              <w:t>JSON</w:t>
            </w:r>
          </w:p>
        </w:tc>
        <w:tc>
          <w:tcPr>
            <w:tcW w:w="7560" w:type="dxa"/>
            <w:tcMar>
              <w:top w:w="80" w:type="dxa"/>
              <w:left w:w="120" w:type="dxa"/>
              <w:bottom w:w="80" w:type="dxa"/>
              <w:right w:w="120" w:type="dxa"/>
            </w:tcMar>
          </w:tcPr>
          <w:p w14:paraId="3CABEFEE" w14:textId="77777777" w:rsidR="00B01AE3" w:rsidRDefault="00B01AE3" w:rsidP="00576CB4">
            <w:r>
              <w:rPr>
                <w:sz w:val="22"/>
              </w:rPr>
              <w:t>JavaScript Object Notation — Định dạng trao đổi dữ liệu</w:t>
            </w:r>
          </w:p>
        </w:tc>
      </w:tr>
      <w:tr w:rsidR="00B01AE3" w14:paraId="63B60F20" w14:textId="77777777" w:rsidTr="00576CB4">
        <w:tc>
          <w:tcPr>
            <w:tcW w:w="1800" w:type="dxa"/>
            <w:tcMar>
              <w:top w:w="80" w:type="dxa"/>
              <w:left w:w="120" w:type="dxa"/>
              <w:bottom w:w="80" w:type="dxa"/>
              <w:right w:w="120" w:type="dxa"/>
            </w:tcMar>
          </w:tcPr>
          <w:p w14:paraId="0F9A3AFD" w14:textId="77777777" w:rsidR="00B01AE3" w:rsidRDefault="00B01AE3" w:rsidP="00576CB4">
            <w:pPr>
              <w:jc w:val="center"/>
            </w:pPr>
            <w:r>
              <w:rPr>
                <w:sz w:val="22"/>
              </w:rPr>
              <w:t>JWT</w:t>
            </w:r>
          </w:p>
        </w:tc>
        <w:tc>
          <w:tcPr>
            <w:tcW w:w="7560" w:type="dxa"/>
            <w:tcMar>
              <w:top w:w="80" w:type="dxa"/>
              <w:left w:w="120" w:type="dxa"/>
              <w:bottom w:w="80" w:type="dxa"/>
              <w:right w:w="120" w:type="dxa"/>
            </w:tcMar>
          </w:tcPr>
          <w:p w14:paraId="2AD5B60E" w14:textId="77777777" w:rsidR="00B01AE3" w:rsidRDefault="00B01AE3" w:rsidP="00576CB4">
            <w:r>
              <w:rPr>
                <w:sz w:val="22"/>
              </w:rPr>
              <w:t>JSON Web Token — Mã thông báo xác thực</w:t>
            </w:r>
          </w:p>
        </w:tc>
      </w:tr>
      <w:tr w:rsidR="00B01AE3" w14:paraId="4624335D" w14:textId="77777777" w:rsidTr="00576CB4">
        <w:tc>
          <w:tcPr>
            <w:tcW w:w="1800" w:type="dxa"/>
            <w:tcMar>
              <w:top w:w="80" w:type="dxa"/>
              <w:left w:w="120" w:type="dxa"/>
              <w:bottom w:w="80" w:type="dxa"/>
              <w:right w:w="120" w:type="dxa"/>
            </w:tcMar>
          </w:tcPr>
          <w:p w14:paraId="5A6F28DF" w14:textId="77777777" w:rsidR="00B01AE3" w:rsidRDefault="00B01AE3" w:rsidP="00576CB4">
            <w:pPr>
              <w:jc w:val="center"/>
            </w:pPr>
            <w:r>
              <w:rPr>
                <w:sz w:val="22"/>
              </w:rPr>
              <w:t>LLM</w:t>
            </w:r>
          </w:p>
        </w:tc>
        <w:tc>
          <w:tcPr>
            <w:tcW w:w="7560" w:type="dxa"/>
            <w:tcMar>
              <w:top w:w="80" w:type="dxa"/>
              <w:left w:w="120" w:type="dxa"/>
              <w:bottom w:w="80" w:type="dxa"/>
              <w:right w:w="120" w:type="dxa"/>
            </w:tcMar>
          </w:tcPr>
          <w:p w14:paraId="757FE294" w14:textId="77777777" w:rsidR="00B01AE3" w:rsidRDefault="00B01AE3" w:rsidP="00576CB4">
            <w:r>
              <w:rPr>
                <w:sz w:val="22"/>
              </w:rPr>
              <w:t>Large Language Model — Mô hình ngôn ngữ lớn</w:t>
            </w:r>
          </w:p>
        </w:tc>
      </w:tr>
      <w:tr w:rsidR="00B01AE3" w14:paraId="738A3BD5" w14:textId="77777777" w:rsidTr="00576CB4">
        <w:tc>
          <w:tcPr>
            <w:tcW w:w="1800" w:type="dxa"/>
            <w:tcMar>
              <w:top w:w="80" w:type="dxa"/>
              <w:left w:w="120" w:type="dxa"/>
              <w:bottom w:w="80" w:type="dxa"/>
              <w:right w:w="120" w:type="dxa"/>
            </w:tcMar>
          </w:tcPr>
          <w:p w14:paraId="75D34A54" w14:textId="77777777" w:rsidR="00B01AE3" w:rsidRDefault="00B01AE3" w:rsidP="00576CB4">
            <w:pPr>
              <w:jc w:val="center"/>
            </w:pPr>
            <w:r>
              <w:rPr>
                <w:sz w:val="22"/>
              </w:rPr>
              <w:t>MIME</w:t>
            </w:r>
          </w:p>
        </w:tc>
        <w:tc>
          <w:tcPr>
            <w:tcW w:w="7560" w:type="dxa"/>
            <w:tcMar>
              <w:top w:w="80" w:type="dxa"/>
              <w:left w:w="120" w:type="dxa"/>
              <w:bottom w:w="80" w:type="dxa"/>
              <w:right w:w="120" w:type="dxa"/>
            </w:tcMar>
          </w:tcPr>
          <w:p w14:paraId="45D766A9" w14:textId="77777777" w:rsidR="00B01AE3" w:rsidRDefault="00B01AE3" w:rsidP="00576CB4">
            <w:r>
              <w:rPr>
                <w:sz w:val="22"/>
              </w:rPr>
              <w:t>Multipurpose Internet Mail Extensions — Chuẩn định dạng nội dung</w:t>
            </w:r>
          </w:p>
        </w:tc>
      </w:tr>
      <w:tr w:rsidR="00B01AE3" w14:paraId="53038522" w14:textId="77777777" w:rsidTr="00576CB4">
        <w:tc>
          <w:tcPr>
            <w:tcW w:w="1800" w:type="dxa"/>
            <w:tcMar>
              <w:top w:w="80" w:type="dxa"/>
              <w:left w:w="120" w:type="dxa"/>
              <w:bottom w:w="80" w:type="dxa"/>
              <w:right w:w="120" w:type="dxa"/>
            </w:tcMar>
          </w:tcPr>
          <w:p w14:paraId="19263D70" w14:textId="77777777" w:rsidR="00B01AE3" w:rsidRDefault="00B01AE3" w:rsidP="00576CB4">
            <w:pPr>
              <w:jc w:val="center"/>
            </w:pPr>
            <w:r>
              <w:rPr>
                <w:sz w:val="22"/>
              </w:rPr>
              <w:t>NoSQL</w:t>
            </w:r>
          </w:p>
        </w:tc>
        <w:tc>
          <w:tcPr>
            <w:tcW w:w="7560" w:type="dxa"/>
            <w:tcMar>
              <w:top w:w="80" w:type="dxa"/>
              <w:left w:w="120" w:type="dxa"/>
              <w:bottom w:w="80" w:type="dxa"/>
              <w:right w:w="120" w:type="dxa"/>
            </w:tcMar>
          </w:tcPr>
          <w:p w14:paraId="6B0FAA42" w14:textId="77777777" w:rsidR="00B01AE3" w:rsidRDefault="00B01AE3" w:rsidP="00576CB4">
            <w:r>
              <w:rPr>
                <w:sz w:val="22"/>
              </w:rPr>
              <w:t>Non-relational SQL — Cơ sở dữ liệu phi quan hệ</w:t>
            </w:r>
          </w:p>
        </w:tc>
      </w:tr>
      <w:tr w:rsidR="00B01AE3" w14:paraId="1D1414DD" w14:textId="77777777" w:rsidTr="00576CB4">
        <w:tc>
          <w:tcPr>
            <w:tcW w:w="1800" w:type="dxa"/>
            <w:tcMar>
              <w:top w:w="80" w:type="dxa"/>
              <w:left w:w="120" w:type="dxa"/>
              <w:bottom w:w="80" w:type="dxa"/>
              <w:right w:w="120" w:type="dxa"/>
            </w:tcMar>
          </w:tcPr>
          <w:p w14:paraId="49175D91" w14:textId="77777777" w:rsidR="00B01AE3" w:rsidRDefault="00B01AE3" w:rsidP="00576CB4">
            <w:pPr>
              <w:jc w:val="center"/>
            </w:pPr>
            <w:r>
              <w:rPr>
                <w:sz w:val="22"/>
              </w:rPr>
              <w:t>OAuth</w:t>
            </w:r>
          </w:p>
        </w:tc>
        <w:tc>
          <w:tcPr>
            <w:tcW w:w="7560" w:type="dxa"/>
            <w:tcMar>
              <w:top w:w="80" w:type="dxa"/>
              <w:left w:w="120" w:type="dxa"/>
              <w:bottom w:w="80" w:type="dxa"/>
              <w:right w:w="120" w:type="dxa"/>
            </w:tcMar>
          </w:tcPr>
          <w:p w14:paraId="206D52F4" w14:textId="77777777" w:rsidR="00B01AE3" w:rsidRDefault="00B01AE3" w:rsidP="00576CB4">
            <w:r>
              <w:rPr>
                <w:sz w:val="22"/>
              </w:rPr>
              <w:t>Open Authorization — Giao thức uỷ quyền mở</w:t>
            </w:r>
          </w:p>
        </w:tc>
      </w:tr>
      <w:tr w:rsidR="00B01AE3" w14:paraId="4627246F" w14:textId="77777777" w:rsidTr="00576CB4">
        <w:tc>
          <w:tcPr>
            <w:tcW w:w="1800" w:type="dxa"/>
            <w:tcMar>
              <w:top w:w="80" w:type="dxa"/>
              <w:left w:w="120" w:type="dxa"/>
              <w:bottom w:w="80" w:type="dxa"/>
              <w:right w:w="120" w:type="dxa"/>
            </w:tcMar>
          </w:tcPr>
          <w:p w14:paraId="26711AEF" w14:textId="77777777" w:rsidR="00B01AE3" w:rsidRDefault="00B01AE3" w:rsidP="00576CB4">
            <w:pPr>
              <w:jc w:val="center"/>
            </w:pPr>
            <w:r>
              <w:rPr>
                <w:sz w:val="22"/>
              </w:rPr>
              <w:t>OWASP</w:t>
            </w:r>
          </w:p>
        </w:tc>
        <w:tc>
          <w:tcPr>
            <w:tcW w:w="7560" w:type="dxa"/>
            <w:tcMar>
              <w:top w:w="80" w:type="dxa"/>
              <w:left w:w="120" w:type="dxa"/>
              <w:bottom w:w="80" w:type="dxa"/>
              <w:right w:w="120" w:type="dxa"/>
            </w:tcMar>
          </w:tcPr>
          <w:p w14:paraId="5C230296" w14:textId="77777777" w:rsidR="00B01AE3" w:rsidRDefault="00B01AE3" w:rsidP="00576CB4">
            <w:r>
              <w:rPr>
                <w:sz w:val="22"/>
              </w:rPr>
              <w:t>Open Web Application Security Project — Dự án bảo mật ứng dụng web mở</w:t>
            </w:r>
          </w:p>
        </w:tc>
      </w:tr>
      <w:tr w:rsidR="00B01AE3" w14:paraId="51225713" w14:textId="77777777" w:rsidTr="00576CB4">
        <w:tc>
          <w:tcPr>
            <w:tcW w:w="1800" w:type="dxa"/>
            <w:tcMar>
              <w:top w:w="80" w:type="dxa"/>
              <w:left w:w="120" w:type="dxa"/>
              <w:bottom w:w="80" w:type="dxa"/>
              <w:right w:w="120" w:type="dxa"/>
            </w:tcMar>
          </w:tcPr>
          <w:p w14:paraId="66AD9E66" w14:textId="77777777" w:rsidR="00B01AE3" w:rsidRDefault="00B01AE3" w:rsidP="00576CB4">
            <w:pPr>
              <w:jc w:val="center"/>
            </w:pPr>
            <w:r>
              <w:rPr>
                <w:sz w:val="22"/>
              </w:rPr>
              <w:t>SDK</w:t>
            </w:r>
          </w:p>
        </w:tc>
        <w:tc>
          <w:tcPr>
            <w:tcW w:w="7560" w:type="dxa"/>
            <w:tcMar>
              <w:top w:w="80" w:type="dxa"/>
              <w:left w:w="120" w:type="dxa"/>
              <w:bottom w:w="80" w:type="dxa"/>
              <w:right w:w="120" w:type="dxa"/>
            </w:tcMar>
          </w:tcPr>
          <w:p w14:paraId="2DA2945C" w14:textId="77777777" w:rsidR="00B01AE3" w:rsidRDefault="00B01AE3" w:rsidP="00576CB4">
            <w:r>
              <w:rPr>
                <w:sz w:val="22"/>
              </w:rPr>
              <w:t>Software Development Kit — Bộ công cụ phát triển phần mềm</w:t>
            </w:r>
          </w:p>
        </w:tc>
      </w:tr>
      <w:tr w:rsidR="00B01AE3" w14:paraId="445AEC1C" w14:textId="77777777" w:rsidTr="00576CB4">
        <w:tc>
          <w:tcPr>
            <w:tcW w:w="1800" w:type="dxa"/>
            <w:tcMar>
              <w:top w:w="80" w:type="dxa"/>
              <w:left w:w="120" w:type="dxa"/>
              <w:bottom w:w="80" w:type="dxa"/>
              <w:right w:w="120" w:type="dxa"/>
            </w:tcMar>
          </w:tcPr>
          <w:p w14:paraId="2D7362F3" w14:textId="77777777" w:rsidR="00B01AE3" w:rsidRDefault="00B01AE3" w:rsidP="00576CB4">
            <w:pPr>
              <w:jc w:val="center"/>
            </w:pPr>
            <w:r>
              <w:rPr>
                <w:sz w:val="22"/>
              </w:rPr>
              <w:t>SPA</w:t>
            </w:r>
          </w:p>
        </w:tc>
        <w:tc>
          <w:tcPr>
            <w:tcW w:w="7560" w:type="dxa"/>
            <w:tcMar>
              <w:top w:w="80" w:type="dxa"/>
              <w:left w:w="120" w:type="dxa"/>
              <w:bottom w:w="80" w:type="dxa"/>
              <w:right w:w="120" w:type="dxa"/>
            </w:tcMar>
          </w:tcPr>
          <w:p w14:paraId="3EA7BF19" w14:textId="77777777" w:rsidR="00B01AE3" w:rsidRDefault="00B01AE3" w:rsidP="00576CB4">
            <w:r>
              <w:rPr>
                <w:sz w:val="22"/>
              </w:rPr>
              <w:t>Single-Page Application — Ứng dụng trang đơn</w:t>
            </w:r>
          </w:p>
        </w:tc>
      </w:tr>
      <w:tr w:rsidR="00B01AE3" w14:paraId="3C626C94" w14:textId="77777777" w:rsidTr="00576CB4">
        <w:tc>
          <w:tcPr>
            <w:tcW w:w="1800" w:type="dxa"/>
            <w:tcMar>
              <w:top w:w="80" w:type="dxa"/>
              <w:left w:w="120" w:type="dxa"/>
              <w:bottom w:w="80" w:type="dxa"/>
              <w:right w:w="120" w:type="dxa"/>
            </w:tcMar>
          </w:tcPr>
          <w:p w14:paraId="6F20D9B1" w14:textId="77777777" w:rsidR="00B01AE3" w:rsidRDefault="00B01AE3" w:rsidP="00576CB4">
            <w:pPr>
              <w:jc w:val="center"/>
            </w:pPr>
            <w:r>
              <w:rPr>
                <w:sz w:val="22"/>
              </w:rPr>
              <w:t>SSE</w:t>
            </w:r>
          </w:p>
        </w:tc>
        <w:tc>
          <w:tcPr>
            <w:tcW w:w="7560" w:type="dxa"/>
            <w:tcMar>
              <w:top w:w="80" w:type="dxa"/>
              <w:left w:w="120" w:type="dxa"/>
              <w:bottom w:w="80" w:type="dxa"/>
              <w:right w:w="120" w:type="dxa"/>
            </w:tcMar>
          </w:tcPr>
          <w:p w14:paraId="5A4C4E3D" w14:textId="77777777" w:rsidR="00B01AE3" w:rsidRDefault="00B01AE3" w:rsidP="00576CB4">
            <w:r>
              <w:rPr>
                <w:sz w:val="22"/>
              </w:rPr>
              <w:t>Server-Sent Events — Sự kiện do máy chủ đẩy</w:t>
            </w:r>
          </w:p>
        </w:tc>
      </w:tr>
      <w:tr w:rsidR="00B01AE3" w14:paraId="4B7FA21B" w14:textId="77777777" w:rsidTr="00576CB4">
        <w:tc>
          <w:tcPr>
            <w:tcW w:w="1800" w:type="dxa"/>
            <w:tcMar>
              <w:top w:w="80" w:type="dxa"/>
              <w:left w:w="120" w:type="dxa"/>
              <w:bottom w:w="80" w:type="dxa"/>
              <w:right w:w="120" w:type="dxa"/>
            </w:tcMar>
          </w:tcPr>
          <w:p w14:paraId="26EC2B41" w14:textId="77777777" w:rsidR="00B01AE3" w:rsidRDefault="00B01AE3" w:rsidP="00576CB4">
            <w:pPr>
              <w:jc w:val="center"/>
            </w:pPr>
            <w:r>
              <w:rPr>
                <w:sz w:val="22"/>
              </w:rPr>
              <w:t>UI/UX</w:t>
            </w:r>
          </w:p>
        </w:tc>
        <w:tc>
          <w:tcPr>
            <w:tcW w:w="7560" w:type="dxa"/>
            <w:tcMar>
              <w:top w:w="80" w:type="dxa"/>
              <w:left w:w="120" w:type="dxa"/>
              <w:bottom w:w="80" w:type="dxa"/>
              <w:right w:w="120" w:type="dxa"/>
            </w:tcMar>
          </w:tcPr>
          <w:p w14:paraId="4D442D03" w14:textId="77777777" w:rsidR="00B01AE3" w:rsidRDefault="00B01AE3" w:rsidP="00576CB4">
            <w:r>
              <w:rPr>
                <w:sz w:val="22"/>
              </w:rPr>
              <w:t>User Interface / User Experience — Giao diện / Trải nghiệm người dùng</w:t>
            </w:r>
          </w:p>
        </w:tc>
      </w:tr>
      <w:tr w:rsidR="00B01AE3" w14:paraId="4C436F0F" w14:textId="77777777" w:rsidTr="00576CB4">
        <w:tc>
          <w:tcPr>
            <w:tcW w:w="1800" w:type="dxa"/>
            <w:tcMar>
              <w:top w:w="80" w:type="dxa"/>
              <w:left w:w="120" w:type="dxa"/>
              <w:bottom w:w="80" w:type="dxa"/>
              <w:right w:w="120" w:type="dxa"/>
            </w:tcMar>
          </w:tcPr>
          <w:p w14:paraId="7A7AD3BA" w14:textId="77777777" w:rsidR="00B01AE3" w:rsidRDefault="00B01AE3" w:rsidP="00576CB4">
            <w:pPr>
              <w:jc w:val="center"/>
            </w:pPr>
            <w:r>
              <w:rPr>
                <w:sz w:val="22"/>
              </w:rPr>
              <w:t>URL</w:t>
            </w:r>
          </w:p>
        </w:tc>
        <w:tc>
          <w:tcPr>
            <w:tcW w:w="7560" w:type="dxa"/>
            <w:tcMar>
              <w:top w:w="80" w:type="dxa"/>
              <w:left w:w="120" w:type="dxa"/>
              <w:bottom w:w="80" w:type="dxa"/>
              <w:right w:w="120" w:type="dxa"/>
            </w:tcMar>
          </w:tcPr>
          <w:p w14:paraId="55197251" w14:textId="77777777" w:rsidR="00B01AE3" w:rsidRDefault="00B01AE3" w:rsidP="00576CB4">
            <w:r>
              <w:rPr>
                <w:sz w:val="22"/>
              </w:rPr>
              <w:t>Uniform Resource Locator — Địa chỉ tài nguyên thống nhất</w:t>
            </w:r>
          </w:p>
        </w:tc>
      </w:tr>
      <w:tr w:rsidR="00B01AE3" w14:paraId="2037F505" w14:textId="77777777" w:rsidTr="00576CB4">
        <w:tc>
          <w:tcPr>
            <w:tcW w:w="1800" w:type="dxa"/>
            <w:tcMar>
              <w:top w:w="80" w:type="dxa"/>
              <w:left w:w="120" w:type="dxa"/>
              <w:bottom w:w="80" w:type="dxa"/>
              <w:right w:w="120" w:type="dxa"/>
            </w:tcMar>
          </w:tcPr>
          <w:p w14:paraId="52085FED" w14:textId="77777777" w:rsidR="00B01AE3" w:rsidRDefault="00B01AE3" w:rsidP="00576CB4">
            <w:pPr>
              <w:jc w:val="center"/>
            </w:pPr>
            <w:r>
              <w:rPr>
                <w:sz w:val="22"/>
              </w:rPr>
              <w:t>VKU</w:t>
            </w:r>
          </w:p>
        </w:tc>
        <w:tc>
          <w:tcPr>
            <w:tcW w:w="7560" w:type="dxa"/>
            <w:tcMar>
              <w:top w:w="80" w:type="dxa"/>
              <w:left w:w="120" w:type="dxa"/>
              <w:bottom w:w="80" w:type="dxa"/>
              <w:right w:w="120" w:type="dxa"/>
            </w:tcMar>
          </w:tcPr>
          <w:p w14:paraId="2654D9E5" w14:textId="77777777" w:rsidR="00B01AE3" w:rsidRDefault="00B01AE3" w:rsidP="00576CB4">
            <w:r>
              <w:rPr>
                <w:sz w:val="22"/>
              </w:rPr>
              <w:t>Trường Đại học Công nghệ Thông tin và Truyền thông Việt - Hàn</w:t>
            </w:r>
          </w:p>
        </w:tc>
      </w:tr>
    </w:tbl>
    <w:p w14:paraId="0D715E26" w14:textId="77777777" w:rsidR="00AD3051" w:rsidRDefault="00AD3051" w:rsidP="00AD3051">
      <w:pPr>
        <w:pStyle w:val="Heading1"/>
      </w:pPr>
      <w:bookmarkStart w:id="17" w:name="_Toc231667483"/>
      <w:bookmarkStart w:id="18" w:name="_Toc231727523"/>
      <w:r>
        <w:lastRenderedPageBreak/>
        <w:t>DANH MỤC HÌNH ẢNH VÀ BẢNG BIỂU</w:t>
      </w:r>
      <w:bookmarkEnd w:id="17"/>
      <w:bookmarkEnd w:id="18"/>
    </w:p>
    <w:p w14:paraId="51357E18" w14:textId="77777777" w:rsidR="00AD3051" w:rsidRDefault="00AD3051" w:rsidP="00AD3051">
      <w:pPr>
        <w:spacing w:before="200" w:after="80"/>
      </w:pPr>
      <w:r>
        <w:rPr>
          <w:b/>
        </w:rPr>
        <w:t>Hình ảnh</w:t>
      </w:r>
    </w:p>
    <w:p w14:paraId="0C333198" w14:textId="77777777" w:rsidR="00AD3051" w:rsidRDefault="00AD3051" w:rsidP="00AD3051">
      <w:pPr>
        <w:pStyle w:val="ListParagraph"/>
        <w:numPr>
          <w:ilvl w:val="0"/>
          <w:numId w:val="9"/>
        </w:numPr>
      </w:pPr>
      <w:r>
        <w:rPr>
          <w:b/>
          <w:sz w:val="22"/>
        </w:rPr>
        <w:t>Hình 2.1</w:t>
      </w:r>
      <w:r>
        <w:rPr>
          <w:sz w:val="22"/>
        </w:rPr>
        <w:t>. Sơ đồ khái niệm cơ chế GAN trong tổng hợp khuôn mặt deepfake</w:t>
      </w:r>
    </w:p>
    <w:p w14:paraId="230243A7" w14:textId="77777777" w:rsidR="00AD3051" w:rsidRDefault="00AD3051" w:rsidP="00AD3051">
      <w:pPr>
        <w:pStyle w:val="ListParagraph"/>
        <w:numPr>
          <w:ilvl w:val="0"/>
          <w:numId w:val="9"/>
        </w:numPr>
      </w:pPr>
      <w:r>
        <w:rPr>
          <w:b/>
          <w:sz w:val="22"/>
        </w:rPr>
        <w:t>Hình 3.1</w:t>
      </w:r>
      <w:r>
        <w:rPr>
          <w:sz w:val="22"/>
        </w:rPr>
        <w:t>. Kiến trúc tổng thể DEEPFENSE — 4 lớp: Presentation, Application, Service, Data</w:t>
      </w:r>
    </w:p>
    <w:p w14:paraId="28EA1052" w14:textId="77777777" w:rsidR="00AD3051" w:rsidRDefault="00AD3051" w:rsidP="00AD3051">
      <w:pPr>
        <w:pStyle w:val="ListParagraph"/>
        <w:numPr>
          <w:ilvl w:val="0"/>
          <w:numId w:val="9"/>
        </w:numPr>
      </w:pPr>
      <w:r>
        <w:rPr>
          <w:b/>
          <w:sz w:val="22"/>
        </w:rPr>
        <w:t>Hình 3.2</w:t>
      </w:r>
      <w:r>
        <w:rPr>
          <w:sz w:val="22"/>
        </w:rPr>
        <w:t>. Sơ đồ quan hệ các collection trong Firestore</w:t>
      </w:r>
    </w:p>
    <w:p w14:paraId="3680EB89" w14:textId="77777777" w:rsidR="00AD3051" w:rsidRDefault="00AD3051" w:rsidP="00AD3051">
      <w:pPr>
        <w:pStyle w:val="ListParagraph"/>
        <w:numPr>
          <w:ilvl w:val="0"/>
          <w:numId w:val="9"/>
        </w:numPr>
      </w:pPr>
      <w:r>
        <w:rPr>
          <w:b/>
          <w:sz w:val="22"/>
        </w:rPr>
        <w:t>Hình 4.1</w:t>
      </w:r>
      <w:r>
        <w:rPr>
          <w:sz w:val="22"/>
        </w:rPr>
        <w:t>. Giao diện trang Home DEEPFENSE.ONLINE</w:t>
      </w:r>
    </w:p>
    <w:p w14:paraId="0AD8C722" w14:textId="77777777" w:rsidR="00AD3051" w:rsidRDefault="00AD3051" w:rsidP="00AD3051">
      <w:pPr>
        <w:pStyle w:val="ListParagraph"/>
        <w:numPr>
          <w:ilvl w:val="0"/>
          <w:numId w:val="9"/>
        </w:numPr>
      </w:pPr>
      <w:r>
        <w:rPr>
          <w:b/>
          <w:sz w:val="22"/>
        </w:rPr>
        <w:t>Hình 4.2</w:t>
      </w:r>
      <w:r>
        <w:rPr>
          <w:sz w:val="22"/>
        </w:rPr>
        <w:t>. Giao diện Challenge Mode — Detective với checklist 7 dấu hiệu</w:t>
      </w:r>
    </w:p>
    <w:p w14:paraId="395C0718" w14:textId="77777777" w:rsidR="00AD3051" w:rsidRDefault="00AD3051" w:rsidP="00AD3051">
      <w:pPr>
        <w:pStyle w:val="ListParagraph"/>
        <w:numPr>
          <w:ilvl w:val="0"/>
          <w:numId w:val="9"/>
        </w:numPr>
      </w:pPr>
      <w:r>
        <w:rPr>
          <w:b/>
          <w:sz w:val="22"/>
        </w:rPr>
        <w:t>Hình 4.3</w:t>
      </w:r>
      <w:r>
        <w:rPr>
          <w:sz w:val="22"/>
        </w:rPr>
        <w:t>. Giao diện DEEPFENSE Academy — danh sách module và tiến độ học</w:t>
      </w:r>
    </w:p>
    <w:p w14:paraId="1A88EFD9" w14:textId="77777777" w:rsidR="00AD3051" w:rsidRDefault="00AD3051" w:rsidP="00AD3051">
      <w:pPr>
        <w:pStyle w:val="ListParagraph"/>
        <w:numPr>
          <w:ilvl w:val="0"/>
          <w:numId w:val="9"/>
        </w:numPr>
      </w:pPr>
      <w:r>
        <w:rPr>
          <w:b/>
          <w:sz w:val="22"/>
        </w:rPr>
        <w:t>Hình 4.4</w:t>
      </w:r>
      <w:r>
        <w:rPr>
          <w:sz w:val="22"/>
        </w:rPr>
        <w:t>. Giao diện AI Tutor — hội thoại với phản hồi streaming</w:t>
      </w:r>
    </w:p>
    <w:p w14:paraId="1266204A" w14:textId="77777777" w:rsidR="00AD3051" w:rsidRDefault="00AD3051" w:rsidP="00AD3051">
      <w:pPr>
        <w:spacing w:before="200" w:after="80"/>
      </w:pPr>
      <w:r>
        <w:rPr>
          <w:b/>
        </w:rPr>
        <w:t>Bảng biểu</w:t>
      </w:r>
    </w:p>
    <w:p w14:paraId="72F18328" w14:textId="77777777" w:rsidR="00AD3051" w:rsidRDefault="00AD3051" w:rsidP="00AD3051">
      <w:pPr>
        <w:pStyle w:val="ListParagraph"/>
        <w:numPr>
          <w:ilvl w:val="0"/>
          <w:numId w:val="9"/>
        </w:numPr>
      </w:pPr>
      <w:r>
        <w:rPr>
          <w:b/>
          <w:sz w:val="22"/>
        </w:rPr>
        <w:t>Bảng 2.1</w:t>
      </w:r>
      <w:r>
        <w:rPr>
          <w:sz w:val="22"/>
        </w:rPr>
        <w:t>. So sánh DEEPFENSE với các nền tảng giáo dục an ninh mạng tương đương</w:t>
      </w:r>
    </w:p>
    <w:p w14:paraId="3641924A" w14:textId="77777777" w:rsidR="00AD3051" w:rsidRDefault="00AD3051" w:rsidP="00AD3051">
      <w:pPr>
        <w:pStyle w:val="ListParagraph"/>
        <w:numPr>
          <w:ilvl w:val="0"/>
          <w:numId w:val="9"/>
        </w:numPr>
      </w:pPr>
      <w:r>
        <w:rPr>
          <w:b/>
          <w:sz w:val="22"/>
        </w:rPr>
        <w:t>Bảng 3.1</w:t>
      </w:r>
      <w:r>
        <w:rPr>
          <w:sz w:val="22"/>
        </w:rPr>
        <w:t>. Tổng hợp yêu cầu chức năng và mức độ ưu tiên</w:t>
      </w:r>
    </w:p>
    <w:p w14:paraId="0C95E4FF" w14:textId="77777777" w:rsidR="00AD3051" w:rsidRDefault="00AD3051" w:rsidP="00AD3051">
      <w:pPr>
        <w:pStyle w:val="ListParagraph"/>
        <w:numPr>
          <w:ilvl w:val="0"/>
          <w:numId w:val="9"/>
        </w:numPr>
      </w:pPr>
      <w:r>
        <w:rPr>
          <w:b/>
          <w:sz w:val="22"/>
        </w:rPr>
        <w:t>Bảng 3.2</w:t>
      </w:r>
      <w:r>
        <w:rPr>
          <w:sz w:val="22"/>
        </w:rPr>
        <w:t>. Yêu cầu phi chức năng và cơ chế đáp ứng</w:t>
      </w:r>
    </w:p>
    <w:p w14:paraId="6D7EC262" w14:textId="77777777" w:rsidR="00AD3051" w:rsidRDefault="00AD3051" w:rsidP="00AD3051">
      <w:pPr>
        <w:pStyle w:val="ListParagraph"/>
        <w:numPr>
          <w:ilvl w:val="0"/>
          <w:numId w:val="9"/>
        </w:numPr>
      </w:pPr>
      <w:r>
        <w:rPr>
          <w:b/>
          <w:sz w:val="22"/>
        </w:rPr>
        <w:t>Bảng 3.3</w:t>
      </w:r>
      <w:r>
        <w:rPr>
          <w:sz w:val="22"/>
        </w:rPr>
        <w:t>. Mô tả chi tiết 9 Collection trong Firestore</w:t>
      </w:r>
    </w:p>
    <w:p w14:paraId="32F408D6" w14:textId="77777777" w:rsidR="00AD3051" w:rsidRDefault="00AD3051" w:rsidP="00AD3051">
      <w:pPr>
        <w:pStyle w:val="ListParagraph"/>
        <w:numPr>
          <w:ilvl w:val="0"/>
          <w:numId w:val="9"/>
        </w:numPr>
      </w:pPr>
      <w:r>
        <w:rPr>
          <w:b/>
          <w:sz w:val="22"/>
        </w:rPr>
        <w:t>Bảng 3.4</w:t>
      </w:r>
      <w:r>
        <w:rPr>
          <w:sz w:val="22"/>
        </w:rPr>
        <w:t>. Mapping OWASP Top 10 với biện pháp bảo mật DEEPFENSE</w:t>
      </w:r>
    </w:p>
    <w:p w14:paraId="5703CE7C" w14:textId="77777777" w:rsidR="00AD3051" w:rsidRDefault="00AD3051" w:rsidP="00AD3051">
      <w:pPr>
        <w:pStyle w:val="ListParagraph"/>
        <w:numPr>
          <w:ilvl w:val="0"/>
          <w:numId w:val="9"/>
        </w:numPr>
      </w:pPr>
      <w:r>
        <w:rPr>
          <w:b/>
          <w:sz w:val="22"/>
        </w:rPr>
        <w:t>Bảng 4.1</w:t>
      </w:r>
      <w:r>
        <w:rPr>
          <w:sz w:val="22"/>
        </w:rPr>
        <w:t>. Giới hạn Free Tier của các dịch vụ DEEPFENSE đang sử dụng</w:t>
      </w:r>
    </w:p>
    <w:p w14:paraId="48155598" w14:textId="77777777" w:rsidR="00AD3051" w:rsidRDefault="00AD3051" w:rsidP="00AD3051">
      <w:pPr>
        <w:pStyle w:val="ListParagraph"/>
        <w:numPr>
          <w:ilvl w:val="0"/>
          <w:numId w:val="9"/>
        </w:numPr>
      </w:pPr>
      <w:r>
        <w:rPr>
          <w:b/>
          <w:sz w:val="22"/>
        </w:rPr>
        <w:t>Bảng 5.1</w:t>
      </w:r>
      <w:r>
        <w:rPr>
          <w:sz w:val="22"/>
        </w:rPr>
        <w:t>. Đối chiếu mục tiêu ban đầu với kết quả đạt được</w:t>
      </w:r>
    </w:p>
    <w:p w14:paraId="301F1917" w14:textId="36E6F9A2" w:rsidR="00AD3051" w:rsidRPr="00AD3051" w:rsidRDefault="00AD3051" w:rsidP="00AD3051">
      <w:pPr>
        <w:pStyle w:val="ListParagraph"/>
        <w:numPr>
          <w:ilvl w:val="0"/>
          <w:numId w:val="9"/>
        </w:numPr>
      </w:pPr>
      <w:r>
        <w:rPr>
          <w:b/>
          <w:sz w:val="22"/>
        </w:rPr>
        <w:t>Bảng Phụ lục A</w:t>
      </w:r>
      <w:r>
        <w:rPr>
          <w:sz w:val="22"/>
        </w:rPr>
        <w:t>. Bảng phân công nhiệm vụ bốn thành viên nhóm</w:t>
      </w:r>
    </w:p>
    <w:p w14:paraId="33474447" w14:textId="77777777" w:rsidR="000C4F62" w:rsidRDefault="000C4F62" w:rsidP="000C4F62">
      <w:pPr>
        <w:pStyle w:val="Heading1"/>
      </w:pPr>
      <w:bookmarkStart w:id="19" w:name="_Toc231667484"/>
      <w:bookmarkStart w:id="20" w:name="_Toc231727524"/>
      <w:r>
        <w:lastRenderedPageBreak/>
        <w:t>CHƯƠNG 1. MỞ ĐẦU</w:t>
      </w:r>
      <w:bookmarkEnd w:id="19"/>
      <w:bookmarkEnd w:id="20"/>
    </w:p>
    <w:p w14:paraId="50131F0D" w14:textId="77777777" w:rsidR="000C4F62" w:rsidRDefault="000C4F62" w:rsidP="000C4F62">
      <w:pPr>
        <w:pStyle w:val="Heading2"/>
      </w:pPr>
      <w:bookmarkStart w:id="21" w:name="_Toc231667485"/>
      <w:bookmarkStart w:id="22" w:name="_Toc231727525"/>
      <w:r>
        <w:t>1.1. Đặt vấn đề và Tính cấp thiết của đề tài</w:t>
      </w:r>
      <w:bookmarkEnd w:id="21"/>
      <w:bookmarkEnd w:id="22"/>
    </w:p>
    <w:p w14:paraId="089B059A" w14:textId="77777777" w:rsidR="000C4F62" w:rsidRDefault="000C4F62" w:rsidP="000C4F62">
      <w:pPr>
        <w:pStyle w:val="Heading3"/>
        <w:rPr>
          <w:rFonts w:hint="eastAsia"/>
        </w:rPr>
      </w:pPr>
      <w:bookmarkStart w:id="23" w:name="_Toc231667486"/>
      <w:bookmarkStart w:id="24" w:name="_Toc231727526"/>
      <w:r>
        <w:t>1.1.1. Bối cảnh toàn cầu</w:t>
      </w:r>
      <w:bookmarkEnd w:id="23"/>
      <w:bookmarkEnd w:id="24"/>
    </w:p>
    <w:p w14:paraId="3E328A2F" w14:textId="77777777" w:rsidR="000C4F62" w:rsidRDefault="000C4F62" w:rsidP="000C4F62">
      <w:pPr>
        <w:ind w:firstLine="720"/>
        <w:jc w:val="both"/>
      </w:pPr>
      <w:r>
        <w:t>Trong những năm gần đây, công nghệ deepfake đã trải qua một bước chuyển biến lịch sử: từ nghiên cứu hàn lâm trong phòng thí nghiệm AI, nó trở thành mối đe dọa an ninh thực tiễn rộng rãi. Thuật ngữ "deepfake" ghép từ "deep learning" và "fake", lần đầu xuất hiện năm 2017 khi một tài khoản Reddit ẩn danh dùng autoencoder hoán đổi gương mặt người nổi tiếng. Chỉ trong vài năm, với sự ra đời của GAN (Goodfellow et al., 2014) [6], StyleGAN (Karras et al., 2019) [8], mô hình khuếch tán Stable Diffusion (2022) và Sora (OpenAI, 2024), ranh giới giữa nội dung thật và AI tổng hợp ngày càng khó phân biệt.</w:t>
      </w:r>
    </w:p>
    <w:p w14:paraId="33EC117B" w14:textId="77777777" w:rsidR="000C4F62" w:rsidRDefault="000C4F62" w:rsidP="000C4F62">
      <w:pPr>
        <w:ind w:firstLine="720"/>
        <w:jc w:val="both"/>
      </w:pPr>
      <w:r>
        <w:t>Hậu quả rất nghiêm trọng. Theo Sumsub (2024), số sự cố deepfake tăng hơn 900% so với năm trước [16]. WEF (2025) ước tính thiệt hại tài chính từ gian lận deepfake trong năm 2024 vượt 12 tỷ USD toàn cầu [17]. Vụ điển hình: đầu năm 2024, một nhân viên tài chính tại Hồng Kông chuyển 25,6 triệu USD sau cuộc họp video với "ban giám đốc" đều là deepfake thời gian thực — nạn nhân không hề nghi ngờ trong suốt cuộc họp nhiều giờ đồng hồ.</w:t>
      </w:r>
    </w:p>
    <w:p w14:paraId="02675E73" w14:textId="77777777" w:rsidR="000C4F62" w:rsidRDefault="000C4F62" w:rsidP="000C4F62">
      <w:pPr>
        <w:ind w:firstLine="720"/>
        <w:jc w:val="both"/>
      </w:pPr>
      <w:r>
        <w:t>Đặc biệt đáng chú ý là sự "dân chủ hóa" trong khả năng tạo deepfake. Trước năm 2020, tạo một video deepfake chất lượng cao đòi hỏi hàng nghìn ảnh mẫu, GPU đắt tiền và kiến thức học sâu chuyên sâu. Hiện nay, các nền tảng thương mại như HeyGen, D-ID, ElevenLabs cho phép tạo deepfake thuyết phục chỉ với một ảnh chân dung và vài giây giọng nói mẫu, gần như miễn phí. Khi rào cản sản xuất hạ thấp triệt để, kiểm soát lạm dụng càng khó hơn và gánh nặng phòng vệ đặt lớn hơn lên phía người dùng cuối.</w:t>
      </w:r>
    </w:p>
    <w:p w14:paraId="529F0F2F" w14:textId="77777777" w:rsidR="000C4F62" w:rsidRDefault="000C4F62" w:rsidP="000C4F62">
      <w:pPr>
        <w:pStyle w:val="Heading3"/>
        <w:rPr>
          <w:rFonts w:hint="eastAsia"/>
        </w:rPr>
      </w:pPr>
      <w:bookmarkStart w:id="25" w:name="_Toc231667487"/>
      <w:bookmarkStart w:id="26" w:name="_Toc231727527"/>
      <w:r>
        <w:t>1.1.2. Thực trạng tại Việt Nam</w:t>
      </w:r>
      <w:bookmarkEnd w:id="25"/>
      <w:bookmarkEnd w:id="26"/>
    </w:p>
    <w:p w14:paraId="3B165AC3" w14:textId="77777777" w:rsidR="000C4F62" w:rsidRDefault="000C4F62" w:rsidP="000C4F62">
      <w:pPr>
        <w:ind w:firstLine="720"/>
        <w:jc w:val="both"/>
      </w:pPr>
      <w:r>
        <w:t>Tại Việt Nam, deepfake không còn xa lạ từ cuối năm 2023 khi hàng loạt vụ lừa đảo qua cuộc gọi video giả mạo người thân xuất hiện dày đặc. Bộ Công an và NCSC đã phát đi nhiều cảnh báo chính thức [1][2]. Một số mô típ phổ biến: giả người thân đang ở nước ngoài gặp tai nạn cần chuyển tiền gấp (sử dụng giọng nói clone từ video mạng xã hội); giả lãnh đạo doanh nghiệp yêu cầu kế toán chuyển khoản khẩn (video họp dựng từ clip phỏng vấn công khai); ghép mặt nạn nhân vào nội dung nhạy cảm để tống tiền; giả cán bộ công an yêu cầu chuyển tiền vào "tài khoản an toàn".</w:t>
      </w:r>
    </w:p>
    <w:p w14:paraId="63A4CFC4" w14:textId="77777777" w:rsidR="000C4F62" w:rsidRDefault="000C4F62" w:rsidP="000C4F62">
      <w:pPr>
        <w:ind w:firstLine="720"/>
        <w:jc w:val="both"/>
      </w:pPr>
      <w:r>
        <w:t>Điều khiến Việt Nam là mục tiêu hấp dẫn: tỷ lệ sử dụng mạng xã hội rất cao — theo DataReportal (2024), Việt Nam có hơn 78 triệu người dùng Facebook và gần 80 triệu người dùng YouTube [18]; thói quen chia sẻ hình ảnh, video cá nhân công khai tạo nguồn nguyên liệu phong phú để huấn luyện mô hình giả mạo; khoảng cách kiến thức công nghệ lớn giữa các thế hệ; và thiếu hệ thống giáo dục nhận thức an ninh mạng có hệ thống.</w:t>
      </w:r>
    </w:p>
    <w:p w14:paraId="44C385BE" w14:textId="77777777" w:rsidR="000C4F62" w:rsidRDefault="000C4F62" w:rsidP="000C4F62">
      <w:pPr>
        <w:ind w:firstLine="720"/>
        <w:jc w:val="both"/>
      </w:pPr>
      <w:r>
        <w:t>Khảo sát sơ bộ do nhóm thực hiện trên 60 sinh viên VKU đầu học kỳ cho kết quả đáng lo ngại: 78% đã nghe về deepfake nhưng chỉ 22% có thể mô tả được ít nhất một dấu hiệu nhận biết; 41% đã nhận cuộc gọi nghi vấn là giả mạo nhưng phản ứng phổ biến nhất vẫn là "bỏ qua" hoặc "hỏi lại người thân" — chưa có thói quen dùng công cụ kiểm tra. Khoảng cách giữa "biết có mối nguy" và "biết cách hành động an toàn" là điểm yếu DEEPFENSE muốn giải quyết.</w:t>
      </w:r>
    </w:p>
    <w:p w14:paraId="1BEEA750" w14:textId="77777777" w:rsidR="000C4F62" w:rsidRDefault="000C4F62" w:rsidP="000C4F62">
      <w:pPr>
        <w:pStyle w:val="Heading3"/>
        <w:rPr>
          <w:rFonts w:hint="eastAsia"/>
        </w:rPr>
      </w:pPr>
      <w:bookmarkStart w:id="27" w:name="_Toc231667488"/>
      <w:bookmarkStart w:id="28" w:name="_Toc231727528"/>
      <w:r>
        <w:lastRenderedPageBreak/>
        <w:t>1.1.3. Khoảng cách nhận thức và vai trò Giáo dục</w:t>
      </w:r>
      <w:bookmarkEnd w:id="27"/>
      <w:bookmarkEnd w:id="28"/>
    </w:p>
    <w:p w14:paraId="2D956102" w14:textId="77777777" w:rsidR="000C4F62" w:rsidRDefault="000C4F62" w:rsidP="000C4F62">
      <w:pPr>
        <w:ind w:firstLine="720"/>
        <w:jc w:val="both"/>
      </w:pPr>
      <w:r>
        <w:t>Một nghịch lý đáng chú ý: trong khi mức độ phơi nhiễm với deepfake tăng nhanh, khả năng nhận diện của người dùng phổ thông lại hầu như không cải thiện tự nhiên. Nghiên cứu của MIT Media Lab (2023) cho thấy ngay cả người được cảnh báo trước, tỷ lệ phân biệt đúng video thật và deepfake chất lượng cao chỉ đạt 55–60%, gần như đoán mò [19]. Điều này chứng minh các giải pháp kỹ thuật thuần túy — phát hiện tự động, gắn nhãn — chỉ giải quyết một phần bài toán: cảnh báo có thể bị bỏ qua nếu người dùng không hiểu tại sao một nội dung lại đáng ngờ.</w:t>
      </w:r>
    </w:p>
    <w:p w14:paraId="56B7655D" w14:textId="77777777" w:rsidR="000C4F62" w:rsidRDefault="000C4F62" w:rsidP="000C4F62">
      <w:pPr>
        <w:ind w:firstLine="720"/>
        <w:jc w:val="both"/>
      </w:pPr>
      <w:r>
        <w:t>Giáo dục theo hướng thực hành lặp đi lặp lại đóng vai trò không thể thay thế trong việc xây dựng "phản xạ" an toàn. Người dùng cần được tiếp xúc với các tình huống giả lập thực tế nhiều lần, nhận phản hồi tức thì khi mắc lỗi, và hiểu được CƠ CHẾ đằng sau sự giả mạo — không chỉ biết kết quả đúng/sai. Đây là nguyên lý cơ bản của học tập dựa trên phản hồi, đã được chứng minh hiệu quả trong nhiều lĩnh vực giáo dục nghề nghiệp và kỹ năng số.</w:t>
      </w:r>
    </w:p>
    <w:p w14:paraId="54B8803E" w14:textId="77777777" w:rsidR="000C4F62" w:rsidRDefault="000C4F62" w:rsidP="000C4F62">
      <w:pPr>
        <w:pStyle w:val="Heading3"/>
        <w:rPr>
          <w:rFonts w:hint="eastAsia"/>
        </w:rPr>
      </w:pPr>
      <w:bookmarkStart w:id="29" w:name="_Toc231667489"/>
      <w:bookmarkStart w:id="30" w:name="_Toc231727529"/>
      <w:r>
        <w:t>1.1.4. Hạn chế của các giải pháp hiện có</w:t>
      </w:r>
      <w:bookmarkEnd w:id="29"/>
      <w:bookmarkEnd w:id="30"/>
    </w:p>
    <w:p w14:paraId="451CB419" w14:textId="77777777" w:rsidR="000C4F62" w:rsidRDefault="000C4F62" w:rsidP="000C4F62">
      <w:pPr>
        <w:ind w:firstLine="720"/>
        <w:jc w:val="both"/>
      </w:pPr>
      <w:r>
        <w:t>Các công cụ phát hiện deepfake chuyên nghiệp như FakeCatcher (Intel), API của Sensity AI hay Reality Defender được thiết kế chủ yếu cho doanh nghiệp với chi phí đăng ký hàng nghìn USD/tháng — hoàn toàn ngoài tầm với cá nhân. Bên cạnh đó, chúng thường không giải thích lý do phát hiện, khiến người dùng không học được gì từ cảnh báo. Các nền tảng giáo dục lớn như Coursera, TryHackMe, Cybrary có mô-đun an ninh mạng tổng quát nhưng thiếu nội dung chuyên biệt về deepfake và không có nội dung tiếng Việt phù hợp văn hoá địa phương. Các bài viết cảnh báo của Bộ Công an hay báo điện tử, dù thông tin chính xác, chỉ tiếp cận được người dùng trong khoảnh khắc đọc và không tạo ra thay đổi hành vi bền vững.</w:t>
      </w:r>
    </w:p>
    <w:p w14:paraId="7935FA4C" w14:textId="77777777" w:rsidR="000C4F62" w:rsidRDefault="000C4F62" w:rsidP="000C4F62">
      <w:pPr>
        <w:ind w:firstLine="720"/>
        <w:jc w:val="both"/>
      </w:pPr>
      <w:r>
        <w:t>Từ thực trạng này, bài toán đặt ra là cần một nền tảng vừa giáo dục vừa rèn luyện thực hành về deepfake — theo hướng gamification, miễn phí, tiếng Việt, khả năng vận hành ở quy mô cộng đồng, và có thể mở rộng cho tập huấn doanh nghiệp và trường học. Đề tài DEEPFENSE.ONLINE ra đời để trả lời chính bài toán đó.</w:t>
      </w:r>
    </w:p>
    <w:p w14:paraId="26D01FEF" w14:textId="77777777" w:rsidR="000C4F62" w:rsidRDefault="000C4F62" w:rsidP="000C4F62">
      <w:pPr>
        <w:pStyle w:val="Heading2"/>
      </w:pPr>
      <w:bookmarkStart w:id="31" w:name="_Toc231667490"/>
      <w:bookmarkStart w:id="32" w:name="_Toc231727530"/>
      <w:r>
        <w:t>1.2. Mục tiêu nghiên cứu</w:t>
      </w:r>
      <w:bookmarkEnd w:id="31"/>
      <w:bookmarkEnd w:id="32"/>
    </w:p>
    <w:p w14:paraId="1965E413" w14:textId="77777777" w:rsidR="000C4F62" w:rsidRDefault="000C4F62" w:rsidP="000C4F62">
      <w:pPr>
        <w:pStyle w:val="Heading3"/>
        <w:rPr>
          <w:rFonts w:hint="eastAsia"/>
        </w:rPr>
      </w:pPr>
      <w:bookmarkStart w:id="33" w:name="_Toc231667491"/>
      <w:bookmarkStart w:id="34" w:name="_Toc231727531"/>
      <w:r>
        <w:t>1.2.1. Mục tiêu tổng quát</w:t>
      </w:r>
      <w:bookmarkEnd w:id="33"/>
      <w:bookmarkEnd w:id="34"/>
    </w:p>
    <w:p w14:paraId="74EB74FB" w14:textId="77777777" w:rsidR="000C4F62" w:rsidRDefault="000C4F62" w:rsidP="000C4F62">
      <w:pPr>
        <w:ind w:firstLine="720"/>
        <w:jc w:val="both"/>
      </w:pPr>
      <w:r>
        <w:t>Thiết kế, xây dựng và triển khai nền tảng web DEEPFENSE.ONLINE — môi trường học tập gamification về nhận diện deepfake và rèn luyện phản xạ an toàn, hướng đến người dùng đại chúng Việt Nam (sinh viên, nhân viên văn phòng, người trung niên, người lớn tuổi) không cần kiến thức kỹ thuật. Ba tiêu chí thành công xác định ngay từ đầu: (1) người dùng mới sử dụng được mà không cần hướng dẫn; (2) sản phẩm hoạt động ổn định trên môi trường thực; (3) phản hồi beta cho thấy sản phẩm mang lại giá trị thực tế cho người học.</w:t>
      </w:r>
    </w:p>
    <w:p w14:paraId="07F3B759" w14:textId="77777777" w:rsidR="000C4F62" w:rsidRDefault="000C4F62" w:rsidP="000C4F62">
      <w:pPr>
        <w:pStyle w:val="Heading3"/>
        <w:rPr>
          <w:rFonts w:hint="eastAsia"/>
        </w:rPr>
      </w:pPr>
      <w:bookmarkStart w:id="35" w:name="_Toc231667492"/>
      <w:bookmarkStart w:id="36" w:name="_Toc231727532"/>
      <w:r>
        <w:t>1.2.2. Mục tiêu cụ thể</w:t>
      </w:r>
      <w:bookmarkEnd w:id="35"/>
      <w:bookmarkEnd w:id="36"/>
    </w:p>
    <w:p w14:paraId="2BCD960B" w14:textId="77777777" w:rsidR="000C4F62" w:rsidRDefault="000C4F62" w:rsidP="000C4F62">
      <w:pPr>
        <w:pStyle w:val="ListParagraph"/>
        <w:numPr>
          <w:ilvl w:val="0"/>
          <w:numId w:val="5"/>
        </w:numPr>
        <w:jc w:val="both"/>
      </w:pPr>
      <w:r>
        <w:t>Nghiên cứu lý thuyết deepfake: cơ chế kỹ thuật (GAN [6], Diffusion), phân loại, dấu hiệu nhận biết, bộ dữ liệu chuẩn FF++ [10] và DFDC [11].</w:t>
      </w:r>
    </w:p>
    <w:p w14:paraId="0901ED21" w14:textId="77777777" w:rsidR="000C4F62" w:rsidRDefault="000C4F62" w:rsidP="000C4F62">
      <w:pPr>
        <w:pStyle w:val="ListParagraph"/>
        <w:numPr>
          <w:ilvl w:val="0"/>
          <w:numId w:val="5"/>
        </w:numPr>
        <w:jc w:val="both"/>
      </w:pPr>
      <w:r>
        <w:t>Khảo sát cơ chế gamification (Octalysis [12], SDT [13]) và Lean Startup [15] phù hợp với mục tiêu giáo dục an ninh mạng.</w:t>
      </w:r>
    </w:p>
    <w:p w14:paraId="29F2C941" w14:textId="77777777" w:rsidR="000C4F62" w:rsidRDefault="000C4F62" w:rsidP="000C4F62">
      <w:pPr>
        <w:pStyle w:val="ListParagraph"/>
        <w:numPr>
          <w:ilvl w:val="0"/>
          <w:numId w:val="5"/>
        </w:numPr>
        <w:jc w:val="both"/>
      </w:pPr>
      <w:r>
        <w:lastRenderedPageBreak/>
        <w:t>Phân tích yêu cầu hệ thống, thiết kế kiến trúc serverless: React 19, Firebase [23], Vercel [24], Google Gemini API [25].</w:t>
      </w:r>
    </w:p>
    <w:p w14:paraId="621F9A47" w14:textId="77777777" w:rsidR="000C4F62" w:rsidRDefault="000C4F62" w:rsidP="000C4F62">
      <w:pPr>
        <w:pStyle w:val="ListParagraph"/>
        <w:numPr>
          <w:ilvl w:val="0"/>
          <w:numId w:val="5"/>
        </w:numPr>
        <w:jc w:val="both"/>
      </w:pPr>
      <w:r>
        <w:t>Xây dựng đầy đủ các module: Challenge Mode 5 cấp độ, Academy 6 module + Final Exam, AI Tutor, Risk Scan, hệ thống DPF Token [30].</w:t>
      </w:r>
    </w:p>
    <w:p w14:paraId="716E838F" w14:textId="77777777" w:rsidR="000C4F62" w:rsidRDefault="000C4F62" w:rsidP="000C4F62">
      <w:pPr>
        <w:pStyle w:val="ListParagraph"/>
        <w:numPr>
          <w:ilvl w:val="0"/>
          <w:numId w:val="5"/>
        </w:numPr>
        <w:jc w:val="both"/>
      </w:pPr>
      <w:r>
        <w:t>Tích hợp: Google OAuth, VirusTotal API [26] cho quét URL trong AI Chat, cơ chế chống gian lận bài kiểm tra.</w:t>
      </w:r>
    </w:p>
    <w:p w14:paraId="37BA0920" w14:textId="77777777" w:rsidR="000C4F62" w:rsidRDefault="000C4F62" w:rsidP="000C4F62">
      <w:pPr>
        <w:pStyle w:val="ListParagraph"/>
        <w:numPr>
          <w:ilvl w:val="0"/>
          <w:numId w:val="5"/>
        </w:numPr>
        <w:jc w:val="both"/>
      </w:pPr>
      <w:r>
        <w:t>Triển khai sản phẩm trên môi trường thực (deepfense.online), đánh giá người dùng qua 2 đợt beta.</w:t>
      </w:r>
    </w:p>
    <w:p w14:paraId="76FCD3FC" w14:textId="77777777" w:rsidR="000C4F62" w:rsidRDefault="000C4F62" w:rsidP="000C4F62">
      <w:pPr>
        <w:pStyle w:val="ListParagraph"/>
        <w:numPr>
          <w:ilvl w:val="0"/>
          <w:numId w:val="5"/>
        </w:numPr>
        <w:jc w:val="both"/>
      </w:pPr>
      <w:r>
        <w:t>Đề xuất lộ trình phát triển dài hạn bền vững về kỹ thuật, tài chính và pháp lý.</w:t>
      </w:r>
    </w:p>
    <w:p w14:paraId="5C5D4FB3" w14:textId="77777777" w:rsidR="000C4F62" w:rsidRDefault="000C4F62" w:rsidP="000C4F62">
      <w:pPr>
        <w:pStyle w:val="Heading2"/>
      </w:pPr>
      <w:bookmarkStart w:id="37" w:name="_Toc231667493"/>
      <w:bookmarkStart w:id="38" w:name="_Toc231727533"/>
      <w:r>
        <w:t>1.3. Phạm vi nghiên cứu</w:t>
      </w:r>
      <w:bookmarkEnd w:id="37"/>
      <w:bookmarkEnd w:id="38"/>
    </w:p>
    <w:p w14:paraId="02C76843" w14:textId="77777777" w:rsidR="000C4F62" w:rsidRDefault="000C4F62" w:rsidP="000C4F62">
      <w:pPr>
        <w:ind w:firstLine="720"/>
        <w:jc w:val="both"/>
      </w:pPr>
      <w:r>
        <w:t>Về nội dung, đề tài tập trung vào deepfake hình ảnh và video — không bao gồm giả mạo văn bản thuần túy hay tấn công mạng ngoài phạm vi nhận thức người dùng. Về đối tượng, nền tảng hướng đến người dùng phổ thông Việt Nam, không nhằm vào chuyên gia điều tra kỹ thuật số vốn có quy trình và công cụ chuyên biệt riêng. Về kỹ thuật, đề tài không tự train mô hình phát hiện deepfake mà tận dụng Google Gemini API [25] — quyết định phù hợp với bối cảnh 16 tuần và đảm bảo kết quả triển khai được thực tế.</w:t>
      </w:r>
    </w:p>
    <w:p w14:paraId="36F78AD6" w14:textId="77777777" w:rsidR="000C4F62" w:rsidRDefault="000C4F62" w:rsidP="000C4F62">
      <w:pPr>
        <w:ind w:firstLine="720"/>
        <w:jc w:val="both"/>
      </w:pPr>
      <w:r>
        <w:t>Về thời gian, dự án được phát triển trong học kỳ 1 năm học 2025–2026 (tháng 12/2025 đến tháng 4/2026), trải qua 3 phiên bản chính. Stack công nghệ: React 19, TypeScript 5.7, Vite 6, Tailwind CSS 3.4, Three.js 0.184, GSAP 3.15, Lenis 1.3, Firebase 12 [23], Firebase Admin 13, Vercel Serverless [24], Google Gemini API (@google/genai 1.30) [25], VirusTotal API v3 [26], Polygon Amoy testnet (ERC-20 smart contract [30]).</w:t>
      </w:r>
    </w:p>
    <w:p w14:paraId="51960BEF" w14:textId="77777777" w:rsidR="000C4F62" w:rsidRDefault="000C4F62" w:rsidP="000C4F62">
      <w:pPr>
        <w:pStyle w:val="Heading2"/>
      </w:pPr>
      <w:bookmarkStart w:id="39" w:name="_Toc231667494"/>
      <w:bookmarkStart w:id="40" w:name="_Toc231727534"/>
      <w:r>
        <w:t>1.4. Phương pháp nghiên cứu</w:t>
      </w:r>
      <w:bookmarkEnd w:id="39"/>
      <w:bookmarkEnd w:id="40"/>
    </w:p>
    <w:p w14:paraId="0454B8A7" w14:textId="77777777" w:rsidR="000C4F62" w:rsidRDefault="000C4F62" w:rsidP="000C4F62">
      <w:pPr>
        <w:pStyle w:val="ListParagraph"/>
        <w:numPr>
          <w:ilvl w:val="0"/>
          <w:numId w:val="5"/>
        </w:numPr>
        <w:jc w:val="both"/>
      </w:pPr>
      <w:r>
        <w:t>Nghiên cứu tài liệu: phân tích công bố khoa học về GAN [6], Transformer [7], FF++ [10], DFDC [11]; báo cáo công nghiệp Sumsub [16], WEF [17], MIT [19]; tiêu chuẩn NIST AI 100-4 [28], C2PA [29], OWASP [27].</w:t>
      </w:r>
    </w:p>
    <w:p w14:paraId="413C9691" w14:textId="77777777" w:rsidR="000C4F62" w:rsidRDefault="000C4F62" w:rsidP="000C4F62">
      <w:pPr>
        <w:pStyle w:val="ListParagraph"/>
        <w:numPr>
          <w:ilvl w:val="0"/>
          <w:numId w:val="5"/>
        </w:numPr>
        <w:jc w:val="both"/>
      </w:pPr>
      <w:r>
        <w:t>Thực nghiệm phát triển: vòng lặp Build–Measure–Learn của Lean Startup [15], sprint 1–2 tuần, kiểm thử thủ công sau mỗi sprint, deploy preview tự động qua Vercel cho từng Pull Request.</w:t>
      </w:r>
    </w:p>
    <w:p w14:paraId="4C68FF7C" w14:textId="77777777" w:rsidR="000C4F62" w:rsidRDefault="000C4F62" w:rsidP="000C4F62">
      <w:pPr>
        <w:pStyle w:val="ListParagraph"/>
        <w:numPr>
          <w:ilvl w:val="0"/>
          <w:numId w:val="5"/>
        </w:numPr>
        <w:jc w:val="both"/>
      </w:pPr>
      <w:r>
        <w:t>Đánh giá người dùng: khảo sát định lượng kết hợp phỏng vấn định tính không cấu trúc, thực hiện 2 đợt với khoảng 62 người tham gia đa dạng (sinh viên VKU, người đi làm, người trung niên), độ tuổi 18–58.</w:t>
      </w:r>
    </w:p>
    <w:p w14:paraId="731E0479" w14:textId="77777777" w:rsidR="000C4F62" w:rsidRDefault="000C4F62" w:rsidP="000C4F62">
      <w:pPr>
        <w:pStyle w:val="ListParagraph"/>
        <w:numPr>
          <w:ilvl w:val="0"/>
          <w:numId w:val="5"/>
        </w:numPr>
        <w:jc w:val="both"/>
      </w:pPr>
      <w:r>
        <w:t>Phương pháp lặp (iterative): mỗi phiên bản được kiểm thử kỹ, lấy phản hồi và điều chỉnh trước khi mở rộng tính năng tiếp theo. Pivot 3 lần trong quá trình phát triển, mỗi lần đều dựa trên dữ liệu thực chứ không phải cảm tính.</w:t>
      </w:r>
    </w:p>
    <w:p w14:paraId="5A169EAD" w14:textId="77777777" w:rsidR="000C4F62" w:rsidRDefault="000C4F62" w:rsidP="000C4F62">
      <w:pPr>
        <w:pStyle w:val="Heading2"/>
      </w:pPr>
      <w:bookmarkStart w:id="41" w:name="_Toc231667496"/>
      <w:bookmarkStart w:id="42" w:name="_Toc231727535"/>
      <w:r>
        <w:t>1.6. Tiểu kết chương 1</w:t>
      </w:r>
      <w:bookmarkEnd w:id="41"/>
      <w:bookmarkEnd w:id="42"/>
    </w:p>
    <w:p w14:paraId="30D24C15" w14:textId="77777777" w:rsidR="000C4F62" w:rsidRDefault="000C4F62" w:rsidP="000C4F62">
      <w:pPr>
        <w:ind w:firstLine="720"/>
        <w:jc w:val="both"/>
      </w:pPr>
      <w:r>
        <w:t>Chương 1 làm rõ tính cấp thiết của bài toán qua số liệu quốc tế [16][17][19] và thực trạng Việt Nam [1][2], xác định mục tiêu 7 điểm có thể đo lường, phạm vi rõ ràng và phương pháp nghiên cứu kết hợp thực nghiệm với đánh giá người dùng. Khoảng cách giữa "biết có mối nguy" và "biết cách hành động an toàn" — được minh chứng bởi nghiên cứu học thuật [19] lẫn khảo sát nội bộ — là động lực cốt lõi của đề tài. Phương pháp Build–Measure–Learn [15] và quy trình 2 đợt beta đảm bảo mọi quyết định thiết kế đều có dữ liệu thực. Chương 2 đi vào cơ sở lý thuyết và công nghệ.</w:t>
      </w:r>
    </w:p>
    <w:p w14:paraId="235D4475" w14:textId="77777777" w:rsidR="001D0F6A" w:rsidRDefault="001D0F6A" w:rsidP="001D0F6A">
      <w:pPr>
        <w:pStyle w:val="Heading1"/>
      </w:pPr>
      <w:bookmarkStart w:id="43" w:name="_Toc231667497"/>
      <w:bookmarkStart w:id="44" w:name="_Toc231727536"/>
      <w:r>
        <w:lastRenderedPageBreak/>
        <w:t>CHƯƠNG 2. TỔNG QUAN LÝ THUYẾT VÀ CÔNG NGHỆ</w:t>
      </w:r>
      <w:bookmarkEnd w:id="43"/>
      <w:bookmarkEnd w:id="44"/>
    </w:p>
    <w:p w14:paraId="4C180A81" w14:textId="77777777" w:rsidR="001D0F6A" w:rsidRDefault="001D0F6A" w:rsidP="001D0F6A">
      <w:pPr>
        <w:pStyle w:val="Heading2"/>
      </w:pPr>
      <w:bookmarkStart w:id="45" w:name="_Toc231667498"/>
      <w:bookmarkStart w:id="46" w:name="_Toc231727537"/>
      <w:r>
        <w:t>2.1. Tổng quan về Deepfake</w:t>
      </w:r>
      <w:bookmarkEnd w:id="45"/>
      <w:bookmarkEnd w:id="46"/>
    </w:p>
    <w:p w14:paraId="5157D413" w14:textId="77777777" w:rsidR="001D0F6A" w:rsidRDefault="001D0F6A" w:rsidP="001D0F6A">
      <w:pPr>
        <w:pStyle w:val="Heading3"/>
        <w:rPr>
          <w:rFonts w:hint="eastAsia"/>
        </w:rPr>
      </w:pPr>
      <w:bookmarkStart w:id="47" w:name="_Toc231667499"/>
      <w:bookmarkStart w:id="48" w:name="_Toc231727538"/>
      <w:r>
        <w:t>2.1.1. Khái niệm và Lịch sử phát triển</w:t>
      </w:r>
      <w:bookmarkEnd w:id="47"/>
      <w:bookmarkEnd w:id="48"/>
    </w:p>
    <w:p w14:paraId="316FB53E" w14:textId="77777777" w:rsidR="001D0F6A" w:rsidRDefault="001D0F6A" w:rsidP="001D0F6A">
      <w:pPr>
        <w:ind w:firstLine="720"/>
        <w:jc w:val="both"/>
      </w:pPr>
      <w:r>
        <w:t>Thuật ngữ "deepfake" được tạo thành từ "deep learning" (học sâu) và "fake" (giả mạo), lần đầu xuất hiện vào cuối năm 2017 khi một tài khoản Reddit ẩn danh công bố các đoạn video hoán đổi gương mặt người nổi tiếng sử dụng kỹ thuật autoencoder. Từ sự kiện đó, "deepfake" nhanh chóng trở thành thuật ngữ chung chỉ mọi hình thức nội dung số (ảnh, video, âm thanh) được tạo ra hoặc chỉnh sửa bởi AI nhằm mô tả những sự kiện không có thật hoặc những phát ngôn, hành động mà một người không thực sự thực hiện. Sự phân biệt quan trọng cần ghi nhớ: "deepfake" tập trung vào ý định tạo ra nội dung gây nhầm lẫn, trong khi "synthetic media" (nội dung tổng hợp) là khái niệm trung tính hơn bao gồm cả các ứng dụng hợp pháp như avatar kỹ thuật số, hiệu ứng điện ảnh và giáo dục mô phỏng.</w:t>
      </w:r>
    </w:p>
    <w:p w14:paraId="2588EB49" w14:textId="77777777" w:rsidR="001D0F6A" w:rsidRDefault="001D0F6A" w:rsidP="001D0F6A">
      <w:pPr>
        <w:ind w:firstLine="720"/>
        <w:jc w:val="both"/>
      </w:pPr>
      <w:r>
        <w:t>Lịch sử phát triển kỹ thuật đằng sau deepfake gắn liền với 4 cột mốc đột phá: Năm 2014, Ian Goodfellow và các đồng nghiệp tại Đại học Montreal giới thiệu Generative Adversarial Network (GAN) — kiến trúc mạng thần kinh gồm bộ sinh (generator) cạnh tranh với bộ phân biệt (discriminator), tạo ra vòng lặp huấn luyện đẩy chất lượng ảnh tổng hợp lên mức chưa từng có. Năm 2019, NVIDIA phát hành StyleGAN và năm 2020 nâng cấp lên StyleGAN2, lần đầu tiên tạo ra những khuôn mặt người không có thật với độ phân giải 1024×1024 có thể làm người xem hoàn toàn nhầm lẫn. Năm 2022, các mô hình khuếch tán (Diffusion Models) như DALL-E 2 của OpenAI và Stable Diffusion của Stability AI đánh dấu sự chuyển dịch paradigm — chất lượng vượt trội GAN với khả năng kiểm soát nội dung tốt hơn nhiều thông qua text prompt. Năm 2024, OpenAI ra mắt Sora, mô hình text-to-video đầu tiên có khả năng tạo ra các clip 1 phút với độ trung thực gần như không thể phân biệt với video quay thực, đánh dấu ngưỡng cửa của kỷ nguyên deepfake video thời gian thực.</w:t>
      </w:r>
    </w:p>
    <w:p w14:paraId="10B7083E" w14:textId="77777777" w:rsidR="001D0F6A" w:rsidRDefault="001D0F6A" w:rsidP="001D0F6A">
      <w:pPr>
        <w:ind w:firstLine="720"/>
        <w:jc w:val="both"/>
        <w:rPr>
          <w:lang w:val="en-US"/>
        </w:rPr>
      </w:pPr>
      <w:r>
        <w:t>Song song với tiến bộ kỹ thuật, thị trường công cụ tạo deepfake cũng bùng nổ. Năm 2019, DeepFaceLab trở thành ứng dụng mã nguồn mở phổ biến nhất, cho phép người dùng phổ thông tạo face-swap với GPU tiêu dùng. Năm 2022–2024, các nền tảng thương mại như HeyGen, D-ID, Synthesia, ElevenLabs, Kling AI đưa khả năng tạo deepfake về mức "vài cú click, vài phút chờ, gần như miễn phí". Đây là điều thay đổi căn bản bức tranh rủi ro: khi công cụ sản xuất không còn đòi hỏi chuyên môn, tấn công deepfake trở thành mối đe dọa dân chủ hóa — ai cũng có thể là thủ phạm, ai cũng có thể là nạn nhân.</w:t>
      </w:r>
    </w:p>
    <w:p w14:paraId="254CF884" w14:textId="77777777" w:rsidR="0072395C" w:rsidRDefault="0072395C" w:rsidP="001D0F6A">
      <w:pPr>
        <w:ind w:firstLine="720"/>
        <w:jc w:val="both"/>
        <w:rPr>
          <w:lang w:val="en-US"/>
        </w:rPr>
      </w:pPr>
    </w:p>
    <w:p w14:paraId="2CB02940" w14:textId="77777777" w:rsidR="0072395C" w:rsidRDefault="0072395C" w:rsidP="001D0F6A">
      <w:pPr>
        <w:ind w:firstLine="720"/>
        <w:jc w:val="both"/>
        <w:rPr>
          <w:lang w:val="en-US"/>
        </w:rPr>
      </w:pPr>
    </w:p>
    <w:p w14:paraId="4E2DFDC2" w14:textId="77777777" w:rsidR="0072395C" w:rsidRDefault="0072395C" w:rsidP="001D0F6A">
      <w:pPr>
        <w:ind w:firstLine="720"/>
        <w:jc w:val="both"/>
        <w:rPr>
          <w:lang w:val="en-US"/>
        </w:rPr>
      </w:pPr>
    </w:p>
    <w:p w14:paraId="3860805B" w14:textId="77777777" w:rsidR="0072395C" w:rsidRDefault="0072395C" w:rsidP="001D0F6A">
      <w:pPr>
        <w:ind w:firstLine="720"/>
        <w:jc w:val="both"/>
        <w:rPr>
          <w:lang w:val="en-US"/>
        </w:rPr>
      </w:pPr>
    </w:p>
    <w:p w14:paraId="0CE4FA96" w14:textId="77777777" w:rsidR="0072395C" w:rsidRDefault="0072395C" w:rsidP="001D0F6A">
      <w:pPr>
        <w:ind w:firstLine="720"/>
        <w:jc w:val="both"/>
        <w:rPr>
          <w:lang w:val="en-US"/>
        </w:rPr>
      </w:pPr>
    </w:p>
    <w:p w14:paraId="6E321CBE" w14:textId="77777777" w:rsidR="0072395C" w:rsidRDefault="0072395C" w:rsidP="001D0F6A">
      <w:pPr>
        <w:ind w:firstLine="720"/>
        <w:jc w:val="both"/>
        <w:rPr>
          <w:lang w:val="en-US"/>
        </w:rPr>
      </w:pPr>
    </w:p>
    <w:p w14:paraId="2CCC995E" w14:textId="77777777" w:rsidR="0072395C" w:rsidRPr="0072395C" w:rsidRDefault="0072395C" w:rsidP="001D0F6A">
      <w:pPr>
        <w:ind w:firstLine="720"/>
        <w:jc w:val="both"/>
        <w:rPr>
          <w:lang w:val="en-US"/>
        </w:rPr>
      </w:pPr>
    </w:p>
    <w:p w14:paraId="58C3F941" w14:textId="77777777" w:rsidR="001D0F6A" w:rsidRDefault="001D0F6A" w:rsidP="001D0F6A">
      <w:pPr>
        <w:pStyle w:val="Heading3"/>
        <w:rPr>
          <w:rFonts w:hint="eastAsia"/>
        </w:rPr>
      </w:pPr>
      <w:bookmarkStart w:id="49" w:name="_Toc231667500"/>
      <w:bookmarkStart w:id="50" w:name="_Toc231727539"/>
      <w:r>
        <w:t>2.1.2. Cơ chế hoạt động kỹ thuật</w:t>
      </w:r>
      <w:bookmarkEnd w:id="49"/>
      <w:bookmarkEnd w:id="50"/>
    </w:p>
    <w:p w14:paraId="713E1E6F" w14:textId="77777777" w:rsidR="001D0F6A" w:rsidRDefault="001D0F6A" w:rsidP="001D0F6A">
      <w:pPr>
        <w:ind w:firstLine="720"/>
        <w:jc w:val="both"/>
      </w:pPr>
      <w:r>
        <w:t xml:space="preserve">Một quy trình tạo deepfake face-swap điển hình bằng autoencoder kép gồm 5 giai đoạn: (1) Thu thập dữ liệu — cần hàng trăm đến hàng nghìn ảnh khuôn mặt của cả </w:t>
      </w:r>
      <w:r>
        <w:lastRenderedPageBreak/>
        <w:t>người nguồn (source) và người đích (target) ở nhiều góc độ, điều kiện ánh sáng khác nhau; (2) Trích xuất và căn chỉnh — phát hiện và cắt khuôn mặt, căn chỉnh theo các điểm mốc (landmarks) như mắt, mũi, miệng; (3) Huấn luyện — một encoder chung học biểu diễn đặc trưng khuôn mặt từ cả hai người, hai decoder riêng biệt học cách tái tạo lại khuôn mặt từng người từ vector biểu diễn đó; (4) Tổng hợp (inference) — encoder mã hóa khuôn mặt người nguồn, decoder của người đích giải mã thành khuôn mặt đích với biểu cảm của người nguồn; (5) Hậu xử lý — ghép kết quả vào video gốc, điều chỉnh màu sắc, ánh sáng, cạnh viền để tăng tính chân thực.</w:t>
      </w:r>
    </w:p>
    <w:p w14:paraId="772270C5" w14:textId="77777777" w:rsidR="001D0F6A" w:rsidRDefault="001D0F6A" w:rsidP="001D0F6A">
      <w:pPr>
        <w:ind w:firstLine="720"/>
        <w:jc w:val="both"/>
      </w:pPr>
      <w:r>
        <w:t>Với GAN, cơ chế khác biệt ở chỗ bộ sinh nhận đầu vào là một vector nhiễu ngẫu nhiên (hoặc vector đặc trưng có điều kiện) và cố tạo ra ảnh không thể phân biệt với ảnh thật, trong khi bộ phân biệt liên tục cố gắng vạch trần ảnh giả. Quá trình đào tạo đối kháng này đẩy cả hai mạng tiến đến trạng thái cân bằng Nash — lý tưởng là khi bộ sinh tạo ảnh hoàn hảo đến mức bộ phân biệt chỉ đoán đúng 50% (tương đương tung đồng xu). Mô hình khuếch tán hoạt động theo nguyên lý hoàn toàn khác: bắt đầu từ ảnh nhiễu Gaussian hoàn toàn, mô hình học cách "khử nhiễu" từng bước qua hàng trăm bước nhỏ, dẫn dắt bởi điều kiện (văn bản, hình ảnh tham chiếu), để cuối cùng thu được ảnh đích với chất lượng vượt trội. Ưu điểm của diffusion so với GAN: huấn luyện ổn định hơn (không có vấn đề mode collapse), đa dạng hơn, và cho phép kiểm soát tốt hơn qua prompt.</w:t>
      </w:r>
    </w:p>
    <w:p w14:paraId="514B0A58" w14:textId="217DC72D" w:rsidR="001D0F6A" w:rsidRPr="00AA3629" w:rsidRDefault="00AA3629" w:rsidP="001D0F6A">
      <w:pPr>
        <w:spacing w:before="40" w:after="200"/>
        <w:jc w:val="center"/>
        <w:rPr>
          <w:lang w:val="en-US"/>
        </w:rPr>
      </w:pPr>
      <w:r>
        <w:rPr>
          <w:noProof/>
        </w:rPr>
        <w:drawing>
          <wp:inline distT="0" distB="0" distL="0" distR="0" wp14:anchorId="4FDA3E0A" wp14:editId="0BECA255">
            <wp:extent cx="5470525" cy="1970405"/>
            <wp:effectExtent l="0" t="0" r="0" b="0"/>
            <wp:docPr id="1007678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0525" cy="1970405"/>
                    </a:xfrm>
                    <a:prstGeom prst="rect">
                      <a:avLst/>
                    </a:prstGeom>
                    <a:noFill/>
                    <a:ln>
                      <a:noFill/>
                    </a:ln>
                  </pic:spPr>
                </pic:pic>
              </a:graphicData>
            </a:graphic>
          </wp:inline>
        </w:drawing>
      </w:r>
      <w:r w:rsidR="001D0F6A">
        <w:rPr>
          <w:i/>
          <w:sz w:val="22"/>
        </w:rPr>
        <w:t>Hình 2.1. Sơ đồ khái niệm cơ chế GAN trong tổng hợp khuôn mặt deepfake.</w:t>
      </w:r>
    </w:p>
    <w:p w14:paraId="46D8C1B0" w14:textId="77777777" w:rsidR="001D0F6A" w:rsidRDefault="001D0F6A" w:rsidP="001D0F6A">
      <w:pPr>
        <w:pStyle w:val="Heading3"/>
        <w:rPr>
          <w:rFonts w:hint="eastAsia"/>
        </w:rPr>
      </w:pPr>
      <w:bookmarkStart w:id="51" w:name="_Toc231667501"/>
      <w:bookmarkStart w:id="52" w:name="_Toc231727540"/>
      <w:r>
        <w:t>2.1.3. Phân loại Deepfake</w:t>
      </w:r>
      <w:bookmarkEnd w:id="51"/>
      <w:bookmarkEnd w:id="52"/>
    </w:p>
    <w:p w14:paraId="048B501D" w14:textId="77777777" w:rsidR="001D0F6A" w:rsidRDefault="001D0F6A" w:rsidP="001D0F6A">
      <w:pPr>
        <w:ind w:firstLine="720"/>
        <w:jc w:val="both"/>
      </w:pPr>
      <w:r>
        <w:t>Tùy theo đối tượng và kỹ thuật thao túng, deepfake được phân thành 6 dạng chính, mỗi dạng có mức độ nguy hiểm và khó phát hiện khác nhau:</w:t>
      </w:r>
    </w:p>
    <w:p w14:paraId="6F8D0D79" w14:textId="77777777" w:rsidR="001D0F6A" w:rsidRDefault="001D0F6A" w:rsidP="001D0F6A">
      <w:pPr>
        <w:pStyle w:val="ListParagraph"/>
        <w:numPr>
          <w:ilvl w:val="0"/>
          <w:numId w:val="5"/>
        </w:numPr>
        <w:jc w:val="both"/>
      </w:pPr>
      <w:r>
        <w:t>Face Swap (Hoán đổi gương mặt): thay thế gương mặt người A bằng gương mặt người B trong video/ảnh. Đây là dạng phổ biến nhất và là nguồn gốc của thuật ngữ "deepfake" ban đầu. Ứng dụng sai mục đích: giả mạo phát ngôn chính trị, nội dung nhạy cảm không đồng thuận.</w:t>
      </w:r>
    </w:p>
    <w:p w14:paraId="114AC9DB" w14:textId="77777777" w:rsidR="001D0F6A" w:rsidRDefault="001D0F6A" w:rsidP="001D0F6A">
      <w:pPr>
        <w:pStyle w:val="ListParagraph"/>
        <w:numPr>
          <w:ilvl w:val="0"/>
          <w:numId w:val="5"/>
        </w:numPr>
        <w:jc w:val="both"/>
      </w:pPr>
      <w:r>
        <w:t>Face Reenactment (Điều khiển biểu cảm): giữ nguyên gương mặt đích nhưng điều khiển biểu cảm theo người nguồn (puppeteering). First Order Motion Model là một trong những kiến trúc phổ biến nhất cho dạng này. Nguy hiểm đặc biệt vì cho phép "đặt lời" vào miệng người thật trong thời gian thực.</w:t>
      </w:r>
    </w:p>
    <w:p w14:paraId="7D2E8370" w14:textId="77777777" w:rsidR="001D0F6A" w:rsidRDefault="001D0F6A" w:rsidP="001D0F6A">
      <w:pPr>
        <w:pStyle w:val="ListParagraph"/>
        <w:numPr>
          <w:ilvl w:val="0"/>
          <w:numId w:val="5"/>
        </w:numPr>
        <w:jc w:val="both"/>
      </w:pPr>
      <w:r>
        <w:t>Lip Sync (Đồng bộ khẩu hình): chỉ điều chỉnh vùng miệng để khớp với âm thanh mới, giữ nguyên phần còn lại của video. Wav2Lip là model tiêu biểu. Thường dùng để làm video phát ngôn giả mạo với chi phí kỹ thuật thấp nhất.</w:t>
      </w:r>
    </w:p>
    <w:p w14:paraId="7C755852" w14:textId="77777777" w:rsidR="001D0F6A" w:rsidRDefault="001D0F6A" w:rsidP="001D0F6A">
      <w:pPr>
        <w:pStyle w:val="ListParagraph"/>
        <w:numPr>
          <w:ilvl w:val="0"/>
          <w:numId w:val="5"/>
        </w:numPr>
        <w:jc w:val="both"/>
      </w:pPr>
      <w:r>
        <w:lastRenderedPageBreak/>
        <w:t>Voice Cloning (Nhân bản giọng nói): tổng hợp giọng nói của bất kỳ ai chỉ từ 20–30 giây âm thanh mẫu, nhờ các mô hình như ElevenLabs, Tortoise TTS. Kết hợp với Face Reenactment tạo ra deepfake hoàn chỉnh cả hình ảnh lẫn âm thanh.</w:t>
      </w:r>
    </w:p>
    <w:p w14:paraId="3CCA2CB6" w14:textId="77777777" w:rsidR="001D0F6A" w:rsidRDefault="001D0F6A" w:rsidP="001D0F6A">
      <w:pPr>
        <w:pStyle w:val="ListParagraph"/>
        <w:numPr>
          <w:ilvl w:val="0"/>
          <w:numId w:val="5"/>
        </w:numPr>
        <w:jc w:val="both"/>
      </w:pPr>
      <w:r>
        <w:t>Full-body Synthesis: tổng hợp toàn bộ dáng người và cử động, điển hình là deepfake dancing. Ít phổ biến hơn nhưng đang phát triển nhanh nhờ video diffusion models.</w:t>
      </w:r>
    </w:p>
    <w:p w14:paraId="332223C0" w14:textId="77777777" w:rsidR="001D0F6A" w:rsidRDefault="001D0F6A" w:rsidP="001D0F6A">
      <w:pPr>
        <w:pStyle w:val="ListParagraph"/>
        <w:numPr>
          <w:ilvl w:val="0"/>
          <w:numId w:val="5"/>
        </w:numPr>
        <w:jc w:val="both"/>
      </w:pPr>
      <w:r>
        <w:t>Text-to-Video (Sinh video từ văn bản): dạng mới nhất và mạnh nhất, điển hình là Sora. Sinh ra hoàn toàn một video không tồn tại trong thực tế từ mô tả văn bản, không cần video nguồn.</w:t>
      </w:r>
    </w:p>
    <w:p w14:paraId="3FC24A3A" w14:textId="77777777" w:rsidR="001D0F6A" w:rsidRDefault="001D0F6A" w:rsidP="001D0F6A">
      <w:pPr>
        <w:pStyle w:val="Heading3"/>
        <w:rPr>
          <w:rFonts w:hint="eastAsia"/>
        </w:rPr>
      </w:pPr>
      <w:bookmarkStart w:id="53" w:name="_Toc231667502"/>
      <w:bookmarkStart w:id="54" w:name="_Toc231727541"/>
      <w:r>
        <w:t>2.1.4. Các dấu hiệu nhận biết Deepfake (Artifacts)</w:t>
      </w:r>
      <w:bookmarkEnd w:id="53"/>
      <w:bookmarkEnd w:id="54"/>
    </w:p>
    <w:p w14:paraId="1BA665DE" w14:textId="77777777" w:rsidR="001D0F6A" w:rsidRDefault="001D0F6A" w:rsidP="001D0F6A">
      <w:pPr>
        <w:ind w:firstLine="720"/>
        <w:jc w:val="both"/>
      </w:pPr>
      <w:r>
        <w:t>Mặc dù deepfake ngày càng tinh xảo, các mô hình sinh vẫn để lại những "dấu vân" (artifacts) có thể nhận biết nếu người xem được huấn luyện. DEEPFENSE chuẩn hóa 7 nhóm dấu hiệu sau và tích hợp vào Challenge Mode như một công cụ hướng dẫn trực quan:</w:t>
      </w:r>
    </w:p>
    <w:p w14:paraId="599EC479" w14:textId="77777777" w:rsidR="001D0F6A" w:rsidRDefault="001D0F6A" w:rsidP="001D0F6A">
      <w:pPr>
        <w:pStyle w:val="ListParagraph"/>
        <w:numPr>
          <w:ilvl w:val="0"/>
          <w:numId w:val="5"/>
        </w:numPr>
        <w:jc w:val="both"/>
      </w:pPr>
      <w:r>
        <w:t>Anomaly chuyển động (Motion Anomalies): chớp mắt không tự nhiên (tần suất bất thường hoặc không có), đầu xoay đột ngột giật cục giống animation, môi không đồng bộ với âm thanh khi phát âm thanh phụ âm khó (như "p", "b", "m").</w:t>
      </w:r>
    </w:p>
    <w:p w14:paraId="3AE43318" w14:textId="77777777" w:rsidR="001D0F6A" w:rsidRDefault="001D0F6A" w:rsidP="001D0F6A">
      <w:pPr>
        <w:pStyle w:val="ListParagraph"/>
        <w:numPr>
          <w:ilvl w:val="0"/>
          <w:numId w:val="5"/>
        </w:numPr>
        <w:jc w:val="both"/>
      </w:pPr>
      <w:r>
        <w:t>Biến dạng cơ thể (Body Distortions): bàn tay có thừa hoặc thiếu ngón, ngón tay dài bất thường, viền cơ thể tan vào nền khi cử động nhanh, tai hoặc đầu bị cắt kỳ lạ.</w:t>
      </w:r>
    </w:p>
    <w:p w14:paraId="5F88F117" w14:textId="77777777" w:rsidR="001D0F6A" w:rsidRDefault="001D0F6A" w:rsidP="001D0F6A">
      <w:pPr>
        <w:pStyle w:val="ListParagraph"/>
        <w:numPr>
          <w:ilvl w:val="0"/>
          <w:numId w:val="5"/>
        </w:numPr>
        <w:jc w:val="both"/>
      </w:pPr>
      <w:r>
        <w:t>Khuôn mặt bất thường (Facial Uncanniness): da vùng trán, má và cằm quá mịn hoặc quá phẳng (thiếu texture thật), ranh giới giữa cằm và cổ bị mờ hoặc méo, răng dính liền thành một khối trắng không có rãnh.</w:t>
      </w:r>
    </w:p>
    <w:p w14:paraId="2395E33D" w14:textId="77777777" w:rsidR="001D0F6A" w:rsidRDefault="001D0F6A" w:rsidP="001D0F6A">
      <w:pPr>
        <w:pStyle w:val="ListParagraph"/>
        <w:numPr>
          <w:ilvl w:val="0"/>
          <w:numId w:val="5"/>
        </w:numPr>
        <w:jc w:val="both"/>
      </w:pPr>
      <w:r>
        <w:t>Lỗi tương tác (Interaction Errors): đồ vật (cốc, điện thoại) đi xuyên qua tay hoặc biến mất, kính không phản chiếu ánh sáng đúng khi xoay đầu, tai nghe biến mất khi nghiêng góc camera.</w:t>
      </w:r>
    </w:p>
    <w:p w14:paraId="483B5382" w14:textId="77777777" w:rsidR="001D0F6A" w:rsidRDefault="001D0F6A" w:rsidP="001D0F6A">
      <w:pPr>
        <w:pStyle w:val="ListParagraph"/>
        <w:numPr>
          <w:ilvl w:val="0"/>
          <w:numId w:val="5"/>
        </w:numPr>
        <w:jc w:val="both"/>
      </w:pPr>
      <w:r>
        <w:t>Nền không ổn định (Background Instability): các chi tiết phía sau "trượt" hoặc biến dạng theo chuyển động của nhân vật, văn bản trên backdrop bị méo hoặc bị xóa từng phần.</w:t>
      </w:r>
    </w:p>
    <w:p w14:paraId="26FF6C7B" w14:textId="77777777" w:rsidR="001D0F6A" w:rsidRDefault="001D0F6A" w:rsidP="001D0F6A">
      <w:pPr>
        <w:pStyle w:val="ListParagraph"/>
        <w:numPr>
          <w:ilvl w:val="0"/>
          <w:numId w:val="5"/>
        </w:numPr>
        <w:jc w:val="both"/>
      </w:pPr>
      <w:r>
        <w:t>Ánh sáng không khớp (Lighting Mismatch): hướng đổ bóng của khuôn mặt không khớp với nguồn sáng trong phòng, màu tone da có chênh lệch rõ so với cổ và tay, vùng quanh đầu có quầng sáng (halo effect).</w:t>
      </w:r>
    </w:p>
    <w:p w14:paraId="2FF184C0" w14:textId="77777777" w:rsidR="001D0F6A" w:rsidRPr="0095141C" w:rsidRDefault="001D0F6A" w:rsidP="001D0F6A">
      <w:pPr>
        <w:pStyle w:val="ListParagraph"/>
        <w:numPr>
          <w:ilvl w:val="0"/>
          <w:numId w:val="5"/>
        </w:numPr>
        <w:jc w:val="both"/>
      </w:pPr>
      <w:r>
        <w:t>Vi phạm vật lý (Physics Violations): tóc không lay theo gió hoặc chuyển động cứng nhắc, mồ hôi không chảy theo chiều lực hấp dẫn, sóng nước không phản hồi đúng khi có vật rơi xuống.</w:t>
      </w:r>
    </w:p>
    <w:p w14:paraId="6CE8D838" w14:textId="77777777" w:rsidR="0095141C" w:rsidRDefault="0095141C" w:rsidP="0095141C">
      <w:pPr>
        <w:jc w:val="both"/>
        <w:rPr>
          <w:lang w:val="en-US"/>
        </w:rPr>
      </w:pPr>
    </w:p>
    <w:p w14:paraId="1D512CC7" w14:textId="77777777" w:rsidR="0095141C" w:rsidRDefault="0095141C" w:rsidP="0095141C">
      <w:pPr>
        <w:jc w:val="both"/>
        <w:rPr>
          <w:lang w:val="en-US"/>
        </w:rPr>
      </w:pPr>
    </w:p>
    <w:p w14:paraId="108B59E0" w14:textId="77777777" w:rsidR="0095141C" w:rsidRDefault="0095141C" w:rsidP="0095141C">
      <w:pPr>
        <w:jc w:val="both"/>
        <w:rPr>
          <w:lang w:val="en-US"/>
        </w:rPr>
      </w:pPr>
    </w:p>
    <w:p w14:paraId="3B0A224C" w14:textId="77777777" w:rsidR="0095141C" w:rsidRDefault="0095141C" w:rsidP="0095141C">
      <w:pPr>
        <w:jc w:val="both"/>
        <w:rPr>
          <w:lang w:val="en-US"/>
        </w:rPr>
      </w:pPr>
    </w:p>
    <w:p w14:paraId="07EAB59B" w14:textId="77777777" w:rsidR="0095141C" w:rsidRPr="0095141C" w:rsidRDefault="0095141C" w:rsidP="0095141C">
      <w:pPr>
        <w:jc w:val="both"/>
        <w:rPr>
          <w:lang w:val="en-US"/>
        </w:rPr>
      </w:pPr>
    </w:p>
    <w:p w14:paraId="5F7E79F6" w14:textId="77777777" w:rsidR="001D0F6A" w:rsidRDefault="001D0F6A" w:rsidP="001D0F6A">
      <w:pPr>
        <w:pStyle w:val="Heading3"/>
        <w:rPr>
          <w:rFonts w:hint="eastAsia"/>
        </w:rPr>
      </w:pPr>
      <w:bookmarkStart w:id="55" w:name="_Toc231667503"/>
      <w:bookmarkStart w:id="56" w:name="_Toc231727542"/>
      <w:r>
        <w:t>2.1.5. Tổng quan các phương pháp phát hiện Deepfake</w:t>
      </w:r>
      <w:bookmarkEnd w:id="55"/>
      <w:bookmarkEnd w:id="56"/>
    </w:p>
    <w:p w14:paraId="1219C5C3" w14:textId="77777777" w:rsidR="001D0F6A" w:rsidRDefault="001D0F6A" w:rsidP="001D0F6A">
      <w:pPr>
        <w:ind w:firstLine="720"/>
        <w:jc w:val="both"/>
      </w:pPr>
      <w:r>
        <w:t xml:space="preserve">Ba nhóm phương pháp phát hiện deepfake đang được nghiên cứu và triển khai: Nhóm thứ nhất là phát hiện dựa trên artifact ảnh (Pixel-level Detection) — phân tích các bất thường trong mức nén JPEG, vân nhiễu sensor camera (camera fingerprint), hay phổ tần số FFT/DCT. Phương pháp này hiệu quả khi ảnh chưa được nén lại, nhưng mất tác </w:t>
      </w:r>
      <w:r>
        <w:lastRenderedPageBreak/>
        <w:t>dụng sau khi upload lên mạng xã hội (thường resize và re-encode). Nhóm thứ hai là phát hiện dựa trên tín hiệu sinh học (Biological Signal Detection) — khai thác sự kiện các mô hình AI khó giả lập chính xác các vi tín hiệu sinh lý của con người. Intel FakeCatcher là ứng dụng thương mại tiêu biểu, sử dụng rPPG (remote Photoplethysmography) để phát hiện nhịp tim qua biến đổi màu da — deepfake thường thiếu tín hiệu này. Chớp mắt, vi biểu cảm cơ mặt và chuyển động mắt cũng là các tín hiệu đang được nghiên cứu. Nhóm thứ ba là phát hiện dựa trên provenance (Metadata &amp; Provenance) — kiểm tra metadata file (ngày tạo, thiết bị, vị trí GPS), chứng chỉ nguồn gốc C2PA, hay dấu watermark vô hình (invisible watermark). Đây là hướng dài hạn, hiệu quả nhất khi cả chuỗi sản xuất nội dung đều hỗ trợ ký số.</w:t>
      </w:r>
    </w:p>
    <w:p w14:paraId="01C472D4" w14:textId="77777777" w:rsidR="001D0F6A" w:rsidRDefault="001D0F6A" w:rsidP="001D0F6A">
      <w:pPr>
        <w:ind w:firstLine="720"/>
        <w:jc w:val="both"/>
      </w:pPr>
      <w:r>
        <w:t>DEEPFENSE lựa chọn một cách tiếp cận khác biệt và thực dụng hơn: thay vì tự huấn luyện mô hình phát hiện (tốn tài nguyên, nhanh lỗi thời), nền tảng tận dụng Google Gemini API cho khả năng phân tích pháp y sơ bộ, đồng thời đào tạo người dùng phát hiện thủ công qua các dấu hiệu hành vi. Lý do quan trọng: ngay cả những mô hình tốt nhất cũng có thể bị người dùng bỏ qua nếu họ không hiểu tại sao cảnh báo được đưa ra. Kỹ năng nhận diện của con người — dù kém hơn AI về tốc độ — mang lại sự "hiểu biết" sâu sắc hơn và khó bị phá vỡ hơn khi đối mặt với các loại deepfake mới.</w:t>
      </w:r>
    </w:p>
    <w:p w14:paraId="6875F033" w14:textId="77777777" w:rsidR="001D0F6A" w:rsidRDefault="001D0F6A" w:rsidP="001D0F6A">
      <w:pPr>
        <w:pStyle w:val="Heading2"/>
      </w:pPr>
      <w:bookmarkStart w:id="57" w:name="_Toc231667504"/>
      <w:bookmarkStart w:id="58" w:name="_Toc231727543"/>
      <w:r>
        <w:t>2.2. Cơ sở lý thuyết về Gamification</w:t>
      </w:r>
      <w:bookmarkEnd w:id="57"/>
      <w:bookmarkEnd w:id="58"/>
    </w:p>
    <w:p w14:paraId="0F8CD5C9" w14:textId="77777777" w:rsidR="001D0F6A" w:rsidRDefault="001D0F6A" w:rsidP="001D0F6A">
      <w:pPr>
        <w:pStyle w:val="Heading3"/>
        <w:rPr>
          <w:rFonts w:hint="eastAsia"/>
        </w:rPr>
      </w:pPr>
      <w:bookmarkStart w:id="59" w:name="_Toc231667505"/>
      <w:bookmarkStart w:id="60" w:name="_Toc231727544"/>
      <w:r>
        <w:t>2.2.1. Định nghĩa và Hiệu quả trong Giáo dục An ninh mạng</w:t>
      </w:r>
      <w:bookmarkEnd w:id="59"/>
      <w:bookmarkEnd w:id="60"/>
    </w:p>
    <w:p w14:paraId="28F230CD" w14:textId="77777777" w:rsidR="001D0F6A" w:rsidRDefault="001D0F6A" w:rsidP="001D0F6A">
      <w:pPr>
        <w:ind w:firstLine="720"/>
        <w:jc w:val="both"/>
      </w:pPr>
      <w:r>
        <w:t>Gamification là việc sử dụng các yếu tố thiết kế trò chơi trong bối cảnh không phải trò chơi nhằm thúc đẩy hành vi tích cực. Trong lĩnh vực giáo dục an ninh mạng, hướng tiếp cận này được ghi nhận là hiệu quả hơn so với học thụ động qua video bài giảng vì tạo ra vòng lặp hành động — phản hồi — điều chỉnh liên tục. Hai yếu tố gamification có tác động lớn nhất đến ghi nhớ kiến thức bảo mật được nhắc đến nhiều trong nghiên cứu giáo dục là "phản hồi tức thì sau mỗi hành động" và "ngữ cảnh thực hành gần với tình huống thực" — mạnh hơn hệ thống điểm số và huy hiệu đơn thuần.</w:t>
      </w:r>
    </w:p>
    <w:p w14:paraId="6E46E576" w14:textId="77777777" w:rsidR="001D0F6A" w:rsidRDefault="001D0F6A" w:rsidP="001D0F6A">
      <w:pPr>
        <w:ind w:firstLine="720"/>
        <w:jc w:val="both"/>
        <w:rPr>
          <w:lang w:val="en-US"/>
        </w:rPr>
      </w:pPr>
      <w:r>
        <w:t>Với đặc thù của bài toán nhận thức deepfake, gamification mang lại bốn lợi thế thực tế: (1) Tiếp xúc lặp lại — mỗi lần chơi Challenge là một lần người dùng tiếp xúc với artifact khác nhau, giúp xây dựng mẫu nhận diện dần dần; (2) Phản hồi tức thì — ngay sau khi nộp bài, người dùng nhận được giải thích chi tiết, thay vì chỉ biết đúng/sai; (3) Bối cảnh hóa — đặt người học vào vai điều tra viên giúp tăng mức độ chú ý và ghi nhớ; (4) Giảm kháng cự học tập — đóng gói kiến thức kỹ thuật thành trải nghiệm chơi-học giúp vượt qua rào cản tâm lý "học an ninh mạng là nhàm chán".</w:t>
      </w:r>
    </w:p>
    <w:p w14:paraId="6DB97D5A" w14:textId="77777777" w:rsidR="0095141C" w:rsidRDefault="0095141C" w:rsidP="001D0F6A">
      <w:pPr>
        <w:ind w:firstLine="720"/>
        <w:jc w:val="both"/>
        <w:rPr>
          <w:lang w:val="en-US"/>
        </w:rPr>
      </w:pPr>
    </w:p>
    <w:p w14:paraId="48543A6E" w14:textId="77777777" w:rsidR="0095141C" w:rsidRDefault="0095141C" w:rsidP="001D0F6A">
      <w:pPr>
        <w:ind w:firstLine="720"/>
        <w:jc w:val="both"/>
        <w:rPr>
          <w:lang w:val="en-US"/>
        </w:rPr>
      </w:pPr>
    </w:p>
    <w:p w14:paraId="2024515B" w14:textId="77777777" w:rsidR="0095141C" w:rsidRPr="0095141C" w:rsidRDefault="0095141C" w:rsidP="001D0F6A">
      <w:pPr>
        <w:ind w:firstLine="720"/>
        <w:jc w:val="both"/>
        <w:rPr>
          <w:lang w:val="en-US"/>
        </w:rPr>
      </w:pPr>
    </w:p>
    <w:p w14:paraId="30DDDA87" w14:textId="77777777" w:rsidR="001D0F6A" w:rsidRDefault="001D0F6A" w:rsidP="001D0F6A">
      <w:pPr>
        <w:pStyle w:val="Heading3"/>
        <w:rPr>
          <w:rFonts w:hint="eastAsia"/>
        </w:rPr>
      </w:pPr>
      <w:bookmarkStart w:id="61" w:name="_Toc231667506"/>
      <w:bookmarkStart w:id="62" w:name="_Toc231727545"/>
      <w:r>
        <w:t>2.2.2. Mô hình Octalysis Framework [12]</w:t>
      </w:r>
      <w:bookmarkEnd w:id="61"/>
      <w:bookmarkEnd w:id="62"/>
    </w:p>
    <w:p w14:paraId="4A152DDB" w14:textId="77777777" w:rsidR="001D0F6A" w:rsidRDefault="001D0F6A" w:rsidP="001D0F6A">
      <w:pPr>
        <w:ind w:firstLine="720"/>
        <w:jc w:val="both"/>
      </w:pPr>
      <w:r>
        <w:t xml:space="preserve">Octalysis Framework của Yu-kai Chou (2015) [12] là khung phân tích gamification theo 8 trụ động lực (Core Drives), được chia thành hai nhóm: "mũ trắng" (White Hat — tạo cảm giác tích cực, bền vững) và "mũ đen" (Black Hat — tạo áp lực ngắn hạn, dễ gây mệt mỏi). Tám trụ gồm: (1) Epic Meaning &amp; Calling — ý nghĩa lớn lao hơn bản thân; (2) Development &amp; Accomplishment — cảm giác tiến bộ và thành tựu; (3) Empowerment of Creativity &amp; Feedback — tự do sáng tạo và nhận phản hồi; (4) Ownership &amp; Possession — quyền sở hữu; (5) Social Influence &amp; Relatedness — áp </w:t>
      </w:r>
      <w:r>
        <w:lastRenderedPageBreak/>
        <w:t>lực và ảnh hưởng xã hội; (6) Scarcity &amp; Impatience — khan hiếm và thiếu kiên nhẫn; (7) Unpredictability &amp; Curiosity — bất định và tò mò; (8) Loss &amp; Avoidance — tránh mất mát.</w:t>
      </w:r>
    </w:p>
    <w:p w14:paraId="298D08F8" w14:textId="77777777" w:rsidR="001D0F6A" w:rsidRDefault="001D0F6A" w:rsidP="001D0F6A">
      <w:pPr>
        <w:ind w:firstLine="720"/>
        <w:jc w:val="both"/>
      </w:pPr>
      <w:r>
        <w:t>Khi áp dụng Octalysis vào thiết kế DEEPFENSE, nhóm ưu tiên các trụ White Hat (1, 2, 3, 7) và sử dụng có chừng mực các trụ Black Hat. Cụ thể: Trụ 1 (Ý nghĩa) được đặt ở vị trí trung tâm — thông điệp đầu tiên người dùng thấy khi vào trang là "Học cách bảo vệ bản thân và người thân khỏi lừa đảo deepfake", không phải "Kiếm điểm DPF"; Trụ 2 (Thành tựu) được biểu hiện qua hệ thống 5 cấp độ Challenge với độ khó tăng dần và chứng chỉ điện tử sau khi vượt qua Final Exam; Trụ 7 (Tò mò) được khai thác qua cơ chế "video Challenge được rút ngẫu nhiên từ thư viện lớn" — người chơi không bao giờ biết trước mình sẽ xem gì. Điểm DPF (Trụ 4) chỉ đóng vai trò ghi nhận và phản hồi tiến độ, không phải mục tiêu cuối cùng.</w:t>
      </w:r>
    </w:p>
    <w:p w14:paraId="229DE6D7" w14:textId="77777777" w:rsidR="001D0F6A" w:rsidRDefault="001D0F6A" w:rsidP="001D0F6A">
      <w:pPr>
        <w:pStyle w:val="Heading3"/>
        <w:rPr>
          <w:rFonts w:hint="eastAsia"/>
        </w:rPr>
      </w:pPr>
      <w:bookmarkStart w:id="63" w:name="_Toc231667507"/>
      <w:bookmarkStart w:id="64" w:name="_Toc231727546"/>
      <w:r>
        <w:t>2.2.3. Self-Determination Theory (SDT)</w:t>
      </w:r>
      <w:bookmarkEnd w:id="63"/>
      <w:bookmarkEnd w:id="64"/>
    </w:p>
    <w:p w14:paraId="1EAD8A4B" w14:textId="77777777" w:rsidR="001D0F6A" w:rsidRDefault="001D0F6A" w:rsidP="001D0F6A">
      <w:pPr>
        <w:ind w:firstLine="720"/>
        <w:jc w:val="both"/>
      </w:pPr>
      <w:r>
        <w:t>Self-Determination Theory của Deci và Ryan (1985, tái bản 2017) là lý thuyết nền tảng về động lực nội tại trong học tập, chỉ ra 3 nhu cầu tâm lý cơ bản cần được đáp ứng để duy trì động lực bền vững: (a) Autonomy (Tự chủ) — cảm giác được quyết định và kiểm soát; (b) Competence (Năng lực) — cảm giác làm chủ và tiến bộ; (c) Relatedness (Kết nối) — cảm giác gắn kết với người khác. Khi ba nhu cầu này được đáp ứng, người học chuyển từ động lực ngoại tại (làm vì phần thưởng) sang động lực nội tại (làm vì bản thân thấy có ý nghĩa) — điều kiện để thay đổi hành vi lâu dài.</w:t>
      </w:r>
    </w:p>
    <w:p w14:paraId="029F1DF7" w14:textId="77777777" w:rsidR="001D0F6A" w:rsidRDefault="001D0F6A" w:rsidP="001D0F6A">
      <w:pPr>
        <w:ind w:firstLine="720"/>
        <w:jc w:val="both"/>
        <w:rPr>
          <w:lang w:val="en-US"/>
        </w:rPr>
      </w:pPr>
      <w:r>
        <w:t>DEEPFENSE áp dụng SDT theo 3 cách cụ thể: Autonomy — người dùng được tự do chọn cấp độ Challenge (không bị ép theo thứ tự tuyến tính), tự quyết định học module Academy nào trước, và có thể sử dụng bất kỳ tính năng nào mà không cần hoàn thành "unlock path" cứng nhắc. Competence — hệ thống phản hồi tức thì sau mỗi câu trả lời trong Challenge (điểm + giải thích tại sao đúng/sai), biểu đồ tiến độ module Academy, và độ khó Challenge được thiết kế tăng dần từ Mức 1 (rất dễ, artifact rõ ràng) đến Mức 10 (chuyên nghiệp, deepfake gần hoàn hảo). Relatedness — Crisis Hub cung cấp cảm giác "không đơn độc" khi đối mặt với lừa đảo; tính năng chia sẻ kết quả Challenge lên mạng xã hội tạo yếu tố cộng đồng tích cực.</w:t>
      </w:r>
    </w:p>
    <w:p w14:paraId="3ADFEFE1" w14:textId="77777777" w:rsidR="0095141C" w:rsidRDefault="0095141C" w:rsidP="001D0F6A">
      <w:pPr>
        <w:ind w:firstLine="720"/>
        <w:jc w:val="both"/>
        <w:rPr>
          <w:lang w:val="en-US"/>
        </w:rPr>
      </w:pPr>
    </w:p>
    <w:p w14:paraId="11C6E1B8" w14:textId="77777777" w:rsidR="0095141C" w:rsidRDefault="0095141C" w:rsidP="001D0F6A">
      <w:pPr>
        <w:ind w:firstLine="720"/>
        <w:jc w:val="both"/>
        <w:rPr>
          <w:lang w:val="en-US"/>
        </w:rPr>
      </w:pPr>
    </w:p>
    <w:p w14:paraId="483052FA" w14:textId="77777777" w:rsidR="0095141C" w:rsidRPr="0095141C" w:rsidRDefault="0095141C" w:rsidP="001D0F6A">
      <w:pPr>
        <w:ind w:firstLine="720"/>
        <w:jc w:val="both"/>
        <w:rPr>
          <w:lang w:val="en-US"/>
        </w:rPr>
      </w:pPr>
    </w:p>
    <w:p w14:paraId="2D4D417B" w14:textId="77777777" w:rsidR="001D0F6A" w:rsidRDefault="001D0F6A" w:rsidP="001D0F6A">
      <w:pPr>
        <w:pStyle w:val="Heading2"/>
      </w:pPr>
      <w:bookmarkStart w:id="65" w:name="_Toc231667508"/>
      <w:bookmarkStart w:id="66" w:name="_Toc231727547"/>
      <w:r>
        <w:t>2.3. Công nghệ AI và Large Language Models</w:t>
      </w:r>
      <w:bookmarkEnd w:id="65"/>
      <w:bookmarkEnd w:id="66"/>
    </w:p>
    <w:p w14:paraId="07D5E0BC" w14:textId="77777777" w:rsidR="001D0F6A" w:rsidRDefault="001D0F6A" w:rsidP="001D0F6A">
      <w:pPr>
        <w:pStyle w:val="Heading3"/>
        <w:rPr>
          <w:rFonts w:hint="eastAsia"/>
        </w:rPr>
      </w:pPr>
      <w:bookmarkStart w:id="67" w:name="_Toc231667509"/>
      <w:bookmarkStart w:id="68" w:name="_Toc231727548"/>
      <w:r>
        <w:t>2.3.1. Kiến trúc Transformer và LLM</w:t>
      </w:r>
      <w:bookmarkEnd w:id="67"/>
      <w:bookmarkEnd w:id="68"/>
    </w:p>
    <w:p w14:paraId="331B36A2" w14:textId="77777777" w:rsidR="001D0F6A" w:rsidRDefault="001D0F6A" w:rsidP="001D0F6A">
      <w:pPr>
        <w:ind w:firstLine="720"/>
        <w:jc w:val="both"/>
      </w:pPr>
      <w:r>
        <w:t>Kiến trúc Transformer, được Vaswani và cộng sự giới thiệu năm 2017 trong bài báo "Attention is All You Need", đã cách mạng hóa lĩnh vực xử lý ngôn ngữ tự nhiên và là nền tảng của hầu hết các Large Language Models (LLM) hiện đại. Khác với các mô hình RNN/LSTM trước đó xử lý tuần tự, Transformer xử lý toàn bộ chuỗi đầu vào song song nhờ cơ chế Self-Attention — cho phép mỗi token trong chuỗi "chú ý" đến tất cả các token khác để xây dựng biểu diễn ngữ nghĩa phong phú hơn. Mô hình gồm hai thành phần: Encoder (mã hóa đầu vào thành biểu diễn trung gian) và Decoder (sinh đầu ra từ biểu diễn đó và các token đã sinh). Các mô hình chỉ-encoder như BERT phù hợp với nhiệm vụ phân loại/hiểu; chỉ-decoder như GPT phù hợp với sinh văn bản; encoder-decoder như T5, Gemini xử lý được cả hai hướng.</w:t>
      </w:r>
    </w:p>
    <w:p w14:paraId="360BB061" w14:textId="77777777" w:rsidR="001D0F6A" w:rsidRDefault="001D0F6A" w:rsidP="001D0F6A">
      <w:pPr>
        <w:pStyle w:val="Heading3"/>
        <w:rPr>
          <w:rFonts w:hint="eastAsia"/>
        </w:rPr>
      </w:pPr>
      <w:bookmarkStart w:id="69" w:name="_Toc231667510"/>
      <w:bookmarkStart w:id="70" w:name="_Toc231727549"/>
      <w:r>
        <w:lastRenderedPageBreak/>
        <w:t>2.3.2. Google Gemini — Mô hình Multimodal</w:t>
      </w:r>
      <w:bookmarkEnd w:id="69"/>
      <w:bookmarkEnd w:id="70"/>
    </w:p>
    <w:p w14:paraId="797A56AC" w14:textId="77777777" w:rsidR="001D0F6A" w:rsidRDefault="001D0F6A" w:rsidP="001D0F6A">
      <w:pPr>
        <w:ind w:firstLine="720"/>
        <w:jc w:val="both"/>
        <w:rPr>
          <w:lang w:val="en-US"/>
        </w:rPr>
      </w:pPr>
      <w:r>
        <w:t>Google Gemini (ra mắt tháng 12/2023) là thế hệ mô hình đa phương thức (natively multimodal) đầu tiên của Google, có khả năng xử lý đồng thời và kết hợp linh hoạt các loại dữ liệu: văn bản, hình ảnh tĩnh, âm thanh, video và code. Điều này phân biệt Gemini với các mô hình như GPT-4V vốn là mô hình ngôn ngữ được bổ sung thêm khả năng xử lý ảnh sau — Gemini được thiết kế multimodal từ đầu, cho hiệu năng và độ chính xác tốt hơn trên các tác vụ kết hợp. Dòng Gemini gồm nhiều phiên bản với trade-off khác nhau: Gemini Ultra (mạnh nhất, đắt nhất), Gemini Pro (cân bằng), Gemini Flash (nhẹ nhất, nhanh nhất, chi phí thấp nhất). DEEPFENSE sử dụng Gemini Flash cho AI Tutor (ưu tiên tốc độ phản hồi) và Gemini Pro cho /api/scan-media (ưu tiên độ chính xác phân tích).</w:t>
      </w:r>
    </w:p>
    <w:p w14:paraId="7BF06A52" w14:textId="77777777" w:rsidR="007E1E0C" w:rsidRDefault="007E1E0C" w:rsidP="001D0F6A">
      <w:pPr>
        <w:ind w:firstLine="720"/>
        <w:jc w:val="both"/>
        <w:rPr>
          <w:lang w:val="en-US"/>
        </w:rPr>
      </w:pPr>
    </w:p>
    <w:p w14:paraId="28323053" w14:textId="77777777" w:rsidR="007E1E0C" w:rsidRPr="007E1E0C" w:rsidRDefault="007E1E0C" w:rsidP="001D0F6A">
      <w:pPr>
        <w:ind w:firstLine="720"/>
        <w:jc w:val="both"/>
        <w:rPr>
          <w:lang w:val="en-US"/>
        </w:rPr>
      </w:pPr>
    </w:p>
    <w:p w14:paraId="655BF1BA" w14:textId="77777777" w:rsidR="001D0F6A" w:rsidRDefault="001D0F6A" w:rsidP="001D0F6A">
      <w:pPr>
        <w:ind w:firstLine="720"/>
        <w:jc w:val="both"/>
        <w:rPr>
          <w:lang w:val="en-US"/>
        </w:rPr>
      </w:pPr>
      <w:r>
        <w:t>Prompt Engineering — nghệ thuật thiết kế câu lệnh (prompt) để dẫn dắt hành vi của LLM — là kỹ năng then chốt trong việc triển khai AI Tutor hiệu quả. Trong môi trường giáo dục an ninh mạng, một system prompt tốt phải đảm bảo: bám sát phạm vi (chỉ trả lời về deepfake, lừa đảo AI, an toàn số), sử dụng ngôn ngữ phổ thông phù hợp người dùng Việt Nam, không khẳng định quá mức (dùng "có khả năng", "khuyến cáo kiểm tra thêm" thay vì "chắc chắn là deepfake"), và hướng người dùng đến hành động cụ thể. System prompt của DEEPFENSE đã trải qua 17 vòng tinh chỉnh — từ phiên bản đầu thiếu biên giới chủ đề, hay "bịa" thông tin, đến phiên bản hiện hành cân bằng được giữa hữu ích và an toàn.</w:t>
      </w:r>
    </w:p>
    <w:p w14:paraId="7F45BA5A" w14:textId="77777777" w:rsidR="0095141C" w:rsidRDefault="0095141C" w:rsidP="001D0F6A">
      <w:pPr>
        <w:ind w:firstLine="720"/>
        <w:jc w:val="both"/>
        <w:rPr>
          <w:lang w:val="en-US"/>
        </w:rPr>
      </w:pPr>
    </w:p>
    <w:p w14:paraId="346A5AAE" w14:textId="77777777" w:rsidR="0095141C" w:rsidRDefault="0095141C" w:rsidP="001D0F6A">
      <w:pPr>
        <w:ind w:firstLine="720"/>
        <w:jc w:val="both"/>
        <w:rPr>
          <w:lang w:val="en-US"/>
        </w:rPr>
      </w:pPr>
    </w:p>
    <w:p w14:paraId="454D0247" w14:textId="77777777" w:rsidR="0095141C" w:rsidRDefault="0095141C" w:rsidP="001D0F6A">
      <w:pPr>
        <w:ind w:firstLine="720"/>
        <w:jc w:val="both"/>
        <w:rPr>
          <w:lang w:val="en-US"/>
        </w:rPr>
      </w:pPr>
    </w:p>
    <w:p w14:paraId="28F4DA77" w14:textId="77777777" w:rsidR="0095141C" w:rsidRDefault="0095141C" w:rsidP="001D0F6A">
      <w:pPr>
        <w:ind w:firstLine="720"/>
        <w:jc w:val="both"/>
        <w:rPr>
          <w:lang w:val="en-US"/>
        </w:rPr>
      </w:pPr>
    </w:p>
    <w:p w14:paraId="3C056C20" w14:textId="77777777" w:rsidR="0095141C" w:rsidRPr="0095141C" w:rsidRDefault="0095141C" w:rsidP="001D0F6A">
      <w:pPr>
        <w:ind w:firstLine="720"/>
        <w:jc w:val="both"/>
        <w:rPr>
          <w:lang w:val="en-US"/>
        </w:rPr>
      </w:pPr>
    </w:p>
    <w:p w14:paraId="1355667B" w14:textId="77777777" w:rsidR="001D0F6A" w:rsidRDefault="001D0F6A" w:rsidP="001D0F6A">
      <w:pPr>
        <w:pStyle w:val="Heading2"/>
      </w:pPr>
      <w:bookmarkStart w:id="71" w:name="_Toc231667511"/>
      <w:bookmarkStart w:id="72" w:name="_Toc231727550"/>
      <w:r>
        <w:t>2.4. Công nghệ Web hiện đại</w:t>
      </w:r>
      <w:bookmarkEnd w:id="71"/>
      <w:bookmarkEnd w:id="72"/>
    </w:p>
    <w:p w14:paraId="4E494477" w14:textId="77777777" w:rsidR="001D0F6A" w:rsidRDefault="001D0F6A" w:rsidP="001D0F6A">
      <w:pPr>
        <w:pStyle w:val="Heading3"/>
        <w:rPr>
          <w:rFonts w:hint="eastAsia"/>
        </w:rPr>
      </w:pPr>
      <w:bookmarkStart w:id="73" w:name="_Toc231667512"/>
      <w:bookmarkStart w:id="74" w:name="_Toc231727551"/>
      <w:r>
        <w:t>2.4.1. React 19 và TypeScript Strict Mode</w:t>
      </w:r>
      <w:bookmarkEnd w:id="73"/>
      <w:bookmarkEnd w:id="74"/>
    </w:p>
    <w:p w14:paraId="6BD46384" w14:textId="77777777" w:rsidR="001D0F6A" w:rsidRDefault="001D0F6A" w:rsidP="001D0F6A">
      <w:pPr>
        <w:ind w:firstLine="720"/>
        <w:jc w:val="both"/>
      </w:pPr>
      <w:r>
        <w:t>React 19 mang đến concurrent rendering với Fiber architecture cho phép ưu tiên hóa tác vụ render, tránh việc một tác vụ nặng block giao diện người dùng. Server Components (thực nghiệm trong React 19) cho phép render component phía server mà không tốn hydration JavaScript ở client. Hook useActionState và useTransition giúp xử lý loading state và form submission gọn gàng hơn. TypeScript với chế độ strict ("strict": true trong tsconfig.json) kích hoạt toàn bộ các kiểm tra kiểu chặt chẽ: strictNullChecks, noImplicitAny, strictFunctionTypes… Lợi ích thực tiễn trong dự án DEEPFENSE: phát hiện sớm bug khi refactor Firestore collection (type mismatch), tự động complete field khi viết query, và giảm đáng kể số lượng runtime error do undefined/null.</w:t>
      </w:r>
    </w:p>
    <w:p w14:paraId="4DFABA6F" w14:textId="77777777" w:rsidR="001D0F6A" w:rsidRDefault="001D0F6A" w:rsidP="001D0F6A">
      <w:pPr>
        <w:pStyle w:val="Heading3"/>
        <w:rPr>
          <w:rFonts w:hint="eastAsia"/>
        </w:rPr>
      </w:pPr>
      <w:bookmarkStart w:id="75" w:name="_Toc231667513"/>
      <w:bookmarkStart w:id="76" w:name="_Toc231727552"/>
      <w:r>
        <w:t>2.4.2. Kiến trúc Serverless và Vercel Edge</w:t>
      </w:r>
      <w:bookmarkEnd w:id="75"/>
      <w:bookmarkEnd w:id="76"/>
    </w:p>
    <w:p w14:paraId="3A8E2023" w14:textId="4FFCCEC8" w:rsidR="007230B4" w:rsidRPr="007230B4" w:rsidRDefault="001D0F6A" w:rsidP="0095141C">
      <w:pPr>
        <w:ind w:firstLine="720"/>
        <w:jc w:val="both"/>
        <w:rPr>
          <w:lang w:val="en-US"/>
        </w:rPr>
      </w:pPr>
      <w:r>
        <w:t xml:space="preserve">Serverless computing, thay vì một server chạy liên tục, triển khai code dưới dạng các "function" được khởi tạo theo yêu cầu và tự động tắt sau khi xử lý xong. Vercel Functions [24] cụ thể hóa mô hình này: mỗi file trong thư mục api/ là một endpoint Node.js, tự động được bundle và deploy cùng frontend, không cần quản lý hạ tầng. Ưu </w:t>
      </w:r>
      <w:r>
        <w:lastRenderedPageBreak/>
        <w:t>điểm: scale từ 0 đến hàng nghìn request/giây tự động, không trả phí khi không có traffic (phù hợp sản phẩm giáo dục có lưu lượng đột biến), không overhead quản lý server. Nhược điểm: cold start (~200–800ms), giới hạn thời gian thực thi, stateless (không dùng được WebSocket lâu dài). DEEPFENSE giải quyết cold start bằng cách sử dụng SSE (Server-Sent Events) cho streaming response AI Tutor, và giữ function size nhỏ để khởi động nhanh. Vercel Edge Network phân phối static assets toàn cầu từ CDN gần người dùng nhất, đảm bảo TTFB thấp bất kể vị trí địa lý.</w:t>
      </w:r>
    </w:p>
    <w:p w14:paraId="72591C2A" w14:textId="77777777" w:rsidR="001D0F6A" w:rsidRDefault="001D0F6A" w:rsidP="001D0F6A">
      <w:pPr>
        <w:pStyle w:val="Heading3"/>
        <w:rPr>
          <w:rFonts w:hint="eastAsia"/>
        </w:rPr>
      </w:pPr>
      <w:bookmarkStart w:id="77" w:name="_Toc231667514"/>
      <w:bookmarkStart w:id="78" w:name="_Toc231727553"/>
      <w:r>
        <w:t>2.4.3. Firebase — Backend-as-a-Service</w:t>
      </w:r>
      <w:bookmarkEnd w:id="77"/>
      <w:bookmarkEnd w:id="78"/>
    </w:p>
    <w:p w14:paraId="5F9A7A9B" w14:textId="77777777" w:rsidR="001D0F6A" w:rsidRDefault="001D0F6A" w:rsidP="001D0F6A">
      <w:pPr>
        <w:ind w:firstLine="720"/>
        <w:jc w:val="both"/>
        <w:rPr>
          <w:lang w:val="en-US"/>
        </w:rPr>
      </w:pPr>
      <w:r>
        <w:t>Firebase của Google cung cấp ba dịch vụ cốt lõi mà DEEPFENSE sử dụng. Firestore là cơ sở dữ liệu NoSQL theo mô hình document/collection, hỗ trợ realtime listener (onSnapshot) — khi dữ liệu thay đổi ở server, UI tự cập nhật không cần polling. Mô hình document phù hợp hoàn toàn với dữ liệu của DEEPFENSE vốn có cấu trúc nested (user → wallet → transactions, user → academy → modules → lessons). Firebase Authentication tích hợp Google OAuth chỉ với 5 dòng code, quản lý JWT token tự động với chu kỳ refresh 1 giờ, không cần tự lưu trữ hay xác thực mật khẩu — loại bỏ hoàn toàn rủi ro credential stuffing. Firebase Cloud Storage cung cấp object storage cho media, với quyền truy cập có thể được kiểm soát granular qua Storage Rules, tương tự Firestore Security Rules. Gói miễn phí Spark Plan đủ phục vụ 5000 MAU với 50k reads/ngày, 20k writes/ngày — phù hợp giai đoạn beta mà không phát sinh chi phí.</w:t>
      </w:r>
    </w:p>
    <w:p w14:paraId="55BC495E" w14:textId="77777777" w:rsidR="00960793" w:rsidRDefault="00960793" w:rsidP="001D0F6A">
      <w:pPr>
        <w:ind w:firstLine="720"/>
        <w:jc w:val="both"/>
        <w:rPr>
          <w:lang w:val="en-US"/>
        </w:rPr>
      </w:pPr>
    </w:p>
    <w:p w14:paraId="54C8471C" w14:textId="77777777" w:rsidR="00960793" w:rsidRDefault="00960793" w:rsidP="001D0F6A">
      <w:pPr>
        <w:ind w:firstLine="720"/>
        <w:jc w:val="both"/>
        <w:rPr>
          <w:lang w:val="en-US"/>
        </w:rPr>
      </w:pPr>
    </w:p>
    <w:p w14:paraId="62BC3134" w14:textId="77777777" w:rsidR="00960793" w:rsidRPr="00960793" w:rsidRDefault="00960793" w:rsidP="001D0F6A">
      <w:pPr>
        <w:ind w:firstLine="720"/>
        <w:jc w:val="both"/>
        <w:rPr>
          <w:lang w:val="en-US"/>
        </w:rPr>
      </w:pPr>
    </w:p>
    <w:p w14:paraId="445E762F" w14:textId="77777777" w:rsidR="001D0F6A" w:rsidRDefault="001D0F6A" w:rsidP="001D0F6A">
      <w:pPr>
        <w:pStyle w:val="Heading2"/>
      </w:pPr>
      <w:bookmarkStart w:id="79" w:name="_Toc231667515"/>
      <w:bookmarkStart w:id="80" w:name="_Toc231727554"/>
      <w:r>
        <w:t>2.5. Công nghệ Blockchain và Token Học tập</w:t>
      </w:r>
      <w:bookmarkEnd w:id="79"/>
      <w:bookmarkEnd w:id="80"/>
    </w:p>
    <w:p w14:paraId="76E8B5CC" w14:textId="77777777" w:rsidR="001D0F6A" w:rsidRDefault="001D0F6A" w:rsidP="001D0F6A">
      <w:pPr>
        <w:pStyle w:val="Heading3"/>
        <w:rPr>
          <w:rFonts w:hint="eastAsia"/>
        </w:rPr>
      </w:pPr>
      <w:bookmarkStart w:id="81" w:name="_Toc231667516"/>
      <w:bookmarkStart w:id="82" w:name="_Toc231727555"/>
      <w:r>
        <w:t>2.5.1. Blockchain, ERC-20 và Polygon Amoy</w:t>
      </w:r>
      <w:bookmarkEnd w:id="81"/>
      <w:bookmarkEnd w:id="82"/>
    </w:p>
    <w:p w14:paraId="5893534F" w14:textId="77777777" w:rsidR="001D0F6A" w:rsidRDefault="001D0F6A" w:rsidP="001D0F6A">
      <w:pPr>
        <w:ind w:firstLine="720"/>
        <w:jc w:val="both"/>
      </w:pPr>
      <w:r>
        <w:t>Blockchain là sổ cái số phân tán (distributed ledger) được đồng thuận và duy trì bởi mạng ngang hàng (peer-to-peer), đảm bảo tính bất biến: một khi dữ liệu được ghi nhận và xác nhận, không thể xóa hay sửa đổi. Đặc tính này lý tưởng cho ứng dụng ghi nhận thành tích học tập — không một thực thể nào có thể "chỉnh sửa lịch sử" điểm số hay chứng chỉ. ERC-20 là chuẩn token thay thế (fungible token standard) trên Ethereum và các chain tương thích EVM, định nghĩa 6 hàm bắt buộc: totalSupply, balanceOf, transfer, approve, transferFrom, allowance. Token theo chuẩn ERC-20 ngay lập tức tương thích với hàng nghìn ví, sàn và công cụ phân tích on-chain. Polygon Amoy là mạng testnet của Polygon PoS, sử dụng MATIC ảo (không có giá trị thực), phí giao dịch gần bằng 0, thời gian xác nhận 2–3 giây — lý tưởng cho giai đoạn phát triển và kiểm thử.</w:t>
      </w:r>
    </w:p>
    <w:p w14:paraId="26EFF5D0" w14:textId="77777777" w:rsidR="001D0F6A" w:rsidRDefault="001D0F6A" w:rsidP="001D0F6A">
      <w:pPr>
        <w:pStyle w:val="Heading3"/>
        <w:rPr>
          <w:rFonts w:hint="eastAsia"/>
        </w:rPr>
      </w:pPr>
      <w:bookmarkStart w:id="83" w:name="_Toc231667517"/>
      <w:bookmarkStart w:id="84" w:name="_Toc231727556"/>
      <w:r>
        <w:t>2.5.2. Mô hình Learn-to-Earn và Nguyên tắc sử dụng có trách nhiệm</w:t>
      </w:r>
      <w:bookmarkEnd w:id="83"/>
      <w:bookmarkEnd w:id="84"/>
    </w:p>
    <w:p w14:paraId="607979AB" w14:textId="3F86AC88" w:rsidR="007230B4" w:rsidRPr="007230B4" w:rsidRDefault="001D0F6A" w:rsidP="00960793">
      <w:pPr>
        <w:ind w:firstLine="720"/>
        <w:jc w:val="both"/>
        <w:rPr>
          <w:lang w:val="en-US"/>
        </w:rPr>
      </w:pPr>
      <w:r>
        <w:t xml:space="preserve">Mô hình "Learn-to-Earn" — kết hợp học tập với phần thưởng crypto — đã được nhiều nền tảng tiên phong như RabbitHole, Project Galxe, Open Campus thử nghiệm từ 2021. Một số bài học quan trọng từ các dự án tiên phong: (i) Khi phần thưởng tài chính quá hấp dẫn, hành vi "nông dân token" (token farming) thay thế mục tiêu học tập — người dùng tối ưu hóa để kiếm token chứ không phải để học; (ii) Các quy định về tài sản số thay đổi nhanh chóng và khác biệt giữa các quốc gia, tạo rủi ro pháp lý nếu không thiết kế cẩn thận; (iii) Sự biến động giá của token gây ra hành vi đầu cơ, mâu thuẫn với </w:t>
      </w:r>
      <w:r>
        <w:lastRenderedPageBreak/>
        <w:t>mục tiêu giáo dục dài hạn. DEEPFENSE áp dụng 3 nguyên tắc giảm thiểu rủi ro: DPF Token không có giá trị quy đổi tiền tệ thực (chỉ dùng trong hệ thống), chỉ hoạt động trên testnet mặc định, và cap cung theo mùa để ngăn lạm phát.</w:t>
      </w:r>
    </w:p>
    <w:p w14:paraId="035AC60F" w14:textId="77777777" w:rsidR="001D0F6A" w:rsidRDefault="001D0F6A" w:rsidP="001D0F6A">
      <w:pPr>
        <w:pStyle w:val="Heading2"/>
      </w:pPr>
      <w:bookmarkStart w:id="85" w:name="_Toc231667518"/>
      <w:bookmarkStart w:id="86" w:name="_Toc231727557"/>
      <w:r>
        <w:t>2.6. So sánh các giải pháp tương đương</w:t>
      </w:r>
      <w:bookmarkEnd w:id="85"/>
      <w:bookmarkEnd w:id="86"/>
    </w:p>
    <w:p w14:paraId="4C6CD336" w14:textId="77777777" w:rsidR="001D0F6A" w:rsidRDefault="001D0F6A" w:rsidP="001D0F6A">
      <w:pPr>
        <w:ind w:firstLine="720"/>
        <w:jc w:val="both"/>
      </w:pPr>
      <w:r>
        <w:t>Để định vị rõ DEEPFENSE trong bức tranh toàn cảnh, Bảng 2.1 so sánh với các nền tảng giáo dục an ninh mạng phổ biến nhất hiện nay. Tiêu chí so sánh được chọn lọc dựa trên những gì người dùng Việt Nam quan tâm nhất: ngôn ngữ, độ chuyên biệt về deepfake, mô hình gamification, chi phí và khả năng tiếp cận.</w:t>
      </w:r>
    </w:p>
    <w:tbl>
      <w:tblPr>
        <w:tblW w:w="886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2000"/>
        <w:gridCol w:w="1500"/>
        <w:gridCol w:w="1500"/>
        <w:gridCol w:w="1500"/>
        <w:gridCol w:w="2360"/>
      </w:tblGrid>
      <w:tr w:rsidR="001D0F6A" w14:paraId="54813320" w14:textId="77777777" w:rsidTr="00576CB4">
        <w:tc>
          <w:tcPr>
            <w:tcW w:w="2000" w:type="dxa"/>
            <w:shd w:val="clear" w:color="auto" w:fill="D6E0F0"/>
            <w:tcMar>
              <w:top w:w="80" w:type="dxa"/>
              <w:left w:w="120" w:type="dxa"/>
              <w:bottom w:w="80" w:type="dxa"/>
              <w:right w:w="120" w:type="dxa"/>
            </w:tcMar>
          </w:tcPr>
          <w:p w14:paraId="05EFAD71" w14:textId="77777777" w:rsidR="001D0F6A" w:rsidRDefault="001D0F6A" w:rsidP="00576CB4">
            <w:pPr>
              <w:jc w:val="center"/>
              <w:rPr>
                <w:sz w:val="22"/>
              </w:rPr>
            </w:pPr>
            <w:r>
              <w:rPr>
                <w:b/>
                <w:sz w:val="22"/>
              </w:rPr>
              <w:t>Tiêu chí</w:t>
            </w:r>
          </w:p>
        </w:tc>
        <w:tc>
          <w:tcPr>
            <w:tcW w:w="1500" w:type="dxa"/>
            <w:shd w:val="clear" w:color="auto" w:fill="D6E0F0"/>
            <w:tcMar>
              <w:top w:w="80" w:type="dxa"/>
              <w:left w:w="120" w:type="dxa"/>
              <w:bottom w:w="80" w:type="dxa"/>
              <w:right w:w="120" w:type="dxa"/>
            </w:tcMar>
          </w:tcPr>
          <w:p w14:paraId="56DD6DF7" w14:textId="77777777" w:rsidR="001D0F6A" w:rsidRDefault="001D0F6A" w:rsidP="00576CB4">
            <w:pPr>
              <w:jc w:val="center"/>
              <w:rPr>
                <w:sz w:val="22"/>
              </w:rPr>
            </w:pPr>
            <w:r>
              <w:rPr>
                <w:b/>
                <w:sz w:val="22"/>
              </w:rPr>
              <w:t>Coursera</w:t>
            </w:r>
          </w:p>
        </w:tc>
        <w:tc>
          <w:tcPr>
            <w:tcW w:w="1500" w:type="dxa"/>
            <w:shd w:val="clear" w:color="auto" w:fill="D6E0F0"/>
            <w:tcMar>
              <w:top w:w="80" w:type="dxa"/>
              <w:left w:w="120" w:type="dxa"/>
              <w:bottom w:w="80" w:type="dxa"/>
              <w:right w:w="120" w:type="dxa"/>
            </w:tcMar>
          </w:tcPr>
          <w:p w14:paraId="07D07320" w14:textId="77777777" w:rsidR="001D0F6A" w:rsidRDefault="001D0F6A" w:rsidP="00576CB4">
            <w:pPr>
              <w:jc w:val="center"/>
              <w:rPr>
                <w:sz w:val="22"/>
              </w:rPr>
            </w:pPr>
            <w:r>
              <w:rPr>
                <w:b/>
                <w:sz w:val="22"/>
              </w:rPr>
              <w:t>TryHackMe</w:t>
            </w:r>
          </w:p>
        </w:tc>
        <w:tc>
          <w:tcPr>
            <w:tcW w:w="1500" w:type="dxa"/>
            <w:shd w:val="clear" w:color="auto" w:fill="D6E0F0"/>
            <w:tcMar>
              <w:top w:w="80" w:type="dxa"/>
              <w:left w:w="120" w:type="dxa"/>
              <w:bottom w:w="80" w:type="dxa"/>
              <w:right w:w="120" w:type="dxa"/>
            </w:tcMar>
          </w:tcPr>
          <w:p w14:paraId="62DD56A8" w14:textId="77777777" w:rsidR="001D0F6A" w:rsidRDefault="001D0F6A" w:rsidP="00576CB4">
            <w:pPr>
              <w:jc w:val="center"/>
              <w:rPr>
                <w:sz w:val="22"/>
              </w:rPr>
            </w:pPr>
            <w:r>
              <w:rPr>
                <w:b/>
                <w:sz w:val="22"/>
              </w:rPr>
              <w:t>Cybrary</w:t>
            </w:r>
          </w:p>
        </w:tc>
        <w:tc>
          <w:tcPr>
            <w:tcW w:w="2360" w:type="dxa"/>
            <w:shd w:val="clear" w:color="auto" w:fill="D6E0F0"/>
            <w:tcMar>
              <w:top w:w="80" w:type="dxa"/>
              <w:left w:w="120" w:type="dxa"/>
              <w:bottom w:w="80" w:type="dxa"/>
              <w:right w:w="120" w:type="dxa"/>
            </w:tcMar>
          </w:tcPr>
          <w:p w14:paraId="60526889" w14:textId="77777777" w:rsidR="001D0F6A" w:rsidRDefault="001D0F6A" w:rsidP="00576CB4">
            <w:pPr>
              <w:jc w:val="center"/>
              <w:rPr>
                <w:sz w:val="22"/>
              </w:rPr>
            </w:pPr>
            <w:r>
              <w:rPr>
                <w:b/>
                <w:sz w:val="22"/>
              </w:rPr>
              <w:t>DEEPFENSE</w:t>
            </w:r>
          </w:p>
        </w:tc>
      </w:tr>
      <w:tr w:rsidR="001D0F6A" w14:paraId="5B962C19" w14:textId="77777777" w:rsidTr="00576CB4">
        <w:tc>
          <w:tcPr>
            <w:tcW w:w="2000" w:type="dxa"/>
            <w:tcMar>
              <w:top w:w="80" w:type="dxa"/>
              <w:left w:w="120" w:type="dxa"/>
              <w:bottom w:w="80" w:type="dxa"/>
              <w:right w:w="120" w:type="dxa"/>
            </w:tcMar>
          </w:tcPr>
          <w:p w14:paraId="7B9326EB" w14:textId="77777777" w:rsidR="001D0F6A" w:rsidRDefault="001D0F6A" w:rsidP="00576CB4">
            <w:pPr>
              <w:jc w:val="both"/>
              <w:rPr>
                <w:sz w:val="22"/>
              </w:rPr>
            </w:pPr>
            <w:r>
              <w:rPr>
                <w:sz w:val="22"/>
              </w:rPr>
              <w:t>Deepfake chuyên biệt</w:t>
            </w:r>
          </w:p>
        </w:tc>
        <w:tc>
          <w:tcPr>
            <w:tcW w:w="1500" w:type="dxa"/>
            <w:tcMar>
              <w:top w:w="80" w:type="dxa"/>
              <w:left w:w="120" w:type="dxa"/>
              <w:bottom w:w="80" w:type="dxa"/>
              <w:right w:w="120" w:type="dxa"/>
            </w:tcMar>
          </w:tcPr>
          <w:p w14:paraId="5748EC79" w14:textId="77777777" w:rsidR="001D0F6A" w:rsidRDefault="001D0F6A" w:rsidP="00576CB4">
            <w:pPr>
              <w:jc w:val="both"/>
              <w:rPr>
                <w:sz w:val="22"/>
              </w:rPr>
            </w:pPr>
            <w:r>
              <w:rPr>
                <w:sz w:val="22"/>
              </w:rPr>
              <w:t>Không</w:t>
            </w:r>
          </w:p>
        </w:tc>
        <w:tc>
          <w:tcPr>
            <w:tcW w:w="1500" w:type="dxa"/>
            <w:tcMar>
              <w:top w:w="80" w:type="dxa"/>
              <w:left w:w="120" w:type="dxa"/>
              <w:bottom w:w="80" w:type="dxa"/>
              <w:right w:w="120" w:type="dxa"/>
            </w:tcMar>
          </w:tcPr>
          <w:p w14:paraId="23A4B567" w14:textId="77777777" w:rsidR="001D0F6A" w:rsidRDefault="001D0F6A" w:rsidP="00576CB4">
            <w:pPr>
              <w:jc w:val="both"/>
              <w:rPr>
                <w:sz w:val="22"/>
              </w:rPr>
            </w:pPr>
            <w:r>
              <w:rPr>
                <w:sz w:val="22"/>
              </w:rPr>
              <w:t>Hạn chế</w:t>
            </w:r>
          </w:p>
        </w:tc>
        <w:tc>
          <w:tcPr>
            <w:tcW w:w="1500" w:type="dxa"/>
            <w:tcMar>
              <w:top w:w="80" w:type="dxa"/>
              <w:left w:w="120" w:type="dxa"/>
              <w:bottom w:w="80" w:type="dxa"/>
              <w:right w:w="120" w:type="dxa"/>
            </w:tcMar>
          </w:tcPr>
          <w:p w14:paraId="00CFE2EC" w14:textId="77777777" w:rsidR="001D0F6A" w:rsidRDefault="001D0F6A" w:rsidP="00576CB4">
            <w:pPr>
              <w:jc w:val="both"/>
              <w:rPr>
                <w:sz w:val="22"/>
              </w:rPr>
            </w:pPr>
            <w:r>
              <w:rPr>
                <w:sz w:val="22"/>
              </w:rPr>
              <w:t>Không</w:t>
            </w:r>
          </w:p>
        </w:tc>
        <w:tc>
          <w:tcPr>
            <w:tcW w:w="2360" w:type="dxa"/>
            <w:tcMar>
              <w:top w:w="80" w:type="dxa"/>
              <w:left w:w="120" w:type="dxa"/>
              <w:bottom w:w="80" w:type="dxa"/>
              <w:right w:w="120" w:type="dxa"/>
            </w:tcMar>
          </w:tcPr>
          <w:p w14:paraId="42413B8B" w14:textId="77777777" w:rsidR="001D0F6A" w:rsidRDefault="001D0F6A" w:rsidP="00576CB4">
            <w:pPr>
              <w:jc w:val="both"/>
              <w:rPr>
                <w:sz w:val="22"/>
              </w:rPr>
            </w:pPr>
            <w:r>
              <w:rPr>
                <w:sz w:val="22"/>
              </w:rPr>
              <w:t>Trọng tâm</w:t>
            </w:r>
          </w:p>
        </w:tc>
      </w:tr>
      <w:tr w:rsidR="001D0F6A" w14:paraId="58CEDCDE" w14:textId="77777777" w:rsidTr="00576CB4">
        <w:tc>
          <w:tcPr>
            <w:tcW w:w="2000" w:type="dxa"/>
            <w:tcMar>
              <w:top w:w="80" w:type="dxa"/>
              <w:left w:w="120" w:type="dxa"/>
              <w:bottom w:w="80" w:type="dxa"/>
              <w:right w:w="120" w:type="dxa"/>
            </w:tcMar>
          </w:tcPr>
          <w:p w14:paraId="2B268FE7" w14:textId="77777777" w:rsidR="001D0F6A" w:rsidRDefault="001D0F6A" w:rsidP="00576CB4">
            <w:pPr>
              <w:jc w:val="both"/>
              <w:rPr>
                <w:sz w:val="22"/>
              </w:rPr>
            </w:pPr>
            <w:r>
              <w:rPr>
                <w:sz w:val="22"/>
              </w:rPr>
              <w:t>Tiếng Việt bản địa</w:t>
            </w:r>
          </w:p>
        </w:tc>
        <w:tc>
          <w:tcPr>
            <w:tcW w:w="1500" w:type="dxa"/>
            <w:tcMar>
              <w:top w:w="80" w:type="dxa"/>
              <w:left w:w="120" w:type="dxa"/>
              <w:bottom w:w="80" w:type="dxa"/>
              <w:right w:w="120" w:type="dxa"/>
            </w:tcMar>
          </w:tcPr>
          <w:p w14:paraId="016B5C13" w14:textId="77777777" w:rsidR="001D0F6A" w:rsidRDefault="001D0F6A" w:rsidP="00576CB4">
            <w:pPr>
              <w:jc w:val="both"/>
              <w:rPr>
                <w:sz w:val="22"/>
              </w:rPr>
            </w:pPr>
            <w:r>
              <w:rPr>
                <w:sz w:val="22"/>
              </w:rPr>
              <w:t>Phụ đề</w:t>
            </w:r>
          </w:p>
        </w:tc>
        <w:tc>
          <w:tcPr>
            <w:tcW w:w="1500" w:type="dxa"/>
            <w:tcMar>
              <w:top w:w="80" w:type="dxa"/>
              <w:left w:w="120" w:type="dxa"/>
              <w:bottom w:w="80" w:type="dxa"/>
              <w:right w:w="120" w:type="dxa"/>
            </w:tcMar>
          </w:tcPr>
          <w:p w14:paraId="0EB7FF80" w14:textId="77777777" w:rsidR="001D0F6A" w:rsidRDefault="001D0F6A" w:rsidP="00576CB4">
            <w:pPr>
              <w:jc w:val="both"/>
              <w:rPr>
                <w:sz w:val="22"/>
              </w:rPr>
            </w:pPr>
            <w:r>
              <w:rPr>
                <w:sz w:val="22"/>
              </w:rPr>
              <w:t>Không</w:t>
            </w:r>
          </w:p>
        </w:tc>
        <w:tc>
          <w:tcPr>
            <w:tcW w:w="1500" w:type="dxa"/>
            <w:tcMar>
              <w:top w:w="80" w:type="dxa"/>
              <w:left w:w="120" w:type="dxa"/>
              <w:bottom w:w="80" w:type="dxa"/>
              <w:right w:w="120" w:type="dxa"/>
            </w:tcMar>
          </w:tcPr>
          <w:p w14:paraId="43D186A0" w14:textId="77777777" w:rsidR="001D0F6A" w:rsidRDefault="001D0F6A" w:rsidP="00576CB4">
            <w:pPr>
              <w:jc w:val="both"/>
              <w:rPr>
                <w:sz w:val="22"/>
              </w:rPr>
            </w:pPr>
            <w:r>
              <w:rPr>
                <w:sz w:val="22"/>
              </w:rPr>
              <w:t>Không</w:t>
            </w:r>
          </w:p>
        </w:tc>
        <w:tc>
          <w:tcPr>
            <w:tcW w:w="2360" w:type="dxa"/>
            <w:tcMar>
              <w:top w:w="80" w:type="dxa"/>
              <w:left w:w="120" w:type="dxa"/>
              <w:bottom w:w="80" w:type="dxa"/>
              <w:right w:w="120" w:type="dxa"/>
            </w:tcMar>
          </w:tcPr>
          <w:p w14:paraId="58268526" w14:textId="77777777" w:rsidR="001D0F6A" w:rsidRDefault="001D0F6A" w:rsidP="00576CB4">
            <w:pPr>
              <w:jc w:val="both"/>
              <w:rPr>
                <w:sz w:val="22"/>
              </w:rPr>
            </w:pPr>
            <w:r>
              <w:rPr>
                <w:sz w:val="22"/>
              </w:rPr>
              <w:t>Có đầy đủ</w:t>
            </w:r>
          </w:p>
        </w:tc>
      </w:tr>
      <w:tr w:rsidR="001D0F6A" w14:paraId="688A4EB6" w14:textId="77777777" w:rsidTr="00576CB4">
        <w:tc>
          <w:tcPr>
            <w:tcW w:w="2000" w:type="dxa"/>
            <w:tcMar>
              <w:top w:w="80" w:type="dxa"/>
              <w:left w:w="120" w:type="dxa"/>
              <w:bottom w:w="80" w:type="dxa"/>
              <w:right w:w="120" w:type="dxa"/>
            </w:tcMar>
          </w:tcPr>
          <w:p w14:paraId="12FC173A" w14:textId="77777777" w:rsidR="001D0F6A" w:rsidRDefault="001D0F6A" w:rsidP="00576CB4">
            <w:pPr>
              <w:jc w:val="both"/>
              <w:rPr>
                <w:sz w:val="22"/>
              </w:rPr>
            </w:pPr>
            <w:r>
              <w:rPr>
                <w:sz w:val="22"/>
              </w:rPr>
              <w:t>Gamification mạnh</w:t>
            </w:r>
          </w:p>
        </w:tc>
        <w:tc>
          <w:tcPr>
            <w:tcW w:w="1500" w:type="dxa"/>
            <w:tcMar>
              <w:top w:w="80" w:type="dxa"/>
              <w:left w:w="120" w:type="dxa"/>
              <w:bottom w:w="80" w:type="dxa"/>
              <w:right w:w="120" w:type="dxa"/>
            </w:tcMar>
          </w:tcPr>
          <w:p w14:paraId="6C13D918" w14:textId="77777777" w:rsidR="001D0F6A" w:rsidRDefault="001D0F6A" w:rsidP="00576CB4">
            <w:pPr>
              <w:jc w:val="both"/>
              <w:rPr>
                <w:sz w:val="22"/>
              </w:rPr>
            </w:pPr>
            <w:r>
              <w:rPr>
                <w:sz w:val="22"/>
              </w:rPr>
              <w:t>Thấp</w:t>
            </w:r>
          </w:p>
        </w:tc>
        <w:tc>
          <w:tcPr>
            <w:tcW w:w="1500" w:type="dxa"/>
            <w:tcMar>
              <w:top w:w="80" w:type="dxa"/>
              <w:left w:w="120" w:type="dxa"/>
              <w:bottom w:w="80" w:type="dxa"/>
              <w:right w:w="120" w:type="dxa"/>
            </w:tcMar>
          </w:tcPr>
          <w:p w14:paraId="507C636E" w14:textId="77777777" w:rsidR="001D0F6A" w:rsidRDefault="001D0F6A" w:rsidP="00576CB4">
            <w:pPr>
              <w:jc w:val="both"/>
              <w:rPr>
                <w:sz w:val="22"/>
              </w:rPr>
            </w:pPr>
            <w:r>
              <w:rPr>
                <w:sz w:val="22"/>
              </w:rPr>
              <w:t>Cao</w:t>
            </w:r>
          </w:p>
        </w:tc>
        <w:tc>
          <w:tcPr>
            <w:tcW w:w="1500" w:type="dxa"/>
            <w:tcMar>
              <w:top w:w="80" w:type="dxa"/>
              <w:left w:w="120" w:type="dxa"/>
              <w:bottom w:w="80" w:type="dxa"/>
              <w:right w:w="120" w:type="dxa"/>
            </w:tcMar>
          </w:tcPr>
          <w:p w14:paraId="4EFF5A96" w14:textId="77777777" w:rsidR="001D0F6A" w:rsidRDefault="001D0F6A" w:rsidP="00576CB4">
            <w:pPr>
              <w:jc w:val="both"/>
              <w:rPr>
                <w:sz w:val="22"/>
              </w:rPr>
            </w:pPr>
            <w:r>
              <w:rPr>
                <w:sz w:val="22"/>
              </w:rPr>
              <w:t>Trung bình</w:t>
            </w:r>
          </w:p>
        </w:tc>
        <w:tc>
          <w:tcPr>
            <w:tcW w:w="2360" w:type="dxa"/>
            <w:tcMar>
              <w:top w:w="80" w:type="dxa"/>
              <w:left w:w="120" w:type="dxa"/>
              <w:bottom w:w="80" w:type="dxa"/>
              <w:right w:w="120" w:type="dxa"/>
            </w:tcMar>
          </w:tcPr>
          <w:p w14:paraId="35430E59" w14:textId="77777777" w:rsidR="001D0F6A" w:rsidRDefault="001D0F6A" w:rsidP="00576CB4">
            <w:pPr>
              <w:jc w:val="both"/>
              <w:rPr>
                <w:sz w:val="22"/>
              </w:rPr>
            </w:pPr>
            <w:r>
              <w:rPr>
                <w:sz w:val="22"/>
              </w:rPr>
              <w:t>Cao</w:t>
            </w:r>
          </w:p>
        </w:tc>
      </w:tr>
      <w:tr w:rsidR="001D0F6A" w14:paraId="0E713427" w14:textId="77777777" w:rsidTr="00576CB4">
        <w:tc>
          <w:tcPr>
            <w:tcW w:w="2000" w:type="dxa"/>
            <w:tcMar>
              <w:top w:w="80" w:type="dxa"/>
              <w:left w:w="120" w:type="dxa"/>
              <w:bottom w:w="80" w:type="dxa"/>
              <w:right w:w="120" w:type="dxa"/>
            </w:tcMar>
          </w:tcPr>
          <w:p w14:paraId="1CFA88EA" w14:textId="77777777" w:rsidR="001D0F6A" w:rsidRDefault="001D0F6A" w:rsidP="00576CB4">
            <w:pPr>
              <w:jc w:val="both"/>
              <w:rPr>
                <w:sz w:val="22"/>
              </w:rPr>
            </w:pPr>
            <w:r>
              <w:rPr>
                <w:sz w:val="22"/>
              </w:rPr>
              <w:t>Đối tượng phổ thông</w:t>
            </w:r>
          </w:p>
        </w:tc>
        <w:tc>
          <w:tcPr>
            <w:tcW w:w="1500" w:type="dxa"/>
            <w:tcMar>
              <w:top w:w="80" w:type="dxa"/>
              <w:left w:w="120" w:type="dxa"/>
              <w:bottom w:w="80" w:type="dxa"/>
              <w:right w:w="120" w:type="dxa"/>
            </w:tcMar>
          </w:tcPr>
          <w:p w14:paraId="526348F5" w14:textId="77777777" w:rsidR="001D0F6A" w:rsidRDefault="001D0F6A" w:rsidP="00576CB4">
            <w:pPr>
              <w:jc w:val="both"/>
              <w:rPr>
                <w:sz w:val="22"/>
              </w:rPr>
            </w:pPr>
            <w:r>
              <w:rPr>
                <w:sz w:val="22"/>
              </w:rPr>
              <w:t>Trung bình</w:t>
            </w:r>
          </w:p>
        </w:tc>
        <w:tc>
          <w:tcPr>
            <w:tcW w:w="1500" w:type="dxa"/>
            <w:tcMar>
              <w:top w:w="80" w:type="dxa"/>
              <w:left w:w="120" w:type="dxa"/>
              <w:bottom w:w="80" w:type="dxa"/>
              <w:right w:w="120" w:type="dxa"/>
            </w:tcMar>
          </w:tcPr>
          <w:p w14:paraId="45F2B193" w14:textId="77777777" w:rsidR="001D0F6A" w:rsidRDefault="001D0F6A" w:rsidP="00576CB4">
            <w:pPr>
              <w:jc w:val="both"/>
              <w:rPr>
                <w:sz w:val="22"/>
              </w:rPr>
            </w:pPr>
            <w:r>
              <w:rPr>
                <w:sz w:val="22"/>
              </w:rPr>
              <w:t>Thấp</w:t>
            </w:r>
          </w:p>
        </w:tc>
        <w:tc>
          <w:tcPr>
            <w:tcW w:w="1500" w:type="dxa"/>
            <w:tcMar>
              <w:top w:w="80" w:type="dxa"/>
              <w:left w:w="120" w:type="dxa"/>
              <w:bottom w:w="80" w:type="dxa"/>
              <w:right w:w="120" w:type="dxa"/>
            </w:tcMar>
          </w:tcPr>
          <w:p w14:paraId="0A9334B0" w14:textId="77777777" w:rsidR="001D0F6A" w:rsidRDefault="001D0F6A" w:rsidP="00576CB4">
            <w:pPr>
              <w:jc w:val="both"/>
              <w:rPr>
                <w:sz w:val="22"/>
              </w:rPr>
            </w:pPr>
            <w:r>
              <w:rPr>
                <w:sz w:val="22"/>
              </w:rPr>
              <w:t>Thấp</w:t>
            </w:r>
          </w:p>
        </w:tc>
        <w:tc>
          <w:tcPr>
            <w:tcW w:w="2360" w:type="dxa"/>
            <w:tcMar>
              <w:top w:w="80" w:type="dxa"/>
              <w:left w:w="120" w:type="dxa"/>
              <w:bottom w:w="80" w:type="dxa"/>
              <w:right w:w="120" w:type="dxa"/>
            </w:tcMar>
          </w:tcPr>
          <w:p w14:paraId="4C590713" w14:textId="77777777" w:rsidR="001D0F6A" w:rsidRDefault="001D0F6A" w:rsidP="00576CB4">
            <w:pPr>
              <w:jc w:val="both"/>
              <w:rPr>
                <w:sz w:val="22"/>
              </w:rPr>
            </w:pPr>
            <w:r>
              <w:rPr>
                <w:sz w:val="22"/>
              </w:rPr>
              <w:t>Trọng tâm</w:t>
            </w:r>
          </w:p>
        </w:tc>
      </w:tr>
      <w:tr w:rsidR="001D0F6A" w14:paraId="08625C09" w14:textId="77777777" w:rsidTr="00576CB4">
        <w:tc>
          <w:tcPr>
            <w:tcW w:w="2000" w:type="dxa"/>
            <w:tcMar>
              <w:top w:w="80" w:type="dxa"/>
              <w:left w:w="120" w:type="dxa"/>
              <w:bottom w:w="80" w:type="dxa"/>
              <w:right w:w="120" w:type="dxa"/>
            </w:tcMar>
          </w:tcPr>
          <w:p w14:paraId="27EA8440" w14:textId="77777777" w:rsidR="001D0F6A" w:rsidRDefault="001D0F6A" w:rsidP="00576CB4">
            <w:pPr>
              <w:jc w:val="both"/>
              <w:rPr>
                <w:sz w:val="22"/>
              </w:rPr>
            </w:pPr>
            <w:r>
              <w:rPr>
                <w:sz w:val="22"/>
              </w:rPr>
              <w:t>AI Tutor</w:t>
            </w:r>
          </w:p>
        </w:tc>
        <w:tc>
          <w:tcPr>
            <w:tcW w:w="1500" w:type="dxa"/>
            <w:tcMar>
              <w:top w:w="80" w:type="dxa"/>
              <w:left w:w="120" w:type="dxa"/>
              <w:bottom w:w="80" w:type="dxa"/>
              <w:right w:w="120" w:type="dxa"/>
            </w:tcMar>
          </w:tcPr>
          <w:p w14:paraId="6AE05B0C" w14:textId="77777777" w:rsidR="001D0F6A" w:rsidRDefault="001D0F6A" w:rsidP="00576CB4">
            <w:pPr>
              <w:jc w:val="both"/>
              <w:rPr>
                <w:sz w:val="22"/>
              </w:rPr>
            </w:pPr>
            <w:r>
              <w:rPr>
                <w:sz w:val="22"/>
              </w:rPr>
              <w:t>Hạn chế</w:t>
            </w:r>
          </w:p>
        </w:tc>
        <w:tc>
          <w:tcPr>
            <w:tcW w:w="1500" w:type="dxa"/>
            <w:tcMar>
              <w:top w:w="80" w:type="dxa"/>
              <w:left w:w="120" w:type="dxa"/>
              <w:bottom w:w="80" w:type="dxa"/>
              <w:right w:w="120" w:type="dxa"/>
            </w:tcMar>
          </w:tcPr>
          <w:p w14:paraId="3C11C65C" w14:textId="77777777" w:rsidR="001D0F6A" w:rsidRDefault="001D0F6A" w:rsidP="00576CB4">
            <w:pPr>
              <w:jc w:val="both"/>
              <w:rPr>
                <w:sz w:val="22"/>
              </w:rPr>
            </w:pPr>
            <w:r>
              <w:rPr>
                <w:sz w:val="22"/>
              </w:rPr>
              <w:t>Không</w:t>
            </w:r>
          </w:p>
        </w:tc>
        <w:tc>
          <w:tcPr>
            <w:tcW w:w="1500" w:type="dxa"/>
            <w:tcMar>
              <w:top w:w="80" w:type="dxa"/>
              <w:left w:w="120" w:type="dxa"/>
              <w:bottom w:w="80" w:type="dxa"/>
              <w:right w:w="120" w:type="dxa"/>
            </w:tcMar>
          </w:tcPr>
          <w:p w14:paraId="10F37996" w14:textId="77777777" w:rsidR="001D0F6A" w:rsidRDefault="001D0F6A" w:rsidP="00576CB4">
            <w:pPr>
              <w:jc w:val="both"/>
              <w:rPr>
                <w:sz w:val="22"/>
              </w:rPr>
            </w:pPr>
            <w:r>
              <w:rPr>
                <w:sz w:val="22"/>
              </w:rPr>
              <w:t>Không</w:t>
            </w:r>
          </w:p>
        </w:tc>
        <w:tc>
          <w:tcPr>
            <w:tcW w:w="2360" w:type="dxa"/>
            <w:tcMar>
              <w:top w:w="80" w:type="dxa"/>
              <w:left w:w="120" w:type="dxa"/>
              <w:bottom w:w="80" w:type="dxa"/>
              <w:right w:w="120" w:type="dxa"/>
            </w:tcMar>
          </w:tcPr>
          <w:p w14:paraId="678C31E0" w14:textId="77777777" w:rsidR="001D0F6A" w:rsidRDefault="001D0F6A" w:rsidP="00576CB4">
            <w:pPr>
              <w:jc w:val="both"/>
              <w:rPr>
                <w:sz w:val="22"/>
              </w:rPr>
            </w:pPr>
            <w:r>
              <w:rPr>
                <w:sz w:val="22"/>
              </w:rPr>
              <w:t>Có (Gemini)</w:t>
            </w:r>
          </w:p>
        </w:tc>
      </w:tr>
      <w:tr w:rsidR="001D0F6A" w14:paraId="2468FF73" w14:textId="77777777" w:rsidTr="00576CB4">
        <w:tc>
          <w:tcPr>
            <w:tcW w:w="2000" w:type="dxa"/>
            <w:tcMar>
              <w:top w:w="80" w:type="dxa"/>
              <w:left w:w="120" w:type="dxa"/>
              <w:bottom w:w="80" w:type="dxa"/>
              <w:right w:w="120" w:type="dxa"/>
            </w:tcMar>
          </w:tcPr>
          <w:p w14:paraId="407169D6" w14:textId="77777777" w:rsidR="001D0F6A" w:rsidRDefault="001D0F6A" w:rsidP="00576CB4">
            <w:pPr>
              <w:jc w:val="both"/>
              <w:rPr>
                <w:sz w:val="22"/>
              </w:rPr>
            </w:pPr>
            <w:r>
              <w:rPr>
                <w:sz w:val="22"/>
              </w:rPr>
              <w:t>Chi phí cá nhân</w:t>
            </w:r>
          </w:p>
        </w:tc>
        <w:tc>
          <w:tcPr>
            <w:tcW w:w="1500" w:type="dxa"/>
            <w:tcMar>
              <w:top w:w="80" w:type="dxa"/>
              <w:left w:w="120" w:type="dxa"/>
              <w:bottom w:w="80" w:type="dxa"/>
              <w:right w:w="120" w:type="dxa"/>
            </w:tcMar>
          </w:tcPr>
          <w:p w14:paraId="59F602CB" w14:textId="77777777" w:rsidR="001D0F6A" w:rsidRDefault="001D0F6A" w:rsidP="00576CB4">
            <w:pPr>
              <w:jc w:val="both"/>
              <w:rPr>
                <w:sz w:val="22"/>
              </w:rPr>
            </w:pPr>
            <w:r>
              <w:rPr>
                <w:sz w:val="22"/>
              </w:rPr>
              <w:t>Trả phí</w:t>
            </w:r>
          </w:p>
        </w:tc>
        <w:tc>
          <w:tcPr>
            <w:tcW w:w="1500" w:type="dxa"/>
            <w:tcMar>
              <w:top w:w="80" w:type="dxa"/>
              <w:left w:w="120" w:type="dxa"/>
              <w:bottom w:w="80" w:type="dxa"/>
              <w:right w:w="120" w:type="dxa"/>
            </w:tcMar>
          </w:tcPr>
          <w:p w14:paraId="4DD60D99" w14:textId="77777777" w:rsidR="001D0F6A" w:rsidRDefault="001D0F6A" w:rsidP="00576CB4">
            <w:pPr>
              <w:jc w:val="both"/>
              <w:rPr>
                <w:sz w:val="22"/>
              </w:rPr>
            </w:pPr>
            <w:r>
              <w:rPr>
                <w:sz w:val="22"/>
              </w:rPr>
              <w:t>Freemium</w:t>
            </w:r>
          </w:p>
        </w:tc>
        <w:tc>
          <w:tcPr>
            <w:tcW w:w="1500" w:type="dxa"/>
            <w:tcMar>
              <w:top w:w="80" w:type="dxa"/>
              <w:left w:w="120" w:type="dxa"/>
              <w:bottom w:w="80" w:type="dxa"/>
              <w:right w:w="120" w:type="dxa"/>
            </w:tcMar>
          </w:tcPr>
          <w:p w14:paraId="27D476FB" w14:textId="77777777" w:rsidR="001D0F6A" w:rsidRDefault="001D0F6A" w:rsidP="00576CB4">
            <w:pPr>
              <w:jc w:val="both"/>
              <w:rPr>
                <w:sz w:val="22"/>
              </w:rPr>
            </w:pPr>
            <w:r>
              <w:rPr>
                <w:sz w:val="22"/>
              </w:rPr>
              <w:t>Freemium</w:t>
            </w:r>
          </w:p>
        </w:tc>
        <w:tc>
          <w:tcPr>
            <w:tcW w:w="2360" w:type="dxa"/>
            <w:tcMar>
              <w:top w:w="80" w:type="dxa"/>
              <w:left w:w="120" w:type="dxa"/>
              <w:bottom w:w="80" w:type="dxa"/>
              <w:right w:w="120" w:type="dxa"/>
            </w:tcMar>
          </w:tcPr>
          <w:p w14:paraId="1CE55134" w14:textId="77777777" w:rsidR="001D0F6A" w:rsidRDefault="001D0F6A" w:rsidP="00576CB4">
            <w:pPr>
              <w:jc w:val="both"/>
              <w:rPr>
                <w:sz w:val="22"/>
              </w:rPr>
            </w:pPr>
            <w:r>
              <w:rPr>
                <w:sz w:val="22"/>
              </w:rPr>
              <w:t>Miễn phí</w:t>
            </w:r>
          </w:p>
        </w:tc>
      </w:tr>
      <w:tr w:rsidR="001D0F6A" w14:paraId="0629DE1A" w14:textId="77777777" w:rsidTr="00576CB4">
        <w:tc>
          <w:tcPr>
            <w:tcW w:w="2000" w:type="dxa"/>
            <w:tcMar>
              <w:top w:w="80" w:type="dxa"/>
              <w:left w:w="120" w:type="dxa"/>
              <w:bottom w:w="80" w:type="dxa"/>
              <w:right w:w="120" w:type="dxa"/>
            </w:tcMar>
          </w:tcPr>
          <w:p w14:paraId="6B1CA429" w14:textId="77777777" w:rsidR="001D0F6A" w:rsidRDefault="001D0F6A" w:rsidP="00576CB4">
            <w:pPr>
              <w:jc w:val="both"/>
              <w:rPr>
                <w:sz w:val="22"/>
              </w:rPr>
            </w:pPr>
            <w:r>
              <w:rPr>
                <w:sz w:val="22"/>
              </w:rPr>
              <w:t>Phân tích media AI</w:t>
            </w:r>
          </w:p>
        </w:tc>
        <w:tc>
          <w:tcPr>
            <w:tcW w:w="1500" w:type="dxa"/>
            <w:tcMar>
              <w:top w:w="80" w:type="dxa"/>
              <w:left w:w="120" w:type="dxa"/>
              <w:bottom w:w="80" w:type="dxa"/>
              <w:right w:w="120" w:type="dxa"/>
            </w:tcMar>
          </w:tcPr>
          <w:p w14:paraId="44D29A60" w14:textId="77777777" w:rsidR="001D0F6A" w:rsidRDefault="001D0F6A" w:rsidP="00576CB4">
            <w:pPr>
              <w:jc w:val="both"/>
              <w:rPr>
                <w:sz w:val="22"/>
              </w:rPr>
            </w:pPr>
            <w:r>
              <w:rPr>
                <w:sz w:val="22"/>
              </w:rPr>
              <w:t>Không</w:t>
            </w:r>
          </w:p>
        </w:tc>
        <w:tc>
          <w:tcPr>
            <w:tcW w:w="1500" w:type="dxa"/>
            <w:tcMar>
              <w:top w:w="80" w:type="dxa"/>
              <w:left w:w="120" w:type="dxa"/>
              <w:bottom w:w="80" w:type="dxa"/>
              <w:right w:w="120" w:type="dxa"/>
            </w:tcMar>
          </w:tcPr>
          <w:p w14:paraId="5E793ADA" w14:textId="77777777" w:rsidR="001D0F6A" w:rsidRDefault="001D0F6A" w:rsidP="00576CB4">
            <w:pPr>
              <w:jc w:val="both"/>
              <w:rPr>
                <w:sz w:val="22"/>
              </w:rPr>
            </w:pPr>
            <w:r>
              <w:rPr>
                <w:sz w:val="22"/>
              </w:rPr>
              <w:t>Không</w:t>
            </w:r>
          </w:p>
        </w:tc>
        <w:tc>
          <w:tcPr>
            <w:tcW w:w="1500" w:type="dxa"/>
            <w:tcMar>
              <w:top w:w="80" w:type="dxa"/>
              <w:left w:w="120" w:type="dxa"/>
              <w:bottom w:w="80" w:type="dxa"/>
              <w:right w:w="120" w:type="dxa"/>
            </w:tcMar>
          </w:tcPr>
          <w:p w14:paraId="6BD39F33" w14:textId="77777777" w:rsidR="001D0F6A" w:rsidRDefault="001D0F6A" w:rsidP="00576CB4">
            <w:pPr>
              <w:jc w:val="both"/>
              <w:rPr>
                <w:sz w:val="22"/>
              </w:rPr>
            </w:pPr>
            <w:r>
              <w:rPr>
                <w:sz w:val="22"/>
              </w:rPr>
              <w:t>Không</w:t>
            </w:r>
          </w:p>
        </w:tc>
        <w:tc>
          <w:tcPr>
            <w:tcW w:w="2360" w:type="dxa"/>
            <w:tcMar>
              <w:top w:w="80" w:type="dxa"/>
              <w:left w:w="120" w:type="dxa"/>
              <w:bottom w:w="80" w:type="dxa"/>
              <w:right w:w="120" w:type="dxa"/>
            </w:tcMar>
          </w:tcPr>
          <w:p w14:paraId="308F57D9" w14:textId="77777777" w:rsidR="001D0F6A" w:rsidRDefault="001D0F6A" w:rsidP="00576CB4">
            <w:pPr>
              <w:jc w:val="both"/>
              <w:rPr>
                <w:sz w:val="22"/>
              </w:rPr>
            </w:pPr>
            <w:r>
              <w:rPr>
                <w:sz w:val="22"/>
              </w:rPr>
              <w:t>Có (Vision)</w:t>
            </w:r>
          </w:p>
        </w:tc>
      </w:tr>
    </w:tbl>
    <w:p w14:paraId="0F3A3CC0" w14:textId="77777777" w:rsidR="001D0F6A" w:rsidRDefault="001D0F6A" w:rsidP="001D0F6A">
      <w:pPr>
        <w:pStyle w:val="DATNCaptionhinh"/>
      </w:pPr>
      <w:r>
        <w:t>Bảng 2.1. So sánh DEEPFENSE với các nền tảng giáo dục an ninh mạng.</w:t>
      </w:r>
    </w:p>
    <w:p w14:paraId="48395928" w14:textId="77777777" w:rsidR="001D0F6A" w:rsidRDefault="001D0F6A" w:rsidP="001D0F6A">
      <w:pPr>
        <w:ind w:firstLine="720"/>
        <w:jc w:val="both"/>
      </w:pPr>
      <w:r>
        <w:t>Từ bảng so sánh, ba điểm khác biệt nổi bật của DEEPFENSE được xác nhận: (1) Nội dung tiếng Việt chuyên biệt về deepfake — không nền tảng nào ở trên có cả hai yếu tố này kết hợp; (2) Hướng đến người dùng phổ thông thực sự — TryHackMe và Cybrary chủ yếu dành cho người có kiến thức kỹ thuật; (3) AI Tutor với khả năng phân tích media — một tính năng chưa nền tảng giáo dục nào tương đương cung cấp. Khoảng trống này chính là lý do DEEPFENSE tồn tại.</w:t>
      </w:r>
    </w:p>
    <w:p w14:paraId="5B1E3157" w14:textId="77777777" w:rsidR="001D0F6A" w:rsidRDefault="001D0F6A" w:rsidP="001D0F6A">
      <w:pPr>
        <w:pStyle w:val="Heading2"/>
      </w:pPr>
      <w:bookmarkStart w:id="87" w:name="_Toc231667519"/>
      <w:bookmarkStart w:id="88" w:name="_Toc231727558"/>
      <w:r>
        <w:t>2.7. Các công nghệ 3D và Animation</w:t>
      </w:r>
      <w:bookmarkEnd w:id="87"/>
      <w:bookmarkEnd w:id="88"/>
    </w:p>
    <w:p w14:paraId="3057C055" w14:textId="77777777" w:rsidR="001D0F6A" w:rsidRDefault="001D0F6A" w:rsidP="001D0F6A">
      <w:pPr>
        <w:pStyle w:val="Heading3"/>
        <w:rPr>
          <w:rFonts w:hint="eastAsia"/>
        </w:rPr>
      </w:pPr>
      <w:bookmarkStart w:id="89" w:name="_Toc231667520"/>
      <w:bookmarkStart w:id="90" w:name="_Toc231727559"/>
      <w:r>
        <w:t>2.7.1. Three.js và React Three Fiber</w:t>
      </w:r>
      <w:bookmarkEnd w:id="89"/>
      <w:bookmarkEnd w:id="90"/>
    </w:p>
    <w:p w14:paraId="75710466" w14:textId="2C95A44A" w:rsidR="008E2A16" w:rsidRPr="008E2A16" w:rsidRDefault="001D0F6A" w:rsidP="00960793">
      <w:pPr>
        <w:ind w:firstLine="720"/>
        <w:jc w:val="both"/>
        <w:rPr>
          <w:lang w:val="en-US"/>
        </w:rPr>
      </w:pPr>
      <w:r>
        <w:t>Three.js là thư viện WebGL 3D phổ biến nhất trong hệ sinh thái JavaScript, cung cấp API cấp cao để tạo cảnh 3D mà không cần viết GLSL shader trực tiếp. DEEPFENSE sử dụng Three.js để tạo CyberField — nền 3D động trên trang Home: 3000 điểm sáng (particles) kết nối nhau bằng các đường thẳng mỏng, xoay nhẹ nhàng tạo cảm giác "lưới thông tin" cyberpunk. React Three Fiber (@react-three/fiber) là React renderer cho Three.js, cho phép khai báo cảnh 3D bằng JSX component thay vì imperative code — phù hợp với codebase React và dễ quản lý hơn. @react-three/drei cung cấp các helper component như OrbitControls, Stars, Float để giảm boilerplate code.</w:t>
      </w:r>
    </w:p>
    <w:p w14:paraId="394FF134" w14:textId="77777777" w:rsidR="001D0F6A" w:rsidRDefault="001D0F6A" w:rsidP="001D0F6A">
      <w:pPr>
        <w:pStyle w:val="Heading3"/>
        <w:rPr>
          <w:rFonts w:hint="eastAsia"/>
        </w:rPr>
      </w:pPr>
      <w:bookmarkStart w:id="91" w:name="_Toc231667521"/>
      <w:bookmarkStart w:id="92" w:name="_Toc231727560"/>
      <w:r>
        <w:t>2.7.2. GSAP và Lenis Smooth Scroll</w:t>
      </w:r>
      <w:bookmarkEnd w:id="91"/>
      <w:bookmarkEnd w:id="92"/>
    </w:p>
    <w:p w14:paraId="4AE528D0" w14:textId="77777777" w:rsidR="001D0F6A" w:rsidRDefault="001D0F6A" w:rsidP="001D0F6A">
      <w:pPr>
        <w:ind w:firstLine="720"/>
        <w:jc w:val="both"/>
      </w:pPr>
      <w:r>
        <w:t xml:space="preserve">GSAP (GreenSock Animation Platform) là thư viện animation JavaScript được đánh giá cao nhất về hiệu năng và API: timeline-based, hỗ trợ ScrollTrigger (kích hoạt animation khi scroll đến vùng nhất định), Flip (smooth layout animation), và hàng chục </w:t>
      </w:r>
      <w:r>
        <w:lastRenderedPageBreak/>
        <w:t>easing function. DEEPFENSE dùng GSAP cho: stagger animation của các card tính năng trên Home (fade-in + slide-up với delay 0.1s/card), TypewriterText effect trên hero tagline, và AnimatedCounter (đếm số liệu thống kê lên khi vào viewport). Lenis là thư viện smooth scroll hiệu năng cao, dùng GPU-accelerated animation thay vì JavaScript scroll event thông thường — cho cảm giác cuộn "mượt như butter" trên cả mobile và desktop. Cả hai được tắt tự động khi prefers-reduced-motion của hệ điều hành được bật.</w:t>
      </w:r>
    </w:p>
    <w:p w14:paraId="545B93FF" w14:textId="77777777" w:rsidR="001D0F6A" w:rsidRDefault="001D0F6A" w:rsidP="001D0F6A">
      <w:pPr>
        <w:pStyle w:val="Heading2"/>
      </w:pPr>
      <w:bookmarkStart w:id="93" w:name="_Toc231667522"/>
      <w:bookmarkStart w:id="94" w:name="_Toc231727561"/>
      <w:r>
        <w:t>2.9. Tiểu kết chương 2</w:t>
      </w:r>
      <w:bookmarkEnd w:id="93"/>
      <w:bookmarkEnd w:id="94"/>
    </w:p>
    <w:p w14:paraId="58496EB5" w14:textId="77777777" w:rsidR="001D0F6A" w:rsidRDefault="001D0F6A" w:rsidP="001D0F6A">
      <w:pPr>
        <w:ind w:firstLine="720"/>
        <w:jc w:val="both"/>
      </w:pPr>
      <w:r>
        <w:t>Chương 2 đã hệ thống hóa toàn bộ nền tảng lý thuyết và công nghệ cho đề tài, bao gồm: (1) Deepfake — lịch sử phát triển từ autoencoder qua GAN đến Diffusion Models, 6 loại phân loại chính, 7 nhóm dấu hiệu nhận biết chuẩn hóa, và 3 hướng phát hiện kỹ thuật; (2) Gamification — Octalysis Framework và SDT làm khung lý thuyết với phân tích cụ thể cách áp dụng vào thiết kế DEEPFENSE, bao gồm cả rủi ro lạm dụng cơ chế thưởng; (3) Công nghệ web — React 19, TypeScript, Vite, Tailwind, Three.js, GSAP, Lenis được giải thích lý do lựa chọn và trade-off; (4) AI/LLM — Gemini multimodal với đặc điểm prompt engineering 17 vòng; (5) Blockchain — ERC-20, Polygon Amoy, mô hình learn-to-earn có trách nhiệm; (6) So sánh với các giải pháp tương đương khẳng định vị trí độc đáo của DEEPFENSE. Chương 3 sẽ vận dụng tất cả nền tảng này vào phân tích yêu cầu và thiết kế hệ thống.</w:t>
      </w:r>
    </w:p>
    <w:p w14:paraId="653B6E69" w14:textId="77777777" w:rsidR="001D0F6A" w:rsidRDefault="001D0F6A" w:rsidP="001D0F6A">
      <w:pPr>
        <w:pStyle w:val="Heading1"/>
      </w:pPr>
      <w:bookmarkStart w:id="95" w:name="_Toc231667523"/>
      <w:bookmarkStart w:id="96" w:name="_Toc231727562"/>
      <w:r>
        <w:lastRenderedPageBreak/>
        <w:t>CHƯƠNG 3. PHÂN TÍCH VÀ THIẾT KẾ HỆ THỐNG</w:t>
      </w:r>
      <w:bookmarkEnd w:id="95"/>
      <w:bookmarkEnd w:id="96"/>
    </w:p>
    <w:p w14:paraId="340790A1" w14:textId="77777777" w:rsidR="001D0F6A" w:rsidRDefault="001D0F6A" w:rsidP="001D0F6A">
      <w:pPr>
        <w:pStyle w:val="Heading2"/>
      </w:pPr>
      <w:bookmarkStart w:id="97" w:name="_Toc231667524"/>
      <w:bookmarkStart w:id="98" w:name="_Toc231727563"/>
      <w:r>
        <w:t>3.1. Quy trình phát triển và Tư duy sản phẩm</w:t>
      </w:r>
      <w:bookmarkEnd w:id="97"/>
      <w:bookmarkEnd w:id="98"/>
    </w:p>
    <w:p w14:paraId="21444C34" w14:textId="77777777" w:rsidR="001D0F6A" w:rsidRDefault="001D0F6A" w:rsidP="001D0F6A">
      <w:pPr>
        <w:pStyle w:val="Heading3"/>
        <w:rPr>
          <w:rFonts w:hint="eastAsia"/>
        </w:rPr>
      </w:pPr>
      <w:bookmarkStart w:id="99" w:name="_Toc231667525"/>
      <w:bookmarkStart w:id="100" w:name="_Toc231727564"/>
      <w:r>
        <w:t>3.1.1. Phương pháp Agile và vòng lặp Build–Measure–Learn</w:t>
      </w:r>
      <w:bookmarkEnd w:id="99"/>
      <w:bookmarkEnd w:id="100"/>
    </w:p>
    <w:p w14:paraId="542C26F4" w14:textId="77777777" w:rsidR="001D0F6A" w:rsidRDefault="001D0F6A" w:rsidP="001D0F6A">
      <w:pPr>
        <w:ind w:firstLine="720"/>
        <w:jc w:val="both"/>
      </w:pPr>
      <w:r>
        <w:t>Đề tài áp dụng mô hình Agile rút gọn với sprint 1–2 tuần, kết hợp với triết lý Lean Startup (Ries, 2011) qua vòng lặp Build–Measure–Learn (BML). Trong mỗi sprint: giai đoạn Build tập trung vào một tính năng cụ thể (không ôm đồm nhiều thứ cùng lúc), giai đoạn Measure đo lường kết quả qua phản hồi người dùng thực hoặc số liệu (tỷ lệ hoàn thành, thời gian tương tác, báo cáo lỗi), giai đoạn Learn quyết định có tiếp tục hướng đi hiện tại (persevere) hay thay đổi (pivot). Điểm khác biệt so với Waterfall: mọi quyết định thiết kế đều có thể bị đặt lại câu hỏi dựa trên bằng chứng thực tế, không phải dựa trên cảm tính hay kế hoạch cứng nhắc ban đầu.</w:t>
      </w:r>
    </w:p>
    <w:p w14:paraId="3CDF4418" w14:textId="77777777" w:rsidR="001D0F6A" w:rsidRDefault="001D0F6A" w:rsidP="001D0F6A">
      <w:pPr>
        <w:ind w:firstLine="720"/>
        <w:jc w:val="both"/>
      </w:pPr>
      <w:r>
        <w:t>Thực tế triển khai: team dùng GitHub Projects để quản lý backlog theo priority, branch per feature với convention "feature/[tên-tính-năng]", commit message theo format Conventional Commits (feat:, fix:, refactor:, docs:...), và code review bắt buộc qua Pull Request trước khi merge vào main. Vercel tự động tạo preview deployment cho mỗi PR — giúp người dùng thử nghiệm ngay trên URL riêng mà không ảnh hưởng production. GitHub Actions pipeline chạy lint + TypeCheck + build cho mỗi PR, đảm bảo không push code lỗi lên main.</w:t>
      </w:r>
    </w:p>
    <w:p w14:paraId="5C44244F" w14:textId="77777777" w:rsidR="001D0F6A" w:rsidRDefault="001D0F6A" w:rsidP="001D0F6A">
      <w:pPr>
        <w:pStyle w:val="Heading3"/>
        <w:rPr>
          <w:rFonts w:hint="eastAsia"/>
        </w:rPr>
      </w:pPr>
      <w:bookmarkStart w:id="101" w:name="_Toc231667526"/>
      <w:bookmarkStart w:id="102" w:name="_Toc231727565"/>
      <w:r>
        <w:t>3.1.2. Câu chuyện 3 phiên bản — Pivot có cơ sở</w:t>
      </w:r>
      <w:bookmarkEnd w:id="101"/>
      <w:bookmarkEnd w:id="102"/>
    </w:p>
    <w:p w14:paraId="3D31D180" w14:textId="77777777" w:rsidR="001D0F6A" w:rsidRDefault="001D0F6A" w:rsidP="001D0F6A">
      <w:pPr>
        <w:ind w:firstLine="720"/>
        <w:jc w:val="both"/>
      </w:pPr>
      <w:r>
        <w:t>Phiên bản 1.0 (tuần 1–5): Sản phẩm ban đầu chỉ gồm Challenge Mode đơn giản — 3 cấp độ, 1 bộ video cố định, form khảo sát sau khi chơi. Mục tiêu là kiểm chứng giả thiết cốt lõi: "Người dùng thực sự không thể phân biệt deepfake?". Kết quả khảo sát 24 người thử nghiệm xác nhận phần lớn người thử nghiệm không phân biệt được deepfake chất lượng trung bình, và đa số cho biết muốn "học thêm về cách nhận ra". Đây là tín hiệu rõ ràng để mở rộng sang mảng giáo dục có hệ thống.</w:t>
      </w:r>
    </w:p>
    <w:p w14:paraId="3B3EFD6F" w14:textId="77777777" w:rsidR="001D0F6A" w:rsidRDefault="001D0F6A" w:rsidP="001D0F6A">
      <w:pPr>
        <w:ind w:firstLine="720"/>
        <w:jc w:val="both"/>
        <w:rPr>
          <w:lang w:val="en-US"/>
        </w:rPr>
      </w:pPr>
      <w:r>
        <w:t>Phiên bản 2.0 (tuần 6–11): Bổ sung DEEPFENSE Academy với khóa Basics 6 module, AI Tutor kết nối Gemini API, hệ thống đăng nhập Google OAuth, và DPF Token off-chain (Firestore). Đây là phiên bản đầu tiên có thể "khoe" với cộng đồng. Phản hồi quan trọng nhất: người dùng thích AI Tutor nhưng thấy phản hồi đôi khi quá dài; giao diện mobile còn một số điểm bị cắt; cần có Dashboard hiển thị tiến độ rõ hơn. Phiên bản 3.0 (tuần 12–16, đang vận hành): Bổ sung Risk Scan với Gemini multimodal, Admin Dashboard đầy đủ, tích hợp VirusTotal cho URL scan trong AI Chat, tối ưu Core Web Vitals, và thử nghiệm DPF dual-layer với Polygon Amoy testnet. Đây là phiên bản release cuối cùng trong học kỳ.</w:t>
      </w:r>
    </w:p>
    <w:p w14:paraId="44B58899" w14:textId="77777777" w:rsidR="00DD77F6" w:rsidRDefault="00DD77F6" w:rsidP="001D0F6A">
      <w:pPr>
        <w:ind w:firstLine="720"/>
        <w:jc w:val="both"/>
        <w:rPr>
          <w:lang w:val="en-US"/>
        </w:rPr>
      </w:pPr>
    </w:p>
    <w:p w14:paraId="4043AC1E" w14:textId="77777777" w:rsidR="00DD77F6" w:rsidRDefault="00DD77F6" w:rsidP="001D0F6A">
      <w:pPr>
        <w:ind w:firstLine="720"/>
        <w:jc w:val="both"/>
        <w:rPr>
          <w:lang w:val="en-US"/>
        </w:rPr>
      </w:pPr>
    </w:p>
    <w:p w14:paraId="0D231C44" w14:textId="77777777" w:rsidR="00DD77F6" w:rsidRDefault="00DD77F6" w:rsidP="001D0F6A">
      <w:pPr>
        <w:ind w:firstLine="720"/>
        <w:jc w:val="both"/>
        <w:rPr>
          <w:lang w:val="en-US"/>
        </w:rPr>
      </w:pPr>
    </w:p>
    <w:p w14:paraId="17AFB1EF" w14:textId="77777777" w:rsidR="00DD77F6" w:rsidRDefault="00DD77F6" w:rsidP="001D0F6A">
      <w:pPr>
        <w:ind w:firstLine="720"/>
        <w:jc w:val="both"/>
        <w:rPr>
          <w:lang w:val="en-US"/>
        </w:rPr>
      </w:pPr>
    </w:p>
    <w:p w14:paraId="2495D664" w14:textId="77777777" w:rsidR="00DD77F6" w:rsidRDefault="00DD77F6" w:rsidP="001D0F6A">
      <w:pPr>
        <w:ind w:firstLine="720"/>
        <w:jc w:val="both"/>
        <w:rPr>
          <w:lang w:val="en-US"/>
        </w:rPr>
      </w:pPr>
    </w:p>
    <w:p w14:paraId="71136C60" w14:textId="77777777" w:rsidR="00DD77F6" w:rsidRPr="00DD77F6" w:rsidRDefault="00DD77F6" w:rsidP="001D0F6A">
      <w:pPr>
        <w:ind w:firstLine="720"/>
        <w:jc w:val="both"/>
        <w:rPr>
          <w:lang w:val="en-US"/>
        </w:rPr>
      </w:pPr>
    </w:p>
    <w:p w14:paraId="7A8D4E4F" w14:textId="77777777" w:rsidR="001D0F6A" w:rsidRDefault="001D0F6A" w:rsidP="001D0F6A">
      <w:pPr>
        <w:pStyle w:val="Heading3"/>
        <w:rPr>
          <w:rFonts w:hint="eastAsia"/>
        </w:rPr>
      </w:pPr>
      <w:bookmarkStart w:id="103" w:name="_Toc231667527"/>
      <w:bookmarkStart w:id="104" w:name="_Toc231727566"/>
      <w:r>
        <w:t>3.1.3. Tư duy lấy người dùng làm trung tâm (UCD)</w:t>
      </w:r>
      <w:bookmarkEnd w:id="103"/>
      <w:bookmarkEnd w:id="104"/>
    </w:p>
    <w:p w14:paraId="1A021560" w14:textId="77777777" w:rsidR="001D0F6A" w:rsidRDefault="001D0F6A" w:rsidP="001D0F6A">
      <w:pPr>
        <w:ind w:firstLine="720"/>
        <w:jc w:val="both"/>
      </w:pPr>
      <w:r>
        <w:t xml:space="preserve">User-Centered Design (UCD) không chỉ là phương pháp mà là tư duy xuyên suốt trong từng quyết định của đề tài. Thực hành cốt lõi: trước khi thiết kế bất kỳ tính năng </w:t>
      </w:r>
      <w:r>
        <w:lastRenderedPageBreak/>
        <w:t>nào, nhóm phải trả lời được ba câu hỏi: "Người dùng nào cần tính năng này?", "Họ sẽ dùng nó trong hoàn cảnh nào?" và "Làm thế nào để biết tính năng hoạt động đúng ý định?". Hai buổi phỏng vấn người dùng không cấu trúc được tổ chức trước mỗi phiên bản lớn, với người tham gia đa dạng về độ tuổi (18–55) và trình độ công nghệ. Kết quả quan trọng nhất từ phỏng vấn: người không chuyên cần "tín hiệu bắt đầu" rõ ràng (không biết phải làm gì trước), người trung niên bị bối rối với từ vựng kỹ thuật, và người dùng mobile thường gặp khó khăn với nút bấm nhỏ và font chữ nhỏ.</w:t>
      </w:r>
    </w:p>
    <w:p w14:paraId="5CFAD446" w14:textId="77777777" w:rsidR="001D0F6A" w:rsidRDefault="001D0F6A" w:rsidP="001D0F6A">
      <w:pPr>
        <w:pStyle w:val="Heading2"/>
      </w:pPr>
      <w:bookmarkStart w:id="105" w:name="_Toc231667528"/>
      <w:bookmarkStart w:id="106" w:name="_Toc231727567"/>
      <w:r>
        <w:t>3.2. Phân tích yêu cầu hệ thống</w:t>
      </w:r>
      <w:bookmarkEnd w:id="105"/>
      <w:bookmarkEnd w:id="106"/>
    </w:p>
    <w:p w14:paraId="1DAE5773" w14:textId="77777777" w:rsidR="001D0F6A" w:rsidRDefault="001D0F6A" w:rsidP="001D0F6A">
      <w:pPr>
        <w:pStyle w:val="Heading3"/>
        <w:rPr>
          <w:rFonts w:hint="eastAsia"/>
        </w:rPr>
      </w:pPr>
      <w:bookmarkStart w:id="107" w:name="_Toc231667529"/>
      <w:bookmarkStart w:id="108" w:name="_Toc231727568"/>
      <w:r>
        <w:t>3.2.1. Stakeholders và Personas người dùng</w:t>
      </w:r>
      <w:bookmarkEnd w:id="107"/>
      <w:bookmarkEnd w:id="108"/>
    </w:p>
    <w:p w14:paraId="445D9E55" w14:textId="77777777" w:rsidR="001D0F6A" w:rsidRDefault="001D0F6A" w:rsidP="001D0F6A">
      <w:pPr>
        <w:ind w:firstLine="720"/>
        <w:jc w:val="both"/>
      </w:pPr>
      <w:r>
        <w:t>Dựa trên kết quả khảo sát và phỏng vấn, nhóm xây dựng 4 personas đại diện cho các nhóm người dùng chính. Persona A — "Sinh viên Linh" (20 tuổi, sinh viên VKU): quen với mạng xã hội, thích thử thách và cạnh tranh, thời gian học theo từng khoảng ngắn (5–10 phút), ưu tiên UX cool và gamification cao. Mục tiêu: chứng tỏ khả năng nhận diện, chia sẻ kết quả lên Story. Rào cản: dễ bỏ giữa chừng nếu nội dung khô. Persona B — "Anh Hùng" (35 tuổi, kế toán văn phòng): cẩn trọng, ưu tiên nội dung thực tiễn áp dụng được ngay, không có nhiều thời gian, cần thấy "giá trị ngay lập tức". Mục tiêu: bảo vệ tài khoản ngân hàng và gia đình. Rào cản: thiếu thời gian học dài. Persona C — "Cô Mai" (55 tuổi, nội trợ): ít kinh nghiệm công nghệ, hay nhận tin lừa đảo qua Zalo/Facebook, cần hướng dẫn từng bước rất rõ ràng. Mục tiêu: phân biệt cuộc gọi giả mạo. Rào cản: từ vựng kỹ thuật, font chữ nhỏ. Persona D — "Admin Tuấn" (28 tuổi, quản trị hệ thống): cần dashboard rõ ràng, thao tác nhanh, audit log đầy đủ. Mục tiêu: quản lý cộng đồng và DPF ledger minh bạch.</w:t>
      </w:r>
    </w:p>
    <w:p w14:paraId="56900EA0" w14:textId="77777777" w:rsidR="001D0F6A" w:rsidRDefault="001D0F6A" w:rsidP="001D0F6A">
      <w:pPr>
        <w:pStyle w:val="Heading3"/>
        <w:rPr>
          <w:rFonts w:hint="eastAsia"/>
        </w:rPr>
      </w:pPr>
      <w:bookmarkStart w:id="109" w:name="_Toc231667530"/>
      <w:bookmarkStart w:id="110" w:name="_Toc231727569"/>
      <w:r>
        <w:t>3.2.2. Yêu cầu chức năng (Functional Requirements)</w:t>
      </w:r>
      <w:bookmarkEnd w:id="109"/>
      <w:bookmarkEnd w:id="110"/>
    </w:p>
    <w:p w14:paraId="6F8DF19B" w14:textId="77777777" w:rsidR="001D0F6A" w:rsidRDefault="001D0F6A" w:rsidP="001D0F6A">
      <w:pPr>
        <w:ind w:firstLine="720"/>
        <w:jc w:val="both"/>
      </w:pPr>
      <w:r>
        <w:t>Bảng 3.1 liệt kê 12 yêu cầu chức năng chính được xác định từ phân tích personas và khảo sát người dùng. Mỗi yêu cầu được gắn với module tương ứng và mức độ ưu tiên (P1 = phải có, P2 = nên có, P3 = tốt nếu có):</w:t>
      </w:r>
    </w:p>
    <w:tbl>
      <w:tblPr>
        <w:tblW w:w="876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900"/>
        <w:gridCol w:w="4700"/>
        <w:gridCol w:w="2100"/>
        <w:gridCol w:w="1060"/>
      </w:tblGrid>
      <w:tr w:rsidR="001D0F6A" w14:paraId="712F9B20" w14:textId="77777777" w:rsidTr="00576CB4">
        <w:tc>
          <w:tcPr>
            <w:tcW w:w="900" w:type="dxa"/>
            <w:shd w:val="clear" w:color="auto" w:fill="D6E0F0"/>
            <w:tcMar>
              <w:top w:w="80" w:type="dxa"/>
              <w:left w:w="120" w:type="dxa"/>
              <w:bottom w:w="80" w:type="dxa"/>
              <w:right w:w="120" w:type="dxa"/>
            </w:tcMar>
          </w:tcPr>
          <w:p w14:paraId="337AAD36" w14:textId="77777777" w:rsidR="001D0F6A" w:rsidRDefault="001D0F6A" w:rsidP="00576CB4">
            <w:pPr>
              <w:jc w:val="center"/>
              <w:rPr>
                <w:sz w:val="22"/>
              </w:rPr>
            </w:pPr>
            <w:r>
              <w:rPr>
                <w:b/>
                <w:sz w:val="22"/>
              </w:rPr>
              <w:t>Mã</w:t>
            </w:r>
          </w:p>
        </w:tc>
        <w:tc>
          <w:tcPr>
            <w:tcW w:w="4700" w:type="dxa"/>
            <w:shd w:val="clear" w:color="auto" w:fill="D6E0F0"/>
            <w:tcMar>
              <w:top w:w="80" w:type="dxa"/>
              <w:left w:w="120" w:type="dxa"/>
              <w:bottom w:w="80" w:type="dxa"/>
              <w:right w:w="120" w:type="dxa"/>
            </w:tcMar>
          </w:tcPr>
          <w:p w14:paraId="0453CBA9" w14:textId="77777777" w:rsidR="001D0F6A" w:rsidRDefault="001D0F6A" w:rsidP="00576CB4">
            <w:pPr>
              <w:jc w:val="center"/>
              <w:rPr>
                <w:sz w:val="22"/>
              </w:rPr>
            </w:pPr>
            <w:r>
              <w:rPr>
                <w:b/>
                <w:sz w:val="22"/>
              </w:rPr>
              <w:t>Mô tả</w:t>
            </w:r>
          </w:p>
        </w:tc>
        <w:tc>
          <w:tcPr>
            <w:tcW w:w="2100" w:type="dxa"/>
            <w:shd w:val="clear" w:color="auto" w:fill="D6E0F0"/>
            <w:tcMar>
              <w:top w:w="80" w:type="dxa"/>
              <w:left w:w="120" w:type="dxa"/>
              <w:bottom w:w="80" w:type="dxa"/>
              <w:right w:w="120" w:type="dxa"/>
            </w:tcMar>
          </w:tcPr>
          <w:p w14:paraId="1DB8BA1C" w14:textId="77777777" w:rsidR="001D0F6A" w:rsidRDefault="001D0F6A" w:rsidP="00576CB4">
            <w:pPr>
              <w:jc w:val="center"/>
              <w:rPr>
                <w:sz w:val="22"/>
              </w:rPr>
            </w:pPr>
            <w:r>
              <w:rPr>
                <w:b/>
                <w:sz w:val="22"/>
              </w:rPr>
              <w:t>Module</w:t>
            </w:r>
          </w:p>
        </w:tc>
        <w:tc>
          <w:tcPr>
            <w:tcW w:w="1060" w:type="dxa"/>
            <w:shd w:val="clear" w:color="auto" w:fill="D6E0F0"/>
            <w:tcMar>
              <w:top w:w="80" w:type="dxa"/>
              <w:left w:w="120" w:type="dxa"/>
              <w:bottom w:w="80" w:type="dxa"/>
              <w:right w:w="120" w:type="dxa"/>
            </w:tcMar>
          </w:tcPr>
          <w:p w14:paraId="52C881FD" w14:textId="77777777" w:rsidR="001D0F6A" w:rsidRDefault="001D0F6A" w:rsidP="00576CB4">
            <w:pPr>
              <w:jc w:val="center"/>
              <w:rPr>
                <w:sz w:val="22"/>
              </w:rPr>
            </w:pPr>
            <w:r>
              <w:rPr>
                <w:b/>
                <w:sz w:val="22"/>
              </w:rPr>
              <w:t>P</w:t>
            </w:r>
          </w:p>
        </w:tc>
      </w:tr>
      <w:tr w:rsidR="001D0F6A" w14:paraId="70577CF9" w14:textId="77777777" w:rsidTr="00576CB4">
        <w:tc>
          <w:tcPr>
            <w:tcW w:w="900" w:type="dxa"/>
            <w:tcMar>
              <w:top w:w="80" w:type="dxa"/>
              <w:left w:w="120" w:type="dxa"/>
              <w:bottom w:w="80" w:type="dxa"/>
              <w:right w:w="120" w:type="dxa"/>
            </w:tcMar>
          </w:tcPr>
          <w:p w14:paraId="4A5F211F" w14:textId="77777777" w:rsidR="001D0F6A" w:rsidRDefault="001D0F6A" w:rsidP="00576CB4">
            <w:pPr>
              <w:jc w:val="both"/>
              <w:rPr>
                <w:sz w:val="22"/>
              </w:rPr>
            </w:pPr>
            <w:r>
              <w:rPr>
                <w:sz w:val="22"/>
              </w:rPr>
              <w:t>FR-01</w:t>
            </w:r>
          </w:p>
        </w:tc>
        <w:tc>
          <w:tcPr>
            <w:tcW w:w="4700" w:type="dxa"/>
            <w:tcMar>
              <w:top w:w="80" w:type="dxa"/>
              <w:left w:w="120" w:type="dxa"/>
              <w:bottom w:w="80" w:type="dxa"/>
              <w:right w:w="120" w:type="dxa"/>
            </w:tcMar>
          </w:tcPr>
          <w:p w14:paraId="3E867DE6" w14:textId="77777777" w:rsidR="001D0F6A" w:rsidRDefault="001D0F6A" w:rsidP="00576CB4">
            <w:pPr>
              <w:jc w:val="both"/>
              <w:rPr>
                <w:sz w:val="22"/>
              </w:rPr>
            </w:pPr>
            <w:r>
              <w:rPr>
                <w:sz w:val="22"/>
              </w:rPr>
              <w:t>Người dùng có thể xem video và đánh dấu các dấu hiệu deepfake, nhận điểm dựa trên độ chính xác và tốc độ.</w:t>
            </w:r>
          </w:p>
        </w:tc>
        <w:tc>
          <w:tcPr>
            <w:tcW w:w="2100" w:type="dxa"/>
            <w:tcMar>
              <w:top w:w="80" w:type="dxa"/>
              <w:left w:w="120" w:type="dxa"/>
              <w:bottom w:w="80" w:type="dxa"/>
              <w:right w:w="120" w:type="dxa"/>
            </w:tcMar>
          </w:tcPr>
          <w:p w14:paraId="4898C003" w14:textId="77777777" w:rsidR="001D0F6A" w:rsidRDefault="001D0F6A" w:rsidP="00576CB4">
            <w:pPr>
              <w:jc w:val="both"/>
              <w:rPr>
                <w:sz w:val="22"/>
              </w:rPr>
            </w:pPr>
            <w:r>
              <w:rPr>
                <w:sz w:val="22"/>
              </w:rPr>
              <w:t>Challenge</w:t>
            </w:r>
          </w:p>
        </w:tc>
        <w:tc>
          <w:tcPr>
            <w:tcW w:w="1060" w:type="dxa"/>
            <w:tcMar>
              <w:top w:w="80" w:type="dxa"/>
              <w:left w:w="120" w:type="dxa"/>
              <w:bottom w:w="80" w:type="dxa"/>
              <w:right w:w="120" w:type="dxa"/>
            </w:tcMar>
          </w:tcPr>
          <w:p w14:paraId="270B1CAA" w14:textId="77777777" w:rsidR="001D0F6A" w:rsidRDefault="001D0F6A" w:rsidP="00576CB4">
            <w:pPr>
              <w:jc w:val="both"/>
              <w:rPr>
                <w:sz w:val="22"/>
              </w:rPr>
            </w:pPr>
            <w:r>
              <w:rPr>
                <w:sz w:val="22"/>
              </w:rPr>
              <w:t>P1</w:t>
            </w:r>
          </w:p>
        </w:tc>
      </w:tr>
      <w:tr w:rsidR="001D0F6A" w14:paraId="50609C20" w14:textId="77777777" w:rsidTr="00576CB4">
        <w:tc>
          <w:tcPr>
            <w:tcW w:w="900" w:type="dxa"/>
            <w:tcMar>
              <w:top w:w="80" w:type="dxa"/>
              <w:left w:w="120" w:type="dxa"/>
              <w:bottom w:w="80" w:type="dxa"/>
              <w:right w:w="120" w:type="dxa"/>
            </w:tcMar>
          </w:tcPr>
          <w:p w14:paraId="676246C7" w14:textId="77777777" w:rsidR="001D0F6A" w:rsidRDefault="001D0F6A" w:rsidP="00576CB4">
            <w:pPr>
              <w:jc w:val="both"/>
              <w:rPr>
                <w:sz w:val="22"/>
              </w:rPr>
            </w:pPr>
            <w:r>
              <w:rPr>
                <w:sz w:val="22"/>
              </w:rPr>
              <w:t>FR-02</w:t>
            </w:r>
          </w:p>
        </w:tc>
        <w:tc>
          <w:tcPr>
            <w:tcW w:w="4700" w:type="dxa"/>
            <w:tcMar>
              <w:top w:w="80" w:type="dxa"/>
              <w:left w:w="120" w:type="dxa"/>
              <w:bottom w:w="80" w:type="dxa"/>
              <w:right w:w="120" w:type="dxa"/>
            </w:tcMar>
          </w:tcPr>
          <w:p w14:paraId="404236E8" w14:textId="77777777" w:rsidR="001D0F6A" w:rsidRDefault="001D0F6A" w:rsidP="00576CB4">
            <w:pPr>
              <w:jc w:val="both"/>
              <w:rPr>
                <w:sz w:val="22"/>
              </w:rPr>
            </w:pPr>
            <w:r>
              <w:rPr>
                <w:sz w:val="22"/>
              </w:rPr>
              <w:t>Hệ thống cung cấp checklist 7 dấu hiệu và giải thích chi tiết sau mỗi phiên.</w:t>
            </w:r>
          </w:p>
        </w:tc>
        <w:tc>
          <w:tcPr>
            <w:tcW w:w="2100" w:type="dxa"/>
            <w:tcMar>
              <w:top w:w="80" w:type="dxa"/>
              <w:left w:w="120" w:type="dxa"/>
              <w:bottom w:w="80" w:type="dxa"/>
              <w:right w:w="120" w:type="dxa"/>
            </w:tcMar>
          </w:tcPr>
          <w:p w14:paraId="47412A5D" w14:textId="77777777" w:rsidR="001D0F6A" w:rsidRDefault="001D0F6A" w:rsidP="00576CB4">
            <w:pPr>
              <w:jc w:val="both"/>
              <w:rPr>
                <w:sz w:val="22"/>
              </w:rPr>
            </w:pPr>
            <w:r>
              <w:rPr>
                <w:sz w:val="22"/>
              </w:rPr>
              <w:t>Challenge</w:t>
            </w:r>
          </w:p>
        </w:tc>
        <w:tc>
          <w:tcPr>
            <w:tcW w:w="1060" w:type="dxa"/>
            <w:tcMar>
              <w:top w:w="80" w:type="dxa"/>
              <w:left w:w="120" w:type="dxa"/>
              <w:bottom w:w="80" w:type="dxa"/>
              <w:right w:w="120" w:type="dxa"/>
            </w:tcMar>
          </w:tcPr>
          <w:p w14:paraId="2A030196" w14:textId="77777777" w:rsidR="001D0F6A" w:rsidRDefault="001D0F6A" w:rsidP="00576CB4">
            <w:pPr>
              <w:jc w:val="both"/>
              <w:rPr>
                <w:sz w:val="22"/>
              </w:rPr>
            </w:pPr>
            <w:r>
              <w:rPr>
                <w:sz w:val="22"/>
              </w:rPr>
              <w:t>P1</w:t>
            </w:r>
          </w:p>
        </w:tc>
      </w:tr>
      <w:tr w:rsidR="001D0F6A" w14:paraId="5CD4962C" w14:textId="77777777" w:rsidTr="00576CB4">
        <w:tc>
          <w:tcPr>
            <w:tcW w:w="900" w:type="dxa"/>
            <w:tcMar>
              <w:top w:w="80" w:type="dxa"/>
              <w:left w:w="120" w:type="dxa"/>
              <w:bottom w:w="80" w:type="dxa"/>
              <w:right w:w="120" w:type="dxa"/>
            </w:tcMar>
          </w:tcPr>
          <w:p w14:paraId="25526027" w14:textId="77777777" w:rsidR="001D0F6A" w:rsidRDefault="001D0F6A" w:rsidP="00576CB4">
            <w:pPr>
              <w:jc w:val="both"/>
              <w:rPr>
                <w:sz w:val="22"/>
              </w:rPr>
            </w:pPr>
            <w:r>
              <w:rPr>
                <w:sz w:val="22"/>
              </w:rPr>
              <w:t>FR-03</w:t>
            </w:r>
          </w:p>
        </w:tc>
        <w:tc>
          <w:tcPr>
            <w:tcW w:w="4700" w:type="dxa"/>
            <w:tcMar>
              <w:top w:w="80" w:type="dxa"/>
              <w:left w:w="120" w:type="dxa"/>
              <w:bottom w:w="80" w:type="dxa"/>
              <w:right w:w="120" w:type="dxa"/>
            </w:tcMar>
          </w:tcPr>
          <w:p w14:paraId="643F7A8D" w14:textId="77777777" w:rsidR="001D0F6A" w:rsidRDefault="001D0F6A" w:rsidP="00576CB4">
            <w:pPr>
              <w:jc w:val="both"/>
              <w:rPr>
                <w:sz w:val="22"/>
              </w:rPr>
            </w:pPr>
            <w:r>
              <w:rPr>
                <w:sz w:val="22"/>
              </w:rPr>
              <w:t>Người dùng học các bài học tương tác, làm quiz cuối module, nhận chứng chỉ sau Final Exam.</w:t>
            </w:r>
          </w:p>
        </w:tc>
        <w:tc>
          <w:tcPr>
            <w:tcW w:w="2100" w:type="dxa"/>
            <w:tcMar>
              <w:top w:w="80" w:type="dxa"/>
              <w:left w:w="120" w:type="dxa"/>
              <w:bottom w:w="80" w:type="dxa"/>
              <w:right w:w="120" w:type="dxa"/>
            </w:tcMar>
          </w:tcPr>
          <w:p w14:paraId="724D70E0" w14:textId="77777777" w:rsidR="001D0F6A" w:rsidRDefault="001D0F6A" w:rsidP="00576CB4">
            <w:pPr>
              <w:jc w:val="both"/>
              <w:rPr>
                <w:sz w:val="22"/>
              </w:rPr>
            </w:pPr>
            <w:r>
              <w:rPr>
                <w:sz w:val="22"/>
              </w:rPr>
              <w:t>Academy</w:t>
            </w:r>
          </w:p>
        </w:tc>
        <w:tc>
          <w:tcPr>
            <w:tcW w:w="1060" w:type="dxa"/>
            <w:tcMar>
              <w:top w:w="80" w:type="dxa"/>
              <w:left w:w="120" w:type="dxa"/>
              <w:bottom w:w="80" w:type="dxa"/>
              <w:right w:w="120" w:type="dxa"/>
            </w:tcMar>
          </w:tcPr>
          <w:p w14:paraId="1FF032AB" w14:textId="77777777" w:rsidR="001D0F6A" w:rsidRDefault="001D0F6A" w:rsidP="00576CB4">
            <w:pPr>
              <w:jc w:val="both"/>
              <w:rPr>
                <w:sz w:val="22"/>
              </w:rPr>
            </w:pPr>
            <w:r>
              <w:rPr>
                <w:sz w:val="22"/>
              </w:rPr>
              <w:t>P1</w:t>
            </w:r>
          </w:p>
        </w:tc>
      </w:tr>
      <w:tr w:rsidR="001D0F6A" w14:paraId="545450F6" w14:textId="77777777" w:rsidTr="00576CB4">
        <w:tc>
          <w:tcPr>
            <w:tcW w:w="900" w:type="dxa"/>
            <w:tcMar>
              <w:top w:w="80" w:type="dxa"/>
              <w:left w:w="120" w:type="dxa"/>
              <w:bottom w:w="80" w:type="dxa"/>
              <w:right w:w="120" w:type="dxa"/>
            </w:tcMar>
          </w:tcPr>
          <w:p w14:paraId="6291FDD5" w14:textId="77777777" w:rsidR="001D0F6A" w:rsidRDefault="001D0F6A" w:rsidP="00576CB4">
            <w:pPr>
              <w:jc w:val="both"/>
              <w:rPr>
                <w:sz w:val="22"/>
              </w:rPr>
            </w:pPr>
            <w:r>
              <w:rPr>
                <w:sz w:val="22"/>
              </w:rPr>
              <w:t>FR-04</w:t>
            </w:r>
          </w:p>
        </w:tc>
        <w:tc>
          <w:tcPr>
            <w:tcW w:w="4700" w:type="dxa"/>
            <w:tcMar>
              <w:top w:w="80" w:type="dxa"/>
              <w:left w:w="120" w:type="dxa"/>
              <w:bottom w:w="80" w:type="dxa"/>
              <w:right w:w="120" w:type="dxa"/>
            </w:tcMar>
          </w:tcPr>
          <w:p w14:paraId="15C3CB25" w14:textId="77777777" w:rsidR="001D0F6A" w:rsidRDefault="001D0F6A" w:rsidP="00576CB4">
            <w:pPr>
              <w:jc w:val="both"/>
              <w:rPr>
                <w:sz w:val="22"/>
              </w:rPr>
            </w:pPr>
            <w:r>
              <w:rPr>
                <w:sz w:val="22"/>
              </w:rPr>
              <w:t>AI Tutor trả lời câu hỏi về deepfake và an toàn số bằng tiếng Việt/Anh.</w:t>
            </w:r>
          </w:p>
        </w:tc>
        <w:tc>
          <w:tcPr>
            <w:tcW w:w="2100" w:type="dxa"/>
            <w:tcMar>
              <w:top w:w="80" w:type="dxa"/>
              <w:left w:w="120" w:type="dxa"/>
              <w:bottom w:w="80" w:type="dxa"/>
              <w:right w:w="120" w:type="dxa"/>
            </w:tcMar>
          </w:tcPr>
          <w:p w14:paraId="1354FA19" w14:textId="77777777" w:rsidR="001D0F6A" w:rsidRDefault="001D0F6A" w:rsidP="00576CB4">
            <w:pPr>
              <w:jc w:val="both"/>
              <w:rPr>
                <w:sz w:val="22"/>
              </w:rPr>
            </w:pPr>
            <w:r>
              <w:rPr>
                <w:sz w:val="22"/>
              </w:rPr>
              <w:t>AI Tutor</w:t>
            </w:r>
          </w:p>
        </w:tc>
        <w:tc>
          <w:tcPr>
            <w:tcW w:w="1060" w:type="dxa"/>
            <w:tcMar>
              <w:top w:w="80" w:type="dxa"/>
              <w:left w:w="120" w:type="dxa"/>
              <w:bottom w:w="80" w:type="dxa"/>
              <w:right w:w="120" w:type="dxa"/>
            </w:tcMar>
          </w:tcPr>
          <w:p w14:paraId="3E0B58A4" w14:textId="77777777" w:rsidR="001D0F6A" w:rsidRDefault="001D0F6A" w:rsidP="00576CB4">
            <w:pPr>
              <w:jc w:val="both"/>
              <w:rPr>
                <w:sz w:val="22"/>
              </w:rPr>
            </w:pPr>
            <w:r>
              <w:rPr>
                <w:sz w:val="22"/>
              </w:rPr>
              <w:t>P1</w:t>
            </w:r>
          </w:p>
        </w:tc>
      </w:tr>
      <w:tr w:rsidR="001D0F6A" w14:paraId="4EA5139B" w14:textId="77777777" w:rsidTr="00576CB4">
        <w:tc>
          <w:tcPr>
            <w:tcW w:w="900" w:type="dxa"/>
            <w:tcMar>
              <w:top w:w="80" w:type="dxa"/>
              <w:left w:w="120" w:type="dxa"/>
              <w:bottom w:w="80" w:type="dxa"/>
              <w:right w:w="120" w:type="dxa"/>
            </w:tcMar>
          </w:tcPr>
          <w:p w14:paraId="41B2CED9" w14:textId="77777777" w:rsidR="001D0F6A" w:rsidRDefault="001D0F6A" w:rsidP="00576CB4">
            <w:pPr>
              <w:jc w:val="both"/>
              <w:rPr>
                <w:sz w:val="22"/>
              </w:rPr>
            </w:pPr>
            <w:r>
              <w:rPr>
                <w:sz w:val="22"/>
              </w:rPr>
              <w:t>FR-05</w:t>
            </w:r>
          </w:p>
        </w:tc>
        <w:tc>
          <w:tcPr>
            <w:tcW w:w="4700" w:type="dxa"/>
            <w:tcMar>
              <w:top w:w="80" w:type="dxa"/>
              <w:left w:w="120" w:type="dxa"/>
              <w:bottom w:w="80" w:type="dxa"/>
              <w:right w:w="120" w:type="dxa"/>
            </w:tcMar>
          </w:tcPr>
          <w:p w14:paraId="03B640BD" w14:textId="77777777" w:rsidR="001D0F6A" w:rsidRDefault="001D0F6A" w:rsidP="00576CB4">
            <w:pPr>
              <w:jc w:val="both"/>
              <w:rPr>
                <w:sz w:val="22"/>
              </w:rPr>
            </w:pPr>
            <w:r>
              <w:rPr>
                <w:sz w:val="22"/>
              </w:rPr>
              <w:t>AI Tutor tự động phát hiện và quét URL trong câu hỏi qua VirusTotal.</w:t>
            </w:r>
          </w:p>
        </w:tc>
        <w:tc>
          <w:tcPr>
            <w:tcW w:w="2100" w:type="dxa"/>
            <w:tcMar>
              <w:top w:w="80" w:type="dxa"/>
              <w:left w:w="120" w:type="dxa"/>
              <w:bottom w:w="80" w:type="dxa"/>
              <w:right w:w="120" w:type="dxa"/>
            </w:tcMar>
          </w:tcPr>
          <w:p w14:paraId="01DE4757" w14:textId="77777777" w:rsidR="001D0F6A" w:rsidRDefault="001D0F6A" w:rsidP="00576CB4">
            <w:pPr>
              <w:jc w:val="both"/>
              <w:rPr>
                <w:sz w:val="22"/>
              </w:rPr>
            </w:pPr>
            <w:r>
              <w:rPr>
                <w:sz w:val="22"/>
              </w:rPr>
              <w:t>AI Tutor</w:t>
            </w:r>
          </w:p>
        </w:tc>
        <w:tc>
          <w:tcPr>
            <w:tcW w:w="1060" w:type="dxa"/>
            <w:tcMar>
              <w:top w:w="80" w:type="dxa"/>
              <w:left w:w="120" w:type="dxa"/>
              <w:bottom w:w="80" w:type="dxa"/>
              <w:right w:w="120" w:type="dxa"/>
            </w:tcMar>
          </w:tcPr>
          <w:p w14:paraId="47637C51" w14:textId="77777777" w:rsidR="001D0F6A" w:rsidRDefault="001D0F6A" w:rsidP="00576CB4">
            <w:pPr>
              <w:jc w:val="both"/>
              <w:rPr>
                <w:sz w:val="22"/>
              </w:rPr>
            </w:pPr>
            <w:r>
              <w:rPr>
                <w:sz w:val="22"/>
              </w:rPr>
              <w:t>P1</w:t>
            </w:r>
          </w:p>
        </w:tc>
      </w:tr>
      <w:tr w:rsidR="001D0F6A" w14:paraId="692DD053" w14:textId="77777777" w:rsidTr="00576CB4">
        <w:tc>
          <w:tcPr>
            <w:tcW w:w="900" w:type="dxa"/>
            <w:tcMar>
              <w:top w:w="80" w:type="dxa"/>
              <w:left w:w="120" w:type="dxa"/>
              <w:bottom w:w="80" w:type="dxa"/>
              <w:right w:w="120" w:type="dxa"/>
            </w:tcMar>
          </w:tcPr>
          <w:p w14:paraId="2DEE0C88" w14:textId="77777777" w:rsidR="001D0F6A" w:rsidRDefault="001D0F6A" w:rsidP="00576CB4">
            <w:pPr>
              <w:jc w:val="both"/>
              <w:rPr>
                <w:sz w:val="22"/>
              </w:rPr>
            </w:pPr>
            <w:r>
              <w:rPr>
                <w:sz w:val="22"/>
              </w:rPr>
              <w:t>FR-06</w:t>
            </w:r>
          </w:p>
        </w:tc>
        <w:tc>
          <w:tcPr>
            <w:tcW w:w="4700" w:type="dxa"/>
            <w:tcMar>
              <w:top w:w="80" w:type="dxa"/>
              <w:left w:w="120" w:type="dxa"/>
              <w:bottom w:w="80" w:type="dxa"/>
              <w:right w:w="120" w:type="dxa"/>
            </w:tcMar>
          </w:tcPr>
          <w:p w14:paraId="2063947A" w14:textId="77777777" w:rsidR="001D0F6A" w:rsidRDefault="001D0F6A" w:rsidP="00576CB4">
            <w:pPr>
              <w:jc w:val="both"/>
              <w:rPr>
                <w:sz w:val="22"/>
              </w:rPr>
            </w:pPr>
            <w:r>
              <w:rPr>
                <w:sz w:val="22"/>
              </w:rPr>
              <w:t>Người dùng tải ảnh/video lên nhận phân tích deepfake sơ bộ từ Gemini.</w:t>
            </w:r>
          </w:p>
        </w:tc>
        <w:tc>
          <w:tcPr>
            <w:tcW w:w="2100" w:type="dxa"/>
            <w:tcMar>
              <w:top w:w="80" w:type="dxa"/>
              <w:left w:w="120" w:type="dxa"/>
              <w:bottom w:w="80" w:type="dxa"/>
              <w:right w:w="120" w:type="dxa"/>
            </w:tcMar>
          </w:tcPr>
          <w:p w14:paraId="2743C258" w14:textId="77777777" w:rsidR="001D0F6A" w:rsidRDefault="001D0F6A" w:rsidP="00576CB4">
            <w:pPr>
              <w:jc w:val="both"/>
              <w:rPr>
                <w:sz w:val="22"/>
              </w:rPr>
            </w:pPr>
            <w:r>
              <w:rPr>
                <w:sz w:val="22"/>
              </w:rPr>
              <w:t>Risk Scan</w:t>
            </w:r>
          </w:p>
        </w:tc>
        <w:tc>
          <w:tcPr>
            <w:tcW w:w="1060" w:type="dxa"/>
            <w:tcMar>
              <w:top w:w="80" w:type="dxa"/>
              <w:left w:w="120" w:type="dxa"/>
              <w:bottom w:w="80" w:type="dxa"/>
              <w:right w:w="120" w:type="dxa"/>
            </w:tcMar>
          </w:tcPr>
          <w:p w14:paraId="6D838262" w14:textId="77777777" w:rsidR="001D0F6A" w:rsidRDefault="001D0F6A" w:rsidP="00576CB4">
            <w:pPr>
              <w:jc w:val="both"/>
              <w:rPr>
                <w:sz w:val="22"/>
              </w:rPr>
            </w:pPr>
            <w:r>
              <w:rPr>
                <w:sz w:val="22"/>
              </w:rPr>
              <w:t>P1</w:t>
            </w:r>
          </w:p>
        </w:tc>
      </w:tr>
      <w:tr w:rsidR="001D0F6A" w14:paraId="0B64ABE6" w14:textId="77777777" w:rsidTr="00576CB4">
        <w:tc>
          <w:tcPr>
            <w:tcW w:w="900" w:type="dxa"/>
            <w:tcMar>
              <w:top w:w="80" w:type="dxa"/>
              <w:left w:w="120" w:type="dxa"/>
              <w:bottom w:w="80" w:type="dxa"/>
              <w:right w:w="120" w:type="dxa"/>
            </w:tcMar>
          </w:tcPr>
          <w:p w14:paraId="1D9E018E" w14:textId="77777777" w:rsidR="001D0F6A" w:rsidRDefault="001D0F6A" w:rsidP="00576CB4">
            <w:pPr>
              <w:jc w:val="both"/>
              <w:rPr>
                <w:sz w:val="22"/>
              </w:rPr>
            </w:pPr>
            <w:r>
              <w:rPr>
                <w:sz w:val="22"/>
              </w:rPr>
              <w:t>FR-07</w:t>
            </w:r>
          </w:p>
        </w:tc>
        <w:tc>
          <w:tcPr>
            <w:tcW w:w="4700" w:type="dxa"/>
            <w:tcMar>
              <w:top w:w="80" w:type="dxa"/>
              <w:left w:w="120" w:type="dxa"/>
              <w:bottom w:w="80" w:type="dxa"/>
              <w:right w:w="120" w:type="dxa"/>
            </w:tcMar>
          </w:tcPr>
          <w:p w14:paraId="51AE72A9" w14:textId="77777777" w:rsidR="001D0F6A" w:rsidRDefault="001D0F6A" w:rsidP="00576CB4">
            <w:pPr>
              <w:jc w:val="both"/>
              <w:rPr>
                <w:sz w:val="22"/>
              </w:rPr>
            </w:pPr>
            <w:r>
              <w:rPr>
                <w:sz w:val="22"/>
              </w:rPr>
              <w:t>Hệ thống trao DPF tự động khi hoàn thành challenge/khóa học; admin cấp thủ công khi cần.</w:t>
            </w:r>
          </w:p>
        </w:tc>
        <w:tc>
          <w:tcPr>
            <w:tcW w:w="2100" w:type="dxa"/>
            <w:tcMar>
              <w:top w:w="80" w:type="dxa"/>
              <w:left w:w="120" w:type="dxa"/>
              <w:bottom w:w="80" w:type="dxa"/>
              <w:right w:w="120" w:type="dxa"/>
            </w:tcMar>
          </w:tcPr>
          <w:p w14:paraId="2C71A193" w14:textId="77777777" w:rsidR="001D0F6A" w:rsidRDefault="001D0F6A" w:rsidP="00576CB4">
            <w:pPr>
              <w:jc w:val="both"/>
              <w:rPr>
                <w:sz w:val="22"/>
              </w:rPr>
            </w:pPr>
            <w:r>
              <w:rPr>
                <w:sz w:val="22"/>
              </w:rPr>
              <w:t>DPF</w:t>
            </w:r>
          </w:p>
        </w:tc>
        <w:tc>
          <w:tcPr>
            <w:tcW w:w="1060" w:type="dxa"/>
            <w:tcMar>
              <w:top w:w="80" w:type="dxa"/>
              <w:left w:w="120" w:type="dxa"/>
              <w:bottom w:w="80" w:type="dxa"/>
              <w:right w:w="120" w:type="dxa"/>
            </w:tcMar>
          </w:tcPr>
          <w:p w14:paraId="1E5058A0" w14:textId="77777777" w:rsidR="001D0F6A" w:rsidRDefault="001D0F6A" w:rsidP="00576CB4">
            <w:pPr>
              <w:jc w:val="both"/>
              <w:rPr>
                <w:sz w:val="22"/>
              </w:rPr>
            </w:pPr>
            <w:r>
              <w:rPr>
                <w:sz w:val="22"/>
              </w:rPr>
              <w:t>P1</w:t>
            </w:r>
          </w:p>
        </w:tc>
      </w:tr>
      <w:tr w:rsidR="001D0F6A" w14:paraId="3D6050CB" w14:textId="77777777" w:rsidTr="00576CB4">
        <w:tc>
          <w:tcPr>
            <w:tcW w:w="900" w:type="dxa"/>
            <w:tcMar>
              <w:top w:w="80" w:type="dxa"/>
              <w:left w:w="120" w:type="dxa"/>
              <w:bottom w:w="80" w:type="dxa"/>
              <w:right w:w="120" w:type="dxa"/>
            </w:tcMar>
          </w:tcPr>
          <w:p w14:paraId="30234BC1" w14:textId="77777777" w:rsidR="001D0F6A" w:rsidRDefault="001D0F6A" w:rsidP="00576CB4">
            <w:pPr>
              <w:jc w:val="both"/>
              <w:rPr>
                <w:sz w:val="22"/>
              </w:rPr>
            </w:pPr>
            <w:r>
              <w:rPr>
                <w:sz w:val="22"/>
              </w:rPr>
              <w:lastRenderedPageBreak/>
              <w:t>FR-08</w:t>
            </w:r>
          </w:p>
        </w:tc>
        <w:tc>
          <w:tcPr>
            <w:tcW w:w="4700" w:type="dxa"/>
            <w:tcMar>
              <w:top w:w="80" w:type="dxa"/>
              <w:left w:w="120" w:type="dxa"/>
              <w:bottom w:w="80" w:type="dxa"/>
              <w:right w:w="120" w:type="dxa"/>
            </w:tcMar>
          </w:tcPr>
          <w:p w14:paraId="551E039A" w14:textId="77777777" w:rsidR="001D0F6A" w:rsidRDefault="001D0F6A" w:rsidP="00576CB4">
            <w:pPr>
              <w:jc w:val="both"/>
              <w:rPr>
                <w:sz w:val="22"/>
              </w:rPr>
            </w:pPr>
            <w:r>
              <w:rPr>
                <w:sz w:val="22"/>
              </w:rPr>
              <w:t>Người dùng đăng nhập Google, tiến độ đồng bộ đa thiết bị.</w:t>
            </w:r>
          </w:p>
        </w:tc>
        <w:tc>
          <w:tcPr>
            <w:tcW w:w="2100" w:type="dxa"/>
            <w:tcMar>
              <w:top w:w="80" w:type="dxa"/>
              <w:left w:w="120" w:type="dxa"/>
              <w:bottom w:w="80" w:type="dxa"/>
              <w:right w:w="120" w:type="dxa"/>
            </w:tcMar>
          </w:tcPr>
          <w:p w14:paraId="7B7D18A3" w14:textId="77777777" w:rsidR="001D0F6A" w:rsidRDefault="001D0F6A" w:rsidP="00576CB4">
            <w:pPr>
              <w:jc w:val="both"/>
              <w:rPr>
                <w:sz w:val="22"/>
              </w:rPr>
            </w:pPr>
            <w:r>
              <w:rPr>
                <w:sz w:val="22"/>
              </w:rPr>
              <w:t>Auth</w:t>
            </w:r>
          </w:p>
        </w:tc>
        <w:tc>
          <w:tcPr>
            <w:tcW w:w="1060" w:type="dxa"/>
            <w:tcMar>
              <w:top w:w="80" w:type="dxa"/>
              <w:left w:w="120" w:type="dxa"/>
              <w:bottom w:w="80" w:type="dxa"/>
              <w:right w:w="120" w:type="dxa"/>
            </w:tcMar>
          </w:tcPr>
          <w:p w14:paraId="0927226C" w14:textId="77777777" w:rsidR="001D0F6A" w:rsidRDefault="001D0F6A" w:rsidP="00576CB4">
            <w:pPr>
              <w:jc w:val="both"/>
              <w:rPr>
                <w:sz w:val="22"/>
              </w:rPr>
            </w:pPr>
            <w:r>
              <w:rPr>
                <w:sz w:val="22"/>
              </w:rPr>
              <w:t>P1</w:t>
            </w:r>
          </w:p>
        </w:tc>
      </w:tr>
      <w:tr w:rsidR="001D0F6A" w14:paraId="20CBDC6D" w14:textId="77777777" w:rsidTr="00576CB4">
        <w:tc>
          <w:tcPr>
            <w:tcW w:w="900" w:type="dxa"/>
            <w:tcMar>
              <w:top w:w="80" w:type="dxa"/>
              <w:left w:w="120" w:type="dxa"/>
              <w:bottom w:w="80" w:type="dxa"/>
              <w:right w:w="120" w:type="dxa"/>
            </w:tcMar>
          </w:tcPr>
          <w:p w14:paraId="33084121" w14:textId="77777777" w:rsidR="001D0F6A" w:rsidRDefault="001D0F6A" w:rsidP="00576CB4">
            <w:pPr>
              <w:jc w:val="both"/>
              <w:rPr>
                <w:sz w:val="22"/>
              </w:rPr>
            </w:pPr>
            <w:r>
              <w:rPr>
                <w:sz w:val="22"/>
              </w:rPr>
              <w:t>FR-09</w:t>
            </w:r>
          </w:p>
        </w:tc>
        <w:tc>
          <w:tcPr>
            <w:tcW w:w="4700" w:type="dxa"/>
            <w:tcMar>
              <w:top w:w="80" w:type="dxa"/>
              <w:left w:w="120" w:type="dxa"/>
              <w:bottom w:w="80" w:type="dxa"/>
              <w:right w:w="120" w:type="dxa"/>
            </w:tcMar>
          </w:tcPr>
          <w:p w14:paraId="5EB77078" w14:textId="77777777" w:rsidR="001D0F6A" w:rsidRDefault="001D0F6A" w:rsidP="00576CB4">
            <w:pPr>
              <w:jc w:val="both"/>
              <w:rPr>
                <w:sz w:val="22"/>
              </w:rPr>
            </w:pPr>
            <w:r>
              <w:rPr>
                <w:sz w:val="22"/>
              </w:rPr>
              <w:t>Người dùng chơi mini game arcade và tranh xếp hạng bảng điểm.</w:t>
            </w:r>
          </w:p>
        </w:tc>
        <w:tc>
          <w:tcPr>
            <w:tcW w:w="2100" w:type="dxa"/>
            <w:tcMar>
              <w:top w:w="80" w:type="dxa"/>
              <w:left w:w="120" w:type="dxa"/>
              <w:bottom w:w="80" w:type="dxa"/>
              <w:right w:w="120" w:type="dxa"/>
            </w:tcMar>
          </w:tcPr>
          <w:p w14:paraId="3E62917F" w14:textId="77777777" w:rsidR="001D0F6A" w:rsidRDefault="001D0F6A" w:rsidP="00576CB4">
            <w:pPr>
              <w:jc w:val="both"/>
              <w:rPr>
                <w:sz w:val="22"/>
              </w:rPr>
            </w:pPr>
            <w:r>
              <w:rPr>
                <w:sz w:val="22"/>
              </w:rPr>
              <w:t>MiniGame</w:t>
            </w:r>
          </w:p>
        </w:tc>
        <w:tc>
          <w:tcPr>
            <w:tcW w:w="1060" w:type="dxa"/>
            <w:tcMar>
              <w:top w:w="80" w:type="dxa"/>
              <w:left w:w="120" w:type="dxa"/>
              <w:bottom w:w="80" w:type="dxa"/>
              <w:right w:w="120" w:type="dxa"/>
            </w:tcMar>
          </w:tcPr>
          <w:p w14:paraId="6674902C" w14:textId="77777777" w:rsidR="001D0F6A" w:rsidRDefault="001D0F6A" w:rsidP="00576CB4">
            <w:pPr>
              <w:jc w:val="both"/>
              <w:rPr>
                <w:sz w:val="22"/>
              </w:rPr>
            </w:pPr>
            <w:r>
              <w:rPr>
                <w:sz w:val="22"/>
              </w:rPr>
              <w:t>P2</w:t>
            </w:r>
          </w:p>
        </w:tc>
      </w:tr>
      <w:tr w:rsidR="001D0F6A" w14:paraId="128E2122" w14:textId="77777777" w:rsidTr="00576CB4">
        <w:tc>
          <w:tcPr>
            <w:tcW w:w="900" w:type="dxa"/>
            <w:tcMar>
              <w:top w:w="80" w:type="dxa"/>
              <w:left w:w="120" w:type="dxa"/>
              <w:bottom w:w="80" w:type="dxa"/>
              <w:right w:w="120" w:type="dxa"/>
            </w:tcMar>
          </w:tcPr>
          <w:p w14:paraId="47D3FF6A" w14:textId="77777777" w:rsidR="001D0F6A" w:rsidRDefault="001D0F6A" w:rsidP="00576CB4">
            <w:pPr>
              <w:jc w:val="both"/>
              <w:rPr>
                <w:sz w:val="22"/>
              </w:rPr>
            </w:pPr>
            <w:r>
              <w:rPr>
                <w:sz w:val="22"/>
              </w:rPr>
              <w:t>FR-10</w:t>
            </w:r>
          </w:p>
        </w:tc>
        <w:tc>
          <w:tcPr>
            <w:tcW w:w="4700" w:type="dxa"/>
            <w:tcMar>
              <w:top w:w="80" w:type="dxa"/>
              <w:left w:w="120" w:type="dxa"/>
              <w:bottom w:w="80" w:type="dxa"/>
              <w:right w:w="120" w:type="dxa"/>
            </w:tcMar>
          </w:tcPr>
          <w:p w14:paraId="2AFA59BB" w14:textId="77777777" w:rsidR="001D0F6A" w:rsidRDefault="001D0F6A" w:rsidP="00576CB4">
            <w:pPr>
              <w:jc w:val="both"/>
              <w:rPr>
                <w:sz w:val="22"/>
              </w:rPr>
            </w:pPr>
            <w:r>
              <w:rPr>
                <w:sz w:val="22"/>
              </w:rPr>
              <w:t>Người dùng làm khảo sát hành vi (4 câu Likert), nhận đánh giá mức rủi ro.</w:t>
            </w:r>
          </w:p>
        </w:tc>
        <w:tc>
          <w:tcPr>
            <w:tcW w:w="2100" w:type="dxa"/>
            <w:tcMar>
              <w:top w:w="80" w:type="dxa"/>
              <w:left w:w="120" w:type="dxa"/>
              <w:bottom w:w="80" w:type="dxa"/>
              <w:right w:w="120" w:type="dxa"/>
            </w:tcMar>
          </w:tcPr>
          <w:p w14:paraId="615114B4" w14:textId="77777777" w:rsidR="001D0F6A" w:rsidRDefault="001D0F6A" w:rsidP="00576CB4">
            <w:pPr>
              <w:jc w:val="both"/>
              <w:rPr>
                <w:sz w:val="22"/>
              </w:rPr>
            </w:pPr>
            <w:r>
              <w:rPr>
                <w:sz w:val="22"/>
              </w:rPr>
              <w:t>Survey</w:t>
            </w:r>
          </w:p>
        </w:tc>
        <w:tc>
          <w:tcPr>
            <w:tcW w:w="1060" w:type="dxa"/>
            <w:tcMar>
              <w:top w:w="80" w:type="dxa"/>
              <w:left w:w="120" w:type="dxa"/>
              <w:bottom w:w="80" w:type="dxa"/>
              <w:right w:w="120" w:type="dxa"/>
            </w:tcMar>
          </w:tcPr>
          <w:p w14:paraId="7E9418F3" w14:textId="77777777" w:rsidR="001D0F6A" w:rsidRDefault="001D0F6A" w:rsidP="00576CB4">
            <w:pPr>
              <w:jc w:val="both"/>
              <w:rPr>
                <w:sz w:val="22"/>
              </w:rPr>
            </w:pPr>
            <w:r>
              <w:rPr>
                <w:sz w:val="22"/>
              </w:rPr>
              <w:t>P2</w:t>
            </w:r>
          </w:p>
        </w:tc>
      </w:tr>
      <w:tr w:rsidR="001D0F6A" w14:paraId="064E57EF" w14:textId="77777777" w:rsidTr="00576CB4">
        <w:tc>
          <w:tcPr>
            <w:tcW w:w="900" w:type="dxa"/>
            <w:tcMar>
              <w:top w:w="80" w:type="dxa"/>
              <w:left w:w="120" w:type="dxa"/>
              <w:bottom w:w="80" w:type="dxa"/>
              <w:right w:w="120" w:type="dxa"/>
            </w:tcMar>
          </w:tcPr>
          <w:p w14:paraId="7199DCC1" w14:textId="77777777" w:rsidR="001D0F6A" w:rsidRDefault="001D0F6A" w:rsidP="00576CB4">
            <w:pPr>
              <w:jc w:val="both"/>
              <w:rPr>
                <w:sz w:val="22"/>
              </w:rPr>
            </w:pPr>
            <w:r>
              <w:rPr>
                <w:sz w:val="22"/>
              </w:rPr>
              <w:t>FR-11</w:t>
            </w:r>
          </w:p>
        </w:tc>
        <w:tc>
          <w:tcPr>
            <w:tcW w:w="4700" w:type="dxa"/>
            <w:tcMar>
              <w:top w:w="80" w:type="dxa"/>
              <w:left w:w="120" w:type="dxa"/>
              <w:bottom w:w="80" w:type="dxa"/>
              <w:right w:w="120" w:type="dxa"/>
            </w:tcMar>
          </w:tcPr>
          <w:p w14:paraId="36B6DC4A" w14:textId="77777777" w:rsidR="001D0F6A" w:rsidRDefault="001D0F6A" w:rsidP="00576CB4">
            <w:pPr>
              <w:jc w:val="both"/>
              <w:rPr>
                <w:sz w:val="22"/>
              </w:rPr>
            </w:pPr>
            <w:r>
              <w:rPr>
                <w:sz w:val="22"/>
              </w:rPr>
              <w:t>Người dùng nộp báo cáo sự cố lừa đảo, xem trạng thái xử lý.</w:t>
            </w:r>
          </w:p>
        </w:tc>
        <w:tc>
          <w:tcPr>
            <w:tcW w:w="2100" w:type="dxa"/>
            <w:tcMar>
              <w:top w:w="80" w:type="dxa"/>
              <w:left w:w="120" w:type="dxa"/>
              <w:bottom w:w="80" w:type="dxa"/>
              <w:right w:w="120" w:type="dxa"/>
            </w:tcMar>
          </w:tcPr>
          <w:p w14:paraId="202DC63F" w14:textId="77777777" w:rsidR="001D0F6A" w:rsidRDefault="001D0F6A" w:rsidP="00576CB4">
            <w:pPr>
              <w:jc w:val="both"/>
              <w:rPr>
                <w:sz w:val="22"/>
              </w:rPr>
            </w:pPr>
            <w:r>
              <w:rPr>
                <w:sz w:val="22"/>
              </w:rPr>
              <w:t>Crisis</w:t>
            </w:r>
          </w:p>
        </w:tc>
        <w:tc>
          <w:tcPr>
            <w:tcW w:w="1060" w:type="dxa"/>
            <w:tcMar>
              <w:top w:w="80" w:type="dxa"/>
              <w:left w:w="120" w:type="dxa"/>
              <w:bottom w:w="80" w:type="dxa"/>
              <w:right w:w="120" w:type="dxa"/>
            </w:tcMar>
          </w:tcPr>
          <w:p w14:paraId="171B1DAE" w14:textId="77777777" w:rsidR="001D0F6A" w:rsidRDefault="001D0F6A" w:rsidP="00576CB4">
            <w:pPr>
              <w:jc w:val="both"/>
              <w:rPr>
                <w:sz w:val="22"/>
              </w:rPr>
            </w:pPr>
            <w:r>
              <w:rPr>
                <w:sz w:val="22"/>
              </w:rPr>
              <w:t>P2</w:t>
            </w:r>
          </w:p>
        </w:tc>
      </w:tr>
      <w:tr w:rsidR="001D0F6A" w14:paraId="2BF1BABA" w14:textId="77777777" w:rsidTr="00576CB4">
        <w:tc>
          <w:tcPr>
            <w:tcW w:w="900" w:type="dxa"/>
            <w:tcMar>
              <w:top w:w="80" w:type="dxa"/>
              <w:left w:w="120" w:type="dxa"/>
              <w:bottom w:w="80" w:type="dxa"/>
              <w:right w:w="120" w:type="dxa"/>
            </w:tcMar>
          </w:tcPr>
          <w:p w14:paraId="06901663" w14:textId="77777777" w:rsidR="001D0F6A" w:rsidRDefault="001D0F6A" w:rsidP="00576CB4">
            <w:pPr>
              <w:jc w:val="both"/>
              <w:rPr>
                <w:sz w:val="22"/>
              </w:rPr>
            </w:pPr>
            <w:r>
              <w:rPr>
                <w:sz w:val="22"/>
              </w:rPr>
              <w:t>FR-12</w:t>
            </w:r>
          </w:p>
        </w:tc>
        <w:tc>
          <w:tcPr>
            <w:tcW w:w="4700" w:type="dxa"/>
            <w:tcMar>
              <w:top w:w="80" w:type="dxa"/>
              <w:left w:w="120" w:type="dxa"/>
              <w:bottom w:w="80" w:type="dxa"/>
              <w:right w:w="120" w:type="dxa"/>
            </w:tcMar>
          </w:tcPr>
          <w:p w14:paraId="60B78E08" w14:textId="77777777" w:rsidR="001D0F6A" w:rsidRDefault="001D0F6A" w:rsidP="00576CB4">
            <w:pPr>
              <w:jc w:val="both"/>
              <w:rPr>
                <w:sz w:val="22"/>
              </w:rPr>
            </w:pPr>
            <w:r>
              <w:rPr>
                <w:sz w:val="22"/>
              </w:rPr>
              <w:t>Admin xem ledger DPF, danh sách người dùng, log hoạt động, cấp/thu hồi DPF.</w:t>
            </w:r>
          </w:p>
        </w:tc>
        <w:tc>
          <w:tcPr>
            <w:tcW w:w="2100" w:type="dxa"/>
            <w:tcMar>
              <w:top w:w="80" w:type="dxa"/>
              <w:left w:w="120" w:type="dxa"/>
              <w:bottom w:w="80" w:type="dxa"/>
              <w:right w:w="120" w:type="dxa"/>
            </w:tcMar>
          </w:tcPr>
          <w:p w14:paraId="7CD0C057" w14:textId="77777777" w:rsidR="001D0F6A" w:rsidRDefault="001D0F6A" w:rsidP="00576CB4">
            <w:pPr>
              <w:jc w:val="both"/>
              <w:rPr>
                <w:sz w:val="22"/>
              </w:rPr>
            </w:pPr>
            <w:r>
              <w:rPr>
                <w:sz w:val="22"/>
              </w:rPr>
              <w:t>Admin</w:t>
            </w:r>
          </w:p>
        </w:tc>
        <w:tc>
          <w:tcPr>
            <w:tcW w:w="1060" w:type="dxa"/>
            <w:tcMar>
              <w:top w:w="80" w:type="dxa"/>
              <w:left w:w="120" w:type="dxa"/>
              <w:bottom w:w="80" w:type="dxa"/>
              <w:right w:w="120" w:type="dxa"/>
            </w:tcMar>
          </w:tcPr>
          <w:p w14:paraId="6F6FB7F9" w14:textId="77777777" w:rsidR="001D0F6A" w:rsidRDefault="001D0F6A" w:rsidP="00576CB4">
            <w:pPr>
              <w:jc w:val="both"/>
              <w:rPr>
                <w:sz w:val="22"/>
              </w:rPr>
            </w:pPr>
            <w:r>
              <w:rPr>
                <w:sz w:val="22"/>
              </w:rPr>
              <w:t>P1</w:t>
            </w:r>
          </w:p>
        </w:tc>
      </w:tr>
    </w:tbl>
    <w:p w14:paraId="7395415E" w14:textId="77777777" w:rsidR="001D0F6A" w:rsidRDefault="001D0F6A" w:rsidP="001D0F6A">
      <w:pPr>
        <w:pStyle w:val="DATNCaptionhinh"/>
      </w:pPr>
      <w:r>
        <w:t>Bảng 3.1. Tổng hợp yêu cầu chức năng và mức độ ưu tiên.</w:t>
      </w:r>
    </w:p>
    <w:p w14:paraId="3FF99E25" w14:textId="77777777" w:rsidR="001D0F6A" w:rsidRDefault="001D0F6A" w:rsidP="001D0F6A">
      <w:pPr>
        <w:pStyle w:val="Heading3"/>
        <w:rPr>
          <w:rFonts w:hint="eastAsia"/>
        </w:rPr>
      </w:pPr>
      <w:bookmarkStart w:id="111" w:name="_Toc231667531"/>
      <w:bookmarkStart w:id="112" w:name="_Toc231727570"/>
      <w:r>
        <w:t>3.2.3. Yêu cầu phi chức năng (Non-Functional Requirements)</w:t>
      </w:r>
      <w:bookmarkEnd w:id="111"/>
      <w:bookmarkEnd w:id="112"/>
    </w:p>
    <w:tbl>
      <w:tblPr>
        <w:tblW w:w="876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2200"/>
        <w:gridCol w:w="3800"/>
        <w:gridCol w:w="2760"/>
      </w:tblGrid>
      <w:tr w:rsidR="001D0F6A" w14:paraId="06CADBC1" w14:textId="77777777" w:rsidTr="00576CB4">
        <w:tc>
          <w:tcPr>
            <w:tcW w:w="2200" w:type="dxa"/>
            <w:shd w:val="clear" w:color="auto" w:fill="D6E0F0"/>
            <w:tcMar>
              <w:top w:w="80" w:type="dxa"/>
              <w:left w:w="120" w:type="dxa"/>
              <w:bottom w:w="80" w:type="dxa"/>
              <w:right w:w="120" w:type="dxa"/>
            </w:tcMar>
          </w:tcPr>
          <w:p w14:paraId="6634D9F7" w14:textId="77777777" w:rsidR="001D0F6A" w:rsidRDefault="001D0F6A" w:rsidP="00576CB4">
            <w:pPr>
              <w:jc w:val="center"/>
              <w:rPr>
                <w:sz w:val="22"/>
              </w:rPr>
            </w:pPr>
            <w:r>
              <w:rPr>
                <w:b/>
                <w:sz w:val="22"/>
              </w:rPr>
              <w:t>Khía cạnh</w:t>
            </w:r>
          </w:p>
        </w:tc>
        <w:tc>
          <w:tcPr>
            <w:tcW w:w="3800" w:type="dxa"/>
            <w:shd w:val="clear" w:color="auto" w:fill="D6E0F0"/>
            <w:tcMar>
              <w:top w:w="80" w:type="dxa"/>
              <w:left w:w="120" w:type="dxa"/>
              <w:bottom w:w="80" w:type="dxa"/>
              <w:right w:w="120" w:type="dxa"/>
            </w:tcMar>
          </w:tcPr>
          <w:p w14:paraId="149AC17C" w14:textId="77777777" w:rsidR="001D0F6A" w:rsidRDefault="001D0F6A" w:rsidP="00576CB4">
            <w:pPr>
              <w:jc w:val="center"/>
              <w:rPr>
                <w:sz w:val="22"/>
              </w:rPr>
            </w:pPr>
            <w:r>
              <w:rPr>
                <w:b/>
                <w:sz w:val="22"/>
              </w:rPr>
              <w:t>Yêu cầu cụ thể</w:t>
            </w:r>
          </w:p>
        </w:tc>
        <w:tc>
          <w:tcPr>
            <w:tcW w:w="2760" w:type="dxa"/>
            <w:shd w:val="clear" w:color="auto" w:fill="D6E0F0"/>
            <w:tcMar>
              <w:top w:w="80" w:type="dxa"/>
              <w:left w:w="120" w:type="dxa"/>
              <w:bottom w:w="80" w:type="dxa"/>
              <w:right w:w="120" w:type="dxa"/>
            </w:tcMar>
          </w:tcPr>
          <w:p w14:paraId="0FFD62FA" w14:textId="77777777" w:rsidR="001D0F6A" w:rsidRDefault="001D0F6A" w:rsidP="00576CB4">
            <w:pPr>
              <w:jc w:val="center"/>
              <w:rPr>
                <w:sz w:val="22"/>
              </w:rPr>
            </w:pPr>
            <w:r>
              <w:rPr>
                <w:b/>
                <w:sz w:val="22"/>
              </w:rPr>
              <w:t>Cơ chế đáp ứng</w:t>
            </w:r>
          </w:p>
        </w:tc>
      </w:tr>
      <w:tr w:rsidR="001D0F6A" w14:paraId="2B00773E" w14:textId="77777777" w:rsidTr="00576CB4">
        <w:tc>
          <w:tcPr>
            <w:tcW w:w="2200" w:type="dxa"/>
            <w:tcMar>
              <w:top w:w="80" w:type="dxa"/>
              <w:left w:w="120" w:type="dxa"/>
              <w:bottom w:w="80" w:type="dxa"/>
              <w:right w:w="120" w:type="dxa"/>
            </w:tcMar>
          </w:tcPr>
          <w:p w14:paraId="2F5D20CE" w14:textId="77777777" w:rsidR="001D0F6A" w:rsidRDefault="001D0F6A" w:rsidP="00576CB4">
            <w:pPr>
              <w:jc w:val="both"/>
              <w:rPr>
                <w:sz w:val="22"/>
              </w:rPr>
            </w:pPr>
            <w:r>
              <w:rPr>
                <w:sz w:val="22"/>
              </w:rPr>
              <w:t>Hiệu năng</w:t>
            </w:r>
          </w:p>
        </w:tc>
        <w:tc>
          <w:tcPr>
            <w:tcW w:w="3800" w:type="dxa"/>
            <w:tcMar>
              <w:top w:w="80" w:type="dxa"/>
              <w:left w:w="120" w:type="dxa"/>
              <w:bottom w:w="80" w:type="dxa"/>
              <w:right w:w="120" w:type="dxa"/>
            </w:tcMar>
          </w:tcPr>
          <w:p w14:paraId="22C04053" w14:textId="77777777" w:rsidR="001D0F6A" w:rsidRDefault="001D0F6A" w:rsidP="00576CB4">
            <w:pPr>
              <w:jc w:val="both"/>
              <w:rPr>
                <w:sz w:val="22"/>
              </w:rPr>
            </w:pPr>
            <w:r>
              <w:rPr>
                <w:sz w:val="22"/>
              </w:rPr>
              <w:t>Tải trang nhanh, UI phản hồi mượt mà</w:t>
            </w:r>
          </w:p>
        </w:tc>
        <w:tc>
          <w:tcPr>
            <w:tcW w:w="2760" w:type="dxa"/>
            <w:tcMar>
              <w:top w:w="80" w:type="dxa"/>
              <w:left w:w="120" w:type="dxa"/>
              <w:bottom w:w="80" w:type="dxa"/>
              <w:right w:w="120" w:type="dxa"/>
            </w:tcMar>
          </w:tcPr>
          <w:p w14:paraId="4470808D" w14:textId="77777777" w:rsidR="001D0F6A" w:rsidRDefault="001D0F6A" w:rsidP="00576CB4">
            <w:pPr>
              <w:jc w:val="both"/>
              <w:rPr>
                <w:sz w:val="22"/>
              </w:rPr>
            </w:pPr>
            <w:r>
              <w:rPr>
                <w:sz w:val="22"/>
              </w:rPr>
              <w:t>Code-splitting Vite, lazy-load route, lite mode</w:t>
            </w:r>
          </w:p>
        </w:tc>
      </w:tr>
      <w:tr w:rsidR="001D0F6A" w14:paraId="05314EF2" w14:textId="77777777" w:rsidTr="00576CB4">
        <w:tc>
          <w:tcPr>
            <w:tcW w:w="2200" w:type="dxa"/>
            <w:tcMar>
              <w:top w:w="80" w:type="dxa"/>
              <w:left w:w="120" w:type="dxa"/>
              <w:bottom w:w="80" w:type="dxa"/>
              <w:right w:w="120" w:type="dxa"/>
            </w:tcMar>
          </w:tcPr>
          <w:p w14:paraId="4BEB4D14" w14:textId="77777777" w:rsidR="001D0F6A" w:rsidRDefault="001D0F6A" w:rsidP="00576CB4">
            <w:pPr>
              <w:jc w:val="both"/>
              <w:rPr>
                <w:sz w:val="22"/>
              </w:rPr>
            </w:pPr>
            <w:r>
              <w:rPr>
                <w:sz w:val="22"/>
              </w:rPr>
              <w:t>Khả năng mở rộng</w:t>
            </w:r>
          </w:p>
        </w:tc>
        <w:tc>
          <w:tcPr>
            <w:tcW w:w="3800" w:type="dxa"/>
            <w:tcMar>
              <w:top w:w="80" w:type="dxa"/>
              <w:left w:w="120" w:type="dxa"/>
              <w:bottom w:w="80" w:type="dxa"/>
              <w:right w:w="120" w:type="dxa"/>
            </w:tcMar>
          </w:tcPr>
          <w:p w14:paraId="1CF8E404" w14:textId="77777777" w:rsidR="001D0F6A" w:rsidRDefault="001D0F6A" w:rsidP="00576CB4">
            <w:pPr>
              <w:jc w:val="both"/>
              <w:rPr>
                <w:sz w:val="22"/>
              </w:rPr>
            </w:pPr>
            <w:r>
              <w:rPr>
                <w:sz w:val="22"/>
              </w:rPr>
              <w:t>Phục vụ nhiều người dùng đồng thời không cần tăng chi phí cố định</w:t>
            </w:r>
          </w:p>
        </w:tc>
        <w:tc>
          <w:tcPr>
            <w:tcW w:w="2760" w:type="dxa"/>
            <w:tcMar>
              <w:top w:w="80" w:type="dxa"/>
              <w:left w:w="120" w:type="dxa"/>
              <w:bottom w:w="80" w:type="dxa"/>
              <w:right w:w="120" w:type="dxa"/>
            </w:tcMar>
          </w:tcPr>
          <w:p w14:paraId="13502893" w14:textId="77777777" w:rsidR="001D0F6A" w:rsidRDefault="001D0F6A" w:rsidP="00576CB4">
            <w:pPr>
              <w:jc w:val="both"/>
              <w:rPr>
                <w:sz w:val="22"/>
              </w:rPr>
            </w:pPr>
            <w:r>
              <w:rPr>
                <w:sz w:val="22"/>
              </w:rPr>
              <w:t>Serverless auto-scale, Firestore managed</w:t>
            </w:r>
          </w:p>
        </w:tc>
      </w:tr>
      <w:tr w:rsidR="001D0F6A" w14:paraId="3F3BE1DF" w14:textId="77777777" w:rsidTr="00576CB4">
        <w:tc>
          <w:tcPr>
            <w:tcW w:w="2200" w:type="dxa"/>
            <w:tcMar>
              <w:top w:w="80" w:type="dxa"/>
              <w:left w:w="120" w:type="dxa"/>
              <w:bottom w:w="80" w:type="dxa"/>
              <w:right w:w="120" w:type="dxa"/>
            </w:tcMar>
          </w:tcPr>
          <w:p w14:paraId="4FAE4E97" w14:textId="77777777" w:rsidR="001D0F6A" w:rsidRDefault="001D0F6A" w:rsidP="00576CB4">
            <w:pPr>
              <w:jc w:val="both"/>
              <w:rPr>
                <w:sz w:val="22"/>
              </w:rPr>
            </w:pPr>
            <w:r>
              <w:rPr>
                <w:sz w:val="22"/>
              </w:rPr>
              <w:t>Bảo mật</w:t>
            </w:r>
          </w:p>
        </w:tc>
        <w:tc>
          <w:tcPr>
            <w:tcW w:w="3800" w:type="dxa"/>
            <w:tcMar>
              <w:top w:w="80" w:type="dxa"/>
              <w:left w:w="120" w:type="dxa"/>
              <w:bottom w:w="80" w:type="dxa"/>
              <w:right w:w="120" w:type="dxa"/>
            </w:tcMar>
          </w:tcPr>
          <w:p w14:paraId="6D09C4EE" w14:textId="77777777" w:rsidR="001D0F6A" w:rsidRDefault="001D0F6A" w:rsidP="00576CB4">
            <w:pPr>
              <w:jc w:val="both"/>
              <w:rPr>
                <w:sz w:val="22"/>
              </w:rPr>
            </w:pPr>
            <w:r>
              <w:rPr>
                <w:sz w:val="22"/>
              </w:rPr>
              <w:t>Không lưu mật khẩu, JWT Auth, rate-limit</w:t>
            </w:r>
          </w:p>
        </w:tc>
        <w:tc>
          <w:tcPr>
            <w:tcW w:w="2760" w:type="dxa"/>
            <w:tcMar>
              <w:top w:w="80" w:type="dxa"/>
              <w:left w:w="120" w:type="dxa"/>
              <w:bottom w:w="80" w:type="dxa"/>
              <w:right w:w="120" w:type="dxa"/>
            </w:tcMar>
          </w:tcPr>
          <w:p w14:paraId="2AD4C2A4" w14:textId="77777777" w:rsidR="001D0F6A" w:rsidRDefault="001D0F6A" w:rsidP="00576CB4">
            <w:pPr>
              <w:jc w:val="both"/>
              <w:rPr>
                <w:sz w:val="22"/>
              </w:rPr>
            </w:pPr>
            <w:r>
              <w:rPr>
                <w:sz w:val="22"/>
              </w:rPr>
              <w:t>Firebase Auth, Zod validation, CORS chặt</w:t>
            </w:r>
          </w:p>
        </w:tc>
      </w:tr>
      <w:tr w:rsidR="001D0F6A" w14:paraId="1ABCE89F" w14:textId="77777777" w:rsidTr="00576CB4">
        <w:tc>
          <w:tcPr>
            <w:tcW w:w="2200" w:type="dxa"/>
            <w:tcMar>
              <w:top w:w="80" w:type="dxa"/>
              <w:left w:w="120" w:type="dxa"/>
              <w:bottom w:w="80" w:type="dxa"/>
              <w:right w:w="120" w:type="dxa"/>
            </w:tcMar>
          </w:tcPr>
          <w:p w14:paraId="77550F1C" w14:textId="77777777" w:rsidR="001D0F6A" w:rsidRDefault="001D0F6A" w:rsidP="00576CB4">
            <w:pPr>
              <w:jc w:val="both"/>
              <w:rPr>
                <w:sz w:val="22"/>
              </w:rPr>
            </w:pPr>
            <w:r>
              <w:rPr>
                <w:sz w:val="22"/>
              </w:rPr>
              <w:t>Riêng tư</w:t>
            </w:r>
          </w:p>
        </w:tc>
        <w:tc>
          <w:tcPr>
            <w:tcW w:w="3800" w:type="dxa"/>
            <w:tcMar>
              <w:top w:w="80" w:type="dxa"/>
              <w:left w:w="120" w:type="dxa"/>
              <w:bottom w:w="80" w:type="dxa"/>
              <w:right w:w="120" w:type="dxa"/>
            </w:tcMar>
          </w:tcPr>
          <w:p w14:paraId="1531A2FB" w14:textId="77777777" w:rsidR="001D0F6A" w:rsidRDefault="001D0F6A" w:rsidP="00576CB4">
            <w:pPr>
              <w:jc w:val="both"/>
              <w:rPr>
                <w:sz w:val="22"/>
              </w:rPr>
            </w:pPr>
            <w:r>
              <w:rPr>
                <w:sz w:val="22"/>
              </w:rPr>
              <w:t>Không lưu media user sau xử lý</w:t>
            </w:r>
          </w:p>
        </w:tc>
        <w:tc>
          <w:tcPr>
            <w:tcW w:w="2760" w:type="dxa"/>
            <w:tcMar>
              <w:top w:w="80" w:type="dxa"/>
              <w:left w:w="120" w:type="dxa"/>
              <w:bottom w:w="80" w:type="dxa"/>
              <w:right w:w="120" w:type="dxa"/>
            </w:tcMar>
          </w:tcPr>
          <w:p w14:paraId="2C4629C3" w14:textId="77777777" w:rsidR="001D0F6A" w:rsidRDefault="001D0F6A" w:rsidP="00576CB4">
            <w:pPr>
              <w:jc w:val="both"/>
              <w:rPr>
                <w:sz w:val="22"/>
              </w:rPr>
            </w:pPr>
            <w:r>
              <w:rPr>
                <w:sz w:val="22"/>
              </w:rPr>
              <w:t>Stream-only processing, data minimization</w:t>
            </w:r>
          </w:p>
        </w:tc>
      </w:tr>
      <w:tr w:rsidR="001D0F6A" w14:paraId="64B86CA8" w14:textId="77777777" w:rsidTr="00576CB4">
        <w:tc>
          <w:tcPr>
            <w:tcW w:w="2200" w:type="dxa"/>
            <w:tcMar>
              <w:top w:w="80" w:type="dxa"/>
              <w:left w:w="120" w:type="dxa"/>
              <w:bottom w:w="80" w:type="dxa"/>
              <w:right w:w="120" w:type="dxa"/>
            </w:tcMar>
          </w:tcPr>
          <w:p w14:paraId="5C34D9E0" w14:textId="77777777" w:rsidR="001D0F6A" w:rsidRDefault="001D0F6A" w:rsidP="00576CB4">
            <w:pPr>
              <w:jc w:val="both"/>
              <w:rPr>
                <w:sz w:val="22"/>
              </w:rPr>
            </w:pPr>
            <w:r>
              <w:rPr>
                <w:sz w:val="22"/>
              </w:rPr>
              <w:t>Đa ngôn ngữ</w:t>
            </w:r>
          </w:p>
        </w:tc>
        <w:tc>
          <w:tcPr>
            <w:tcW w:w="3800" w:type="dxa"/>
            <w:tcMar>
              <w:top w:w="80" w:type="dxa"/>
              <w:left w:w="120" w:type="dxa"/>
              <w:bottom w:w="80" w:type="dxa"/>
              <w:right w:w="120" w:type="dxa"/>
            </w:tcMar>
          </w:tcPr>
          <w:p w14:paraId="72975677" w14:textId="77777777" w:rsidR="001D0F6A" w:rsidRDefault="001D0F6A" w:rsidP="00576CB4">
            <w:pPr>
              <w:jc w:val="both"/>
              <w:rPr>
                <w:sz w:val="22"/>
              </w:rPr>
            </w:pPr>
            <w:r>
              <w:rPr>
                <w:sz w:val="22"/>
              </w:rPr>
              <w:t>Hỗ trợ vi/en trên toàn bộ UI và AI</w:t>
            </w:r>
          </w:p>
        </w:tc>
        <w:tc>
          <w:tcPr>
            <w:tcW w:w="2760" w:type="dxa"/>
            <w:tcMar>
              <w:top w:w="80" w:type="dxa"/>
              <w:left w:w="120" w:type="dxa"/>
              <w:bottom w:w="80" w:type="dxa"/>
              <w:right w:w="120" w:type="dxa"/>
            </w:tcMar>
          </w:tcPr>
          <w:p w14:paraId="32DD093E" w14:textId="77777777" w:rsidR="001D0F6A" w:rsidRDefault="001D0F6A" w:rsidP="00576CB4">
            <w:pPr>
              <w:jc w:val="both"/>
              <w:rPr>
                <w:sz w:val="22"/>
              </w:rPr>
            </w:pPr>
            <w:r>
              <w:rPr>
                <w:sz w:val="22"/>
              </w:rPr>
              <w:t>i18n qua translations.ts + tham số lang</w:t>
            </w:r>
          </w:p>
        </w:tc>
      </w:tr>
      <w:tr w:rsidR="001D0F6A" w14:paraId="430BC2DC" w14:textId="77777777" w:rsidTr="00576CB4">
        <w:tc>
          <w:tcPr>
            <w:tcW w:w="2200" w:type="dxa"/>
            <w:tcMar>
              <w:top w:w="80" w:type="dxa"/>
              <w:left w:w="120" w:type="dxa"/>
              <w:bottom w:w="80" w:type="dxa"/>
              <w:right w:w="120" w:type="dxa"/>
            </w:tcMar>
          </w:tcPr>
          <w:p w14:paraId="122D60C5" w14:textId="77777777" w:rsidR="001D0F6A" w:rsidRDefault="001D0F6A" w:rsidP="00576CB4">
            <w:pPr>
              <w:jc w:val="both"/>
              <w:rPr>
                <w:sz w:val="22"/>
              </w:rPr>
            </w:pPr>
            <w:r>
              <w:rPr>
                <w:sz w:val="22"/>
              </w:rPr>
              <w:t>Accessibility</w:t>
            </w:r>
          </w:p>
        </w:tc>
        <w:tc>
          <w:tcPr>
            <w:tcW w:w="3800" w:type="dxa"/>
            <w:tcMar>
              <w:top w:w="80" w:type="dxa"/>
              <w:left w:w="120" w:type="dxa"/>
              <w:bottom w:w="80" w:type="dxa"/>
              <w:right w:w="120" w:type="dxa"/>
            </w:tcMar>
          </w:tcPr>
          <w:p w14:paraId="71E62314" w14:textId="77777777" w:rsidR="001D0F6A" w:rsidRDefault="001D0F6A" w:rsidP="00576CB4">
            <w:pPr>
              <w:jc w:val="both"/>
              <w:rPr>
                <w:sz w:val="22"/>
              </w:rPr>
            </w:pPr>
            <w:r>
              <w:rPr>
                <w:sz w:val="22"/>
              </w:rPr>
              <w:t>Hỗ trợ keyboard navigation, tương phản màu hợp lý</w:t>
            </w:r>
          </w:p>
        </w:tc>
        <w:tc>
          <w:tcPr>
            <w:tcW w:w="2760" w:type="dxa"/>
            <w:tcMar>
              <w:top w:w="80" w:type="dxa"/>
              <w:left w:w="120" w:type="dxa"/>
              <w:bottom w:w="80" w:type="dxa"/>
              <w:right w:w="120" w:type="dxa"/>
            </w:tcMar>
          </w:tcPr>
          <w:p w14:paraId="24DCBB57" w14:textId="77777777" w:rsidR="001D0F6A" w:rsidRDefault="001D0F6A" w:rsidP="00576CB4">
            <w:pPr>
              <w:jc w:val="both"/>
              <w:rPr>
                <w:sz w:val="22"/>
              </w:rPr>
            </w:pPr>
            <w:r>
              <w:rPr>
                <w:sz w:val="22"/>
              </w:rPr>
              <w:t>aria-label cho element custom, focus ring, kiểm tra thủ công</w:t>
            </w:r>
          </w:p>
        </w:tc>
      </w:tr>
      <w:tr w:rsidR="001D0F6A" w14:paraId="7337FF04" w14:textId="77777777" w:rsidTr="00576CB4">
        <w:tc>
          <w:tcPr>
            <w:tcW w:w="2200" w:type="dxa"/>
            <w:tcMar>
              <w:top w:w="80" w:type="dxa"/>
              <w:left w:w="120" w:type="dxa"/>
              <w:bottom w:w="80" w:type="dxa"/>
              <w:right w:w="120" w:type="dxa"/>
            </w:tcMar>
          </w:tcPr>
          <w:p w14:paraId="353F4BFD" w14:textId="77777777" w:rsidR="001D0F6A" w:rsidRDefault="001D0F6A" w:rsidP="00576CB4">
            <w:pPr>
              <w:jc w:val="both"/>
              <w:rPr>
                <w:sz w:val="22"/>
              </w:rPr>
            </w:pPr>
            <w:r>
              <w:rPr>
                <w:sz w:val="22"/>
              </w:rPr>
              <w:t>Chi phí</w:t>
            </w:r>
          </w:p>
        </w:tc>
        <w:tc>
          <w:tcPr>
            <w:tcW w:w="3800" w:type="dxa"/>
            <w:tcMar>
              <w:top w:w="80" w:type="dxa"/>
              <w:left w:w="120" w:type="dxa"/>
              <w:bottom w:w="80" w:type="dxa"/>
              <w:right w:w="120" w:type="dxa"/>
            </w:tcMar>
          </w:tcPr>
          <w:p w14:paraId="5852E91F" w14:textId="77777777" w:rsidR="001D0F6A" w:rsidRDefault="001D0F6A" w:rsidP="00576CB4">
            <w:pPr>
              <w:jc w:val="both"/>
              <w:rPr>
                <w:sz w:val="22"/>
              </w:rPr>
            </w:pPr>
            <w:r>
              <w:rPr>
                <w:sz w:val="22"/>
              </w:rPr>
              <w:t>Vận hành trong phạm vi free tier các dịch vụ</w:t>
            </w:r>
          </w:p>
        </w:tc>
        <w:tc>
          <w:tcPr>
            <w:tcW w:w="2760" w:type="dxa"/>
            <w:tcMar>
              <w:top w:w="80" w:type="dxa"/>
              <w:left w:w="120" w:type="dxa"/>
              <w:bottom w:w="80" w:type="dxa"/>
              <w:right w:w="120" w:type="dxa"/>
            </w:tcMar>
          </w:tcPr>
          <w:p w14:paraId="7FC63DA6" w14:textId="77777777" w:rsidR="001D0F6A" w:rsidRDefault="001D0F6A" w:rsidP="00576CB4">
            <w:pPr>
              <w:jc w:val="both"/>
              <w:rPr>
                <w:sz w:val="22"/>
              </w:rPr>
            </w:pPr>
            <w:r>
              <w:rPr>
                <w:sz w:val="22"/>
              </w:rPr>
              <w:t>Cache nhiều lớp, quota management</w:t>
            </w:r>
          </w:p>
        </w:tc>
      </w:tr>
    </w:tbl>
    <w:p w14:paraId="463F2414" w14:textId="77777777" w:rsidR="001D0F6A" w:rsidRDefault="001D0F6A" w:rsidP="001D0F6A">
      <w:pPr>
        <w:pStyle w:val="DATNCaptionhinh"/>
      </w:pPr>
      <w:r>
        <w:t>Bảng 3.2. Yêu cầu phi chức năng và cơ chế đáp ứng.</w:t>
      </w:r>
    </w:p>
    <w:p w14:paraId="44760748" w14:textId="77777777" w:rsidR="00A90D81" w:rsidRDefault="00A90D81" w:rsidP="001D0F6A">
      <w:pPr>
        <w:pStyle w:val="DATNCaptionhinh"/>
      </w:pPr>
    </w:p>
    <w:p w14:paraId="3412108A" w14:textId="77777777" w:rsidR="00A90D81" w:rsidRDefault="00A90D81" w:rsidP="001D0F6A">
      <w:pPr>
        <w:pStyle w:val="DATNCaptionhinh"/>
      </w:pPr>
    </w:p>
    <w:p w14:paraId="3DC886FB" w14:textId="77777777" w:rsidR="00A90D81" w:rsidRDefault="00A90D81" w:rsidP="001D0F6A">
      <w:pPr>
        <w:pStyle w:val="DATNCaptionhinh"/>
      </w:pPr>
    </w:p>
    <w:p w14:paraId="3F8C843B" w14:textId="77777777" w:rsidR="00A90D81" w:rsidRDefault="00A90D81" w:rsidP="001D0F6A">
      <w:pPr>
        <w:pStyle w:val="DATNCaptionhinh"/>
      </w:pPr>
    </w:p>
    <w:p w14:paraId="7F57F532" w14:textId="77777777" w:rsidR="001D0F6A" w:rsidRDefault="001D0F6A" w:rsidP="001D0F6A">
      <w:pPr>
        <w:pStyle w:val="Heading3"/>
        <w:rPr>
          <w:rFonts w:hint="eastAsia"/>
        </w:rPr>
      </w:pPr>
      <w:bookmarkStart w:id="113" w:name="_Toc231667532"/>
      <w:bookmarkStart w:id="114" w:name="_Toc231727571"/>
      <w:r>
        <w:t>3.2.4. Use Cases chính</w:t>
      </w:r>
      <w:bookmarkEnd w:id="113"/>
      <w:bookmarkEnd w:id="114"/>
    </w:p>
    <w:p w14:paraId="6C666883" w14:textId="77777777" w:rsidR="001D0F6A" w:rsidRDefault="001D0F6A" w:rsidP="001D0F6A">
      <w:pPr>
        <w:ind w:firstLine="720"/>
        <w:jc w:val="both"/>
      </w:pPr>
      <w:r>
        <w:t xml:space="preserve">Năm use case quan trọng nhất của DEEPFENSE: UC-01 (Người dùng lần đầu) — truy cập trang → xem onboarding 60s → chơi thử Challenge không cần đăng nhập → nhận kết quả → được mời đăng nhập để lưu tiến độ; UC-02 (Học Academy) — chọn module → học bài → làm mini-game → làm quiz → nhận DPF → hoàn thành Final Exam → nhận chứng chỉ; UC-03 (Đặt câu hỏi AI) — gõ câu hỏi → AI kiểm tra URL </w:t>
      </w:r>
      <w:r>
        <w:lastRenderedPageBreak/>
        <w:t>→ stream response → đánh giá thumbs up/down; UC-04 (Quét media) — kéo thả file → chọn ngôn ngữ → nhận phân tích pháp y → xem artifact chi tiết → xuất kết quả; UC-05 (Admin cấp DPF) — tìm user → nhập email + số DPF + lý do → xác nhận → transaction atomic ghi ledger.</w:t>
      </w:r>
    </w:p>
    <w:p w14:paraId="2FC4526A" w14:textId="77777777" w:rsidR="001D0F6A" w:rsidRDefault="001D0F6A" w:rsidP="001D0F6A">
      <w:pPr>
        <w:pStyle w:val="Heading2"/>
      </w:pPr>
      <w:bookmarkStart w:id="115" w:name="_Toc231667533"/>
      <w:bookmarkStart w:id="116" w:name="_Toc231727572"/>
      <w:r>
        <w:t>3.3. Kiến trúc hệ thống tổng thể</w:t>
      </w:r>
      <w:bookmarkEnd w:id="115"/>
      <w:bookmarkEnd w:id="116"/>
    </w:p>
    <w:p w14:paraId="199A8AD8" w14:textId="77777777" w:rsidR="001D0F6A" w:rsidRDefault="001D0F6A" w:rsidP="001D0F6A">
      <w:pPr>
        <w:pStyle w:val="Heading3"/>
        <w:rPr>
          <w:rFonts w:hint="eastAsia"/>
        </w:rPr>
      </w:pPr>
      <w:bookmarkStart w:id="117" w:name="_Toc231667534"/>
      <w:bookmarkStart w:id="118" w:name="_Toc231727573"/>
      <w:r>
        <w:t>3.3.1. Triết lý kiến trúc — 4 nguyên tắc cốt lõi</w:t>
      </w:r>
      <w:bookmarkEnd w:id="117"/>
      <w:bookmarkEnd w:id="118"/>
    </w:p>
    <w:p w14:paraId="58CD4E3E" w14:textId="77777777" w:rsidR="001D0F6A" w:rsidRDefault="001D0F6A" w:rsidP="001D0F6A">
      <w:pPr>
        <w:ind w:firstLine="720"/>
        <w:jc w:val="both"/>
      </w:pPr>
      <w:r>
        <w:t>Nguyên tắc 1 — "Frontend dày, backend mỏng": DEEPFENSE đẩy phần lớn logic nghiệp vụ xuống phía client (React). Backend (Vercel Serverless) chỉ xử lý những gì bắt buộc phải ở phía server: gọi API có secret key (Gemini, VirusTotal), thao tác với Firebase Admin SDK (atomic transaction), và các tác vụ cần bảo mật cao (xác thực JWT, rate limiting). Nguyên tắc 2 — "Stateless server": mọi serverless function là idempotent và không lưu trạng thái giữa các request. Mọi state người dùng được lưu trong Firestore hoặc localStorage, được truyền qua JWT token. Điều này cho phép horizontal scaling không giới hạn mà không cần sticky session hay distributed cache. Nguyên tắc 3 — "Managed services first": ưu tiên hoàn toàn sử dụng dịch vụ quản lý (Firebase, Vercel) thay vì tự host bất kỳ infrastructure nào. Chi phí vận hành đổi lấy giảm complexity vận hành — phù hợp hoàn toàn với nhóm 4 người không có ngân sách thuê hạ tầng. Nguyên tắc 4 — "Fail-safe by default": mọi external dependency (Gemini, VirusTotal, Polygon) đều có nhánh fallback rõ ràng. Nếu Gemini trả lỗi 503, AI Tutor hiển thị "Tạm thời không khả dụng" thay vì crash toàn bộ ứng dụng. Nếu VirusTotal hết quota, chat vẫn hoạt động bình thường mà không báo lỗi giả.</w:t>
      </w:r>
    </w:p>
    <w:p w14:paraId="573F8F31" w14:textId="77777777" w:rsidR="001D0F6A" w:rsidRDefault="001D0F6A" w:rsidP="001D0F6A">
      <w:pPr>
        <w:pStyle w:val="Heading3"/>
        <w:rPr>
          <w:rFonts w:hint="eastAsia"/>
        </w:rPr>
      </w:pPr>
      <w:bookmarkStart w:id="119" w:name="_Toc231667535"/>
      <w:bookmarkStart w:id="120" w:name="_Toc231727574"/>
      <w:r>
        <w:t>3.3.2. Kiến trúc 4 lớp</w:t>
      </w:r>
      <w:bookmarkEnd w:id="119"/>
      <w:bookmarkEnd w:id="120"/>
    </w:p>
    <w:p w14:paraId="3C652F81" w14:textId="77777777" w:rsidR="001D0F6A" w:rsidRDefault="001D0F6A" w:rsidP="001D0F6A">
      <w:pPr>
        <w:ind w:firstLine="720"/>
        <w:jc w:val="both"/>
        <w:rPr>
          <w:lang w:val="en-US"/>
        </w:rPr>
      </w:pPr>
      <w:r>
        <w:t>Hệ thống được tổ chức theo 4 lớp chồng lên nhau: Lớp Trình bày (Presentation Layer) là React SPA được host trên Vercel Edge Network — phân phối qua CDN toàn cầu, người dùng Việt Nam kết nối đến edge node tại Singapore hoặc Tokyo, đảm bảo TTFB &lt; 50ms. Lớp Ứng dụng (Application Layer) là 4 Vercel Serverless Functions (/api/chat, /api/scan-media, /api/dpf, /api/health) chạy Node.js 18+, xử lý nghiệp vụ cần secret key và quyền admin. Lớp Dịch vụ (Service Layer) là các API bên ngoài: Google Gemini (AI processing), VirusTotal (threat intelligence), Polygon Amoy RPC (blockchain), Google OAuth (authentication). Lớp Dữ liệu (Data Layer) là Firebase Firestore (NoSQL, 9 collection chính), Firebase Cloud Storage (media tạm thời), và Smart Contract DPF trên Polygon Amoy (audit trail on-chain).</w:t>
      </w:r>
    </w:p>
    <w:p w14:paraId="2FA76154" w14:textId="77777777" w:rsidR="00F93374" w:rsidRDefault="00F93374" w:rsidP="001D0F6A">
      <w:pPr>
        <w:ind w:firstLine="720"/>
        <w:jc w:val="both"/>
        <w:rPr>
          <w:lang w:val="en-US"/>
        </w:rPr>
      </w:pPr>
    </w:p>
    <w:p w14:paraId="3FFA3867" w14:textId="77777777" w:rsidR="00F93374" w:rsidRDefault="00F93374" w:rsidP="001D0F6A">
      <w:pPr>
        <w:ind w:firstLine="720"/>
        <w:jc w:val="both"/>
        <w:rPr>
          <w:lang w:val="en-US"/>
        </w:rPr>
      </w:pPr>
    </w:p>
    <w:p w14:paraId="6315D445" w14:textId="77777777" w:rsidR="00F93374" w:rsidRDefault="00F93374" w:rsidP="001D0F6A">
      <w:pPr>
        <w:ind w:firstLine="720"/>
        <w:jc w:val="both"/>
        <w:rPr>
          <w:lang w:val="en-US"/>
        </w:rPr>
      </w:pPr>
    </w:p>
    <w:p w14:paraId="7EB03CE8" w14:textId="77777777" w:rsidR="00F93374" w:rsidRPr="00F93374" w:rsidRDefault="00F93374" w:rsidP="001D0F6A">
      <w:pPr>
        <w:ind w:firstLine="720"/>
        <w:jc w:val="both"/>
        <w:rPr>
          <w:lang w:val="en-US"/>
        </w:rPr>
      </w:pPr>
    </w:p>
    <w:p w14:paraId="6D895FC8" w14:textId="6AAB7CC9" w:rsidR="001D0F6A" w:rsidRDefault="00A30379" w:rsidP="001D0F6A">
      <w:pPr>
        <w:spacing w:before="40" w:after="200"/>
        <w:jc w:val="center"/>
      </w:pPr>
      <w:r>
        <w:rPr>
          <w:noProof/>
        </w:rPr>
        <w:lastRenderedPageBreak/>
        <w:drawing>
          <wp:inline distT="0" distB="0" distL="0" distR="0" wp14:anchorId="682775A0" wp14:editId="6F8F61E5">
            <wp:extent cx="5760720" cy="8148320"/>
            <wp:effectExtent l="0" t="0" r="0" b="5080"/>
            <wp:docPr id="1508643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8148320"/>
                    </a:xfrm>
                    <a:prstGeom prst="rect">
                      <a:avLst/>
                    </a:prstGeom>
                    <a:noFill/>
                    <a:ln>
                      <a:noFill/>
                    </a:ln>
                  </pic:spPr>
                </pic:pic>
              </a:graphicData>
            </a:graphic>
          </wp:inline>
        </w:drawing>
      </w:r>
      <w:r w:rsidR="001D0F6A">
        <w:rPr>
          <w:i/>
          <w:sz w:val="22"/>
        </w:rPr>
        <w:t xml:space="preserve">Hình 3.1. Kiến trúc tổng thể DEEPFENSE. </w:t>
      </w:r>
    </w:p>
    <w:p w14:paraId="4A2C8034" w14:textId="77777777" w:rsidR="001D0F6A" w:rsidRDefault="001D0F6A" w:rsidP="001D0F6A">
      <w:pPr>
        <w:pStyle w:val="Heading3"/>
        <w:rPr>
          <w:rFonts w:hint="eastAsia"/>
        </w:rPr>
      </w:pPr>
      <w:bookmarkStart w:id="121" w:name="_Toc231667536"/>
      <w:bookmarkStart w:id="122" w:name="_Toc231727575"/>
      <w:r>
        <w:lastRenderedPageBreak/>
        <w:t>3.3.3. Luồng dữ liệu và Giao tiếp giữa các lớp</w:t>
      </w:r>
      <w:bookmarkEnd w:id="121"/>
      <w:bookmarkEnd w:id="122"/>
    </w:p>
    <w:p w14:paraId="283F312B" w14:textId="77777777" w:rsidR="001D0F6A" w:rsidRDefault="001D0F6A" w:rsidP="001D0F6A">
      <w:pPr>
        <w:ind w:firstLine="720"/>
        <w:jc w:val="both"/>
      </w:pPr>
      <w:r>
        <w:t>Luồng điển hình khi người dùng hoàn thành một phiên Challenge và nhận DPF: (1) Client xử lý kết quả challenge locally (tính điểm, so sánh với ground truth) → (2) Client gọi POST /api/dpf/claim với payload {source: "challenge", amount: 50, idempotencyKey: "challenge_uid_level3_session42"} và Bearer JWT token → (3) Serverless function xác thực JWT bằng Firebase Admin SDK → (4) Kiểm tra idempotencyKey có trong dpf_ledger chưa (chống duplicate) → (5) Nếu chưa: mở Firestore runTransaction để đọc balance hiện tại, ghi dpf_ledger entry, cập nhật users.webBalance — tất cả trong một atomic operation → (6) Trả về {success: true, newBalance: X, earned: 50} → (7) Client cập nhật UI và hiển thị DpfRewardNotice toast. Toàn bộ quá trình hoàn thành trong vài trăm ms theo quan sát thực tế.</w:t>
      </w:r>
    </w:p>
    <w:p w14:paraId="1B4E1624" w14:textId="77777777" w:rsidR="001D0F6A" w:rsidRDefault="001D0F6A" w:rsidP="001D0F6A">
      <w:pPr>
        <w:pStyle w:val="Heading2"/>
      </w:pPr>
      <w:bookmarkStart w:id="123" w:name="_Toc231667537"/>
      <w:bookmarkStart w:id="124" w:name="_Toc231727576"/>
      <w:r>
        <w:t>3.4. Thiết kế cơ sở dữ liệu</w:t>
      </w:r>
      <w:bookmarkEnd w:id="123"/>
      <w:bookmarkEnd w:id="124"/>
    </w:p>
    <w:p w14:paraId="1DB41C8D" w14:textId="77777777" w:rsidR="001D0F6A" w:rsidRDefault="001D0F6A" w:rsidP="001D0F6A">
      <w:pPr>
        <w:pStyle w:val="Heading3"/>
        <w:rPr>
          <w:rFonts w:hint="eastAsia"/>
        </w:rPr>
      </w:pPr>
      <w:bookmarkStart w:id="125" w:name="_Toc231667538"/>
      <w:bookmarkStart w:id="126" w:name="_Toc231727577"/>
      <w:r>
        <w:t>3.4.1. Lý do chọn NoSQL Document Database</w:t>
      </w:r>
      <w:bookmarkEnd w:id="125"/>
      <w:bookmarkEnd w:id="126"/>
    </w:p>
    <w:p w14:paraId="21B80CEA" w14:textId="77777777" w:rsidR="001D0F6A" w:rsidRDefault="001D0F6A" w:rsidP="001D0F6A">
      <w:pPr>
        <w:ind w:firstLine="720"/>
        <w:jc w:val="both"/>
      </w:pPr>
      <w:r>
        <w:t>Ba đặc điểm của bài toán DEEPFENSE dẫn đến quyết định dùng Firestore (NoSQL document) thay vì SQL quan hệ: Đặc điểm 1 — dữ liệu có cấu trúc nested tự nhiên. Một user document chứa nested wallet (webBalance, earnedBalance, spentBalance...) và một danh sách badges — biểu diễn tự nhiên dưới dạng JSON document, nhưng cồng kềnh nếu normalize ra nhiều bảng SQL. Đặc điểm 2 — lưu lượng đọc vượt trội so với ghi (read-heavy workload). Mỗi lần người dùng chơi Challenge, UI đọc thông tin cấp độ, trạng thái ví, huy hiệu — nhưng chỉ ghi sau khi kết thúc phiên. Firestore tối ưu hóa cho mô hình này với caching tầng client và lưu lượng đọc hào phóng trong free tier. Đặc điểm 3 — schema cần thay đổi linh hoạt. Trong 16 tuần phát triển, schema users thay đổi 7 lần (thêm field pendingWithdrawal, withdrawnBalance, badges, unlockedItems...). Với SQL, mỗi thay đổi là một migration script; với Firestore, có thể đơn giản là thêm field mới.</w:t>
      </w:r>
    </w:p>
    <w:p w14:paraId="2CD42F9F" w14:textId="77777777" w:rsidR="001D0F6A" w:rsidRDefault="001D0F6A" w:rsidP="001D0F6A">
      <w:pPr>
        <w:pStyle w:val="Heading3"/>
        <w:rPr>
          <w:rFonts w:hint="eastAsia"/>
        </w:rPr>
      </w:pPr>
      <w:bookmarkStart w:id="127" w:name="_Toc231667539"/>
      <w:bookmarkStart w:id="128" w:name="_Toc231727578"/>
      <w:r>
        <w:t>3.4.2. Thiết kế 9 Collection</w:t>
      </w:r>
      <w:bookmarkEnd w:id="127"/>
      <w:bookmarkEnd w:id="128"/>
    </w:p>
    <w:tbl>
      <w:tblPr>
        <w:tblW w:w="872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2269"/>
        <w:gridCol w:w="6453"/>
      </w:tblGrid>
      <w:tr w:rsidR="001D0F6A" w14:paraId="201E06FC" w14:textId="77777777" w:rsidTr="00731304">
        <w:tc>
          <w:tcPr>
            <w:tcW w:w="2269" w:type="dxa"/>
            <w:shd w:val="clear" w:color="auto" w:fill="D6E0F0"/>
            <w:tcMar>
              <w:top w:w="80" w:type="dxa"/>
              <w:left w:w="120" w:type="dxa"/>
              <w:bottom w:w="80" w:type="dxa"/>
              <w:right w:w="120" w:type="dxa"/>
            </w:tcMar>
          </w:tcPr>
          <w:p w14:paraId="6333AC98" w14:textId="77777777" w:rsidR="001D0F6A" w:rsidRDefault="001D0F6A" w:rsidP="00576CB4">
            <w:pPr>
              <w:jc w:val="center"/>
              <w:rPr>
                <w:sz w:val="22"/>
              </w:rPr>
            </w:pPr>
            <w:r>
              <w:rPr>
                <w:b/>
                <w:sz w:val="22"/>
              </w:rPr>
              <w:t>Collection</w:t>
            </w:r>
          </w:p>
        </w:tc>
        <w:tc>
          <w:tcPr>
            <w:tcW w:w="6453" w:type="dxa"/>
            <w:shd w:val="clear" w:color="auto" w:fill="D6E0F0"/>
            <w:tcMar>
              <w:top w:w="80" w:type="dxa"/>
              <w:left w:w="120" w:type="dxa"/>
              <w:bottom w:w="80" w:type="dxa"/>
              <w:right w:w="120" w:type="dxa"/>
            </w:tcMar>
          </w:tcPr>
          <w:p w14:paraId="50712825" w14:textId="77777777" w:rsidR="001D0F6A" w:rsidRDefault="001D0F6A" w:rsidP="00576CB4">
            <w:pPr>
              <w:jc w:val="center"/>
              <w:rPr>
                <w:sz w:val="22"/>
              </w:rPr>
            </w:pPr>
            <w:r>
              <w:rPr>
                <w:b/>
                <w:sz w:val="22"/>
              </w:rPr>
              <w:t>Mô tả và các field chính</w:t>
            </w:r>
          </w:p>
        </w:tc>
      </w:tr>
      <w:tr w:rsidR="001D0F6A" w14:paraId="35BA938E" w14:textId="77777777" w:rsidTr="00731304">
        <w:tc>
          <w:tcPr>
            <w:tcW w:w="2269" w:type="dxa"/>
            <w:tcMar>
              <w:top w:w="80" w:type="dxa"/>
              <w:left w:w="120" w:type="dxa"/>
              <w:bottom w:w="80" w:type="dxa"/>
              <w:right w:w="120" w:type="dxa"/>
            </w:tcMar>
          </w:tcPr>
          <w:p w14:paraId="3AFEA878" w14:textId="77777777" w:rsidR="001D0F6A" w:rsidRDefault="001D0F6A" w:rsidP="00576CB4">
            <w:pPr>
              <w:jc w:val="both"/>
              <w:rPr>
                <w:sz w:val="22"/>
              </w:rPr>
            </w:pPr>
            <w:r>
              <w:rPr>
                <w:sz w:val="22"/>
              </w:rPr>
              <w:t>users</w:t>
            </w:r>
          </w:p>
        </w:tc>
        <w:tc>
          <w:tcPr>
            <w:tcW w:w="6453" w:type="dxa"/>
            <w:tcMar>
              <w:top w:w="80" w:type="dxa"/>
              <w:left w:w="120" w:type="dxa"/>
              <w:bottom w:w="80" w:type="dxa"/>
              <w:right w:w="120" w:type="dxa"/>
            </w:tcMar>
          </w:tcPr>
          <w:p w14:paraId="5691E2E7" w14:textId="77777777" w:rsidR="001D0F6A" w:rsidRDefault="001D0F6A" w:rsidP="00576CB4">
            <w:pPr>
              <w:jc w:val="both"/>
              <w:rPr>
                <w:sz w:val="22"/>
              </w:rPr>
            </w:pPr>
            <w:r>
              <w:rPr>
                <w:sz w:val="22"/>
              </w:rPr>
              <w:t>Hồ sơ người dùng. Field: email, displayName, photoURL, role, webBalance, earnedBalance, bonusBalance, spentBalance, pendingWithdrawal, withdrawnBalance, badges[], unlockedItems[], status, createdAt, lastActiveAt.</w:t>
            </w:r>
          </w:p>
        </w:tc>
      </w:tr>
      <w:tr w:rsidR="001D0F6A" w14:paraId="2EBF2942" w14:textId="77777777" w:rsidTr="00731304">
        <w:tc>
          <w:tcPr>
            <w:tcW w:w="2269" w:type="dxa"/>
            <w:tcMar>
              <w:top w:w="80" w:type="dxa"/>
              <w:left w:w="120" w:type="dxa"/>
              <w:bottom w:w="80" w:type="dxa"/>
              <w:right w:w="120" w:type="dxa"/>
            </w:tcMar>
          </w:tcPr>
          <w:p w14:paraId="51BB8E0B" w14:textId="77777777" w:rsidR="001D0F6A" w:rsidRDefault="001D0F6A" w:rsidP="00576CB4">
            <w:pPr>
              <w:jc w:val="both"/>
              <w:rPr>
                <w:sz w:val="22"/>
              </w:rPr>
            </w:pPr>
            <w:r>
              <w:rPr>
                <w:sz w:val="22"/>
              </w:rPr>
              <w:t>dpf_ledger</w:t>
            </w:r>
          </w:p>
        </w:tc>
        <w:tc>
          <w:tcPr>
            <w:tcW w:w="6453" w:type="dxa"/>
            <w:tcMar>
              <w:top w:w="80" w:type="dxa"/>
              <w:left w:w="120" w:type="dxa"/>
              <w:bottom w:w="80" w:type="dxa"/>
              <w:right w:w="120" w:type="dxa"/>
            </w:tcMar>
          </w:tcPr>
          <w:p w14:paraId="23452592" w14:textId="77777777" w:rsidR="001D0F6A" w:rsidRDefault="001D0F6A" w:rsidP="00576CB4">
            <w:pPr>
              <w:jc w:val="both"/>
              <w:rPr>
                <w:sz w:val="22"/>
              </w:rPr>
            </w:pPr>
            <w:r>
              <w:rPr>
                <w:sz w:val="22"/>
              </w:rPr>
              <w:t>Audit trail bất biến. Field: uid, direction (credit/debit), source, amount, balanceBefore, balanceAfter, status, reason, idempotencyKey, createdAt, createdBy.</w:t>
            </w:r>
          </w:p>
        </w:tc>
      </w:tr>
      <w:tr w:rsidR="001D0F6A" w14:paraId="5D34E80C" w14:textId="77777777" w:rsidTr="00731304">
        <w:tc>
          <w:tcPr>
            <w:tcW w:w="2269" w:type="dxa"/>
            <w:tcMar>
              <w:top w:w="80" w:type="dxa"/>
              <w:left w:w="120" w:type="dxa"/>
              <w:bottom w:w="80" w:type="dxa"/>
              <w:right w:w="120" w:type="dxa"/>
            </w:tcMar>
          </w:tcPr>
          <w:p w14:paraId="769E8CEF" w14:textId="77777777" w:rsidR="001D0F6A" w:rsidRDefault="001D0F6A" w:rsidP="00576CB4">
            <w:pPr>
              <w:jc w:val="both"/>
              <w:rPr>
                <w:sz w:val="22"/>
              </w:rPr>
            </w:pPr>
            <w:r>
              <w:rPr>
                <w:sz w:val="22"/>
              </w:rPr>
              <w:t>academy_learners</w:t>
            </w:r>
          </w:p>
        </w:tc>
        <w:tc>
          <w:tcPr>
            <w:tcW w:w="6453" w:type="dxa"/>
            <w:tcMar>
              <w:top w:w="80" w:type="dxa"/>
              <w:left w:w="120" w:type="dxa"/>
              <w:bottom w:w="80" w:type="dxa"/>
              <w:right w:w="120" w:type="dxa"/>
            </w:tcMar>
          </w:tcPr>
          <w:p w14:paraId="3B91A35D" w14:textId="77777777" w:rsidR="001D0F6A" w:rsidRDefault="001D0F6A" w:rsidP="00576CB4">
            <w:pPr>
              <w:jc w:val="both"/>
              <w:rPr>
                <w:sz w:val="22"/>
              </w:rPr>
            </w:pPr>
            <w:r>
              <w:rPr>
                <w:sz w:val="22"/>
              </w:rPr>
              <w:t>Tiến độ học. Field: uid, completedModules[], examScores{}, finalExamScore, certClaimed, certificateId, progressSnapshot, lastActiveModule.</w:t>
            </w:r>
          </w:p>
        </w:tc>
      </w:tr>
      <w:tr w:rsidR="001D0F6A" w14:paraId="5ACC7C37" w14:textId="77777777" w:rsidTr="00731304">
        <w:tc>
          <w:tcPr>
            <w:tcW w:w="2269" w:type="dxa"/>
            <w:tcMar>
              <w:top w:w="80" w:type="dxa"/>
              <w:left w:w="120" w:type="dxa"/>
              <w:bottom w:w="80" w:type="dxa"/>
              <w:right w:w="120" w:type="dxa"/>
            </w:tcMar>
          </w:tcPr>
          <w:p w14:paraId="51B6F637" w14:textId="77777777" w:rsidR="001D0F6A" w:rsidRDefault="001D0F6A" w:rsidP="00576CB4">
            <w:pPr>
              <w:jc w:val="both"/>
              <w:rPr>
                <w:sz w:val="22"/>
              </w:rPr>
            </w:pPr>
            <w:r>
              <w:rPr>
                <w:sz w:val="22"/>
              </w:rPr>
              <w:t>game_results</w:t>
            </w:r>
          </w:p>
        </w:tc>
        <w:tc>
          <w:tcPr>
            <w:tcW w:w="6453" w:type="dxa"/>
            <w:tcMar>
              <w:top w:w="80" w:type="dxa"/>
              <w:left w:w="120" w:type="dxa"/>
              <w:bottom w:w="80" w:type="dxa"/>
              <w:right w:w="120" w:type="dxa"/>
            </w:tcMar>
          </w:tcPr>
          <w:p w14:paraId="73107E5C" w14:textId="77777777" w:rsidR="001D0F6A" w:rsidRDefault="001D0F6A" w:rsidP="00576CB4">
            <w:pPr>
              <w:jc w:val="both"/>
              <w:rPr>
                <w:sz w:val="22"/>
              </w:rPr>
            </w:pPr>
            <w:r>
              <w:rPr>
                <w:sz w:val="22"/>
              </w:rPr>
              <w:t>Kết quả phiên Challenge. Field: uid, levelId, score, checklistSelected[], checklistCorrect[], accuracy, responseTime, timestamp, dpfEarned.</w:t>
            </w:r>
          </w:p>
        </w:tc>
      </w:tr>
      <w:tr w:rsidR="001D0F6A" w14:paraId="770BE55B" w14:textId="77777777" w:rsidTr="00731304">
        <w:tc>
          <w:tcPr>
            <w:tcW w:w="2269" w:type="dxa"/>
            <w:tcMar>
              <w:top w:w="80" w:type="dxa"/>
              <w:left w:w="120" w:type="dxa"/>
              <w:bottom w:w="80" w:type="dxa"/>
              <w:right w:w="120" w:type="dxa"/>
            </w:tcMar>
          </w:tcPr>
          <w:p w14:paraId="71C6404A" w14:textId="77777777" w:rsidR="001D0F6A" w:rsidRDefault="001D0F6A" w:rsidP="00576CB4">
            <w:pPr>
              <w:jc w:val="both"/>
              <w:rPr>
                <w:sz w:val="22"/>
              </w:rPr>
            </w:pPr>
            <w:r>
              <w:rPr>
                <w:sz w:val="22"/>
              </w:rPr>
              <w:t>minigame_leaderboard</w:t>
            </w:r>
          </w:p>
        </w:tc>
        <w:tc>
          <w:tcPr>
            <w:tcW w:w="6453" w:type="dxa"/>
            <w:tcMar>
              <w:top w:w="80" w:type="dxa"/>
              <w:left w:w="120" w:type="dxa"/>
              <w:bottom w:w="80" w:type="dxa"/>
              <w:right w:w="120" w:type="dxa"/>
            </w:tcMar>
          </w:tcPr>
          <w:p w14:paraId="5D9D4FD1" w14:textId="77777777" w:rsidR="001D0F6A" w:rsidRDefault="001D0F6A" w:rsidP="00576CB4">
            <w:pPr>
              <w:jc w:val="both"/>
              <w:rPr>
                <w:sz w:val="22"/>
              </w:rPr>
            </w:pPr>
            <w:r>
              <w:rPr>
                <w:sz w:val="22"/>
              </w:rPr>
              <w:t>Bảng xếp hạng arcade. Field: uid, displayName, score, weapon, timestamp.</w:t>
            </w:r>
          </w:p>
        </w:tc>
      </w:tr>
      <w:tr w:rsidR="001D0F6A" w14:paraId="5D3F0703" w14:textId="77777777" w:rsidTr="00731304">
        <w:tc>
          <w:tcPr>
            <w:tcW w:w="2269" w:type="dxa"/>
            <w:tcMar>
              <w:top w:w="80" w:type="dxa"/>
              <w:left w:w="120" w:type="dxa"/>
              <w:bottom w:w="80" w:type="dxa"/>
              <w:right w:w="120" w:type="dxa"/>
            </w:tcMar>
          </w:tcPr>
          <w:p w14:paraId="1E6ACB7F" w14:textId="77777777" w:rsidR="001D0F6A" w:rsidRDefault="001D0F6A" w:rsidP="00576CB4">
            <w:pPr>
              <w:jc w:val="both"/>
              <w:rPr>
                <w:sz w:val="22"/>
              </w:rPr>
            </w:pPr>
            <w:r>
              <w:rPr>
                <w:sz w:val="22"/>
              </w:rPr>
              <w:lastRenderedPageBreak/>
              <w:t>challenges</w:t>
            </w:r>
          </w:p>
        </w:tc>
        <w:tc>
          <w:tcPr>
            <w:tcW w:w="6453" w:type="dxa"/>
            <w:tcMar>
              <w:top w:w="80" w:type="dxa"/>
              <w:left w:w="120" w:type="dxa"/>
              <w:bottom w:w="80" w:type="dxa"/>
              <w:right w:w="120" w:type="dxa"/>
            </w:tcMar>
          </w:tcPr>
          <w:p w14:paraId="020D8F4C" w14:textId="77777777" w:rsidR="001D0F6A" w:rsidRDefault="001D0F6A" w:rsidP="00576CB4">
            <w:pPr>
              <w:jc w:val="both"/>
              <w:rPr>
                <w:sz w:val="22"/>
              </w:rPr>
            </w:pPr>
            <w:r>
              <w:rPr>
                <w:sz w:val="22"/>
              </w:rPr>
              <w:t>Cấu hình cấp độ. Field: id, title, difficulty (1-10), videoUrls[], groundTruth{}, hints[], dpfReward.</w:t>
            </w:r>
          </w:p>
        </w:tc>
      </w:tr>
      <w:tr w:rsidR="001D0F6A" w14:paraId="3CA53E04" w14:textId="77777777" w:rsidTr="00731304">
        <w:tc>
          <w:tcPr>
            <w:tcW w:w="2269" w:type="dxa"/>
            <w:tcMar>
              <w:top w:w="80" w:type="dxa"/>
              <w:left w:w="120" w:type="dxa"/>
              <w:bottom w:w="80" w:type="dxa"/>
              <w:right w:w="120" w:type="dxa"/>
            </w:tcMar>
          </w:tcPr>
          <w:p w14:paraId="55FCE4F8" w14:textId="77777777" w:rsidR="001D0F6A" w:rsidRDefault="001D0F6A" w:rsidP="00576CB4">
            <w:pPr>
              <w:jc w:val="both"/>
              <w:rPr>
                <w:sz w:val="22"/>
              </w:rPr>
            </w:pPr>
            <w:r>
              <w:rPr>
                <w:sz w:val="22"/>
              </w:rPr>
              <w:t>incident_reports</w:t>
            </w:r>
          </w:p>
        </w:tc>
        <w:tc>
          <w:tcPr>
            <w:tcW w:w="6453" w:type="dxa"/>
            <w:tcMar>
              <w:top w:w="80" w:type="dxa"/>
              <w:left w:w="120" w:type="dxa"/>
              <w:bottom w:w="80" w:type="dxa"/>
              <w:right w:w="120" w:type="dxa"/>
            </w:tcMar>
          </w:tcPr>
          <w:p w14:paraId="61E8D7A2" w14:textId="77777777" w:rsidR="001D0F6A" w:rsidRDefault="001D0F6A" w:rsidP="00576CB4">
            <w:pPr>
              <w:jc w:val="both"/>
              <w:rPr>
                <w:sz w:val="22"/>
              </w:rPr>
            </w:pPr>
            <w:r>
              <w:rPr>
                <w:sz w:val="22"/>
              </w:rPr>
              <w:t>Báo cáo sự cố. Field: uid, category, content, attachments[], status, reviewer, reviewedAt, createdAt.</w:t>
            </w:r>
          </w:p>
        </w:tc>
      </w:tr>
      <w:tr w:rsidR="001D0F6A" w14:paraId="012A6459" w14:textId="77777777" w:rsidTr="00731304">
        <w:tc>
          <w:tcPr>
            <w:tcW w:w="2269" w:type="dxa"/>
            <w:tcMar>
              <w:top w:w="80" w:type="dxa"/>
              <w:left w:w="120" w:type="dxa"/>
              <w:bottom w:w="80" w:type="dxa"/>
              <w:right w:w="120" w:type="dxa"/>
            </w:tcMar>
          </w:tcPr>
          <w:p w14:paraId="2A48E2F7" w14:textId="77777777" w:rsidR="001D0F6A" w:rsidRDefault="001D0F6A" w:rsidP="00576CB4">
            <w:pPr>
              <w:jc w:val="both"/>
              <w:rPr>
                <w:sz w:val="22"/>
              </w:rPr>
            </w:pPr>
            <w:r>
              <w:rPr>
                <w:sz w:val="22"/>
              </w:rPr>
              <w:t>url_scan_cache</w:t>
            </w:r>
          </w:p>
        </w:tc>
        <w:tc>
          <w:tcPr>
            <w:tcW w:w="6453" w:type="dxa"/>
            <w:tcMar>
              <w:top w:w="80" w:type="dxa"/>
              <w:left w:w="120" w:type="dxa"/>
              <w:bottom w:w="80" w:type="dxa"/>
              <w:right w:w="120" w:type="dxa"/>
            </w:tcMar>
          </w:tcPr>
          <w:p w14:paraId="4937EA75" w14:textId="77777777" w:rsidR="001D0F6A" w:rsidRDefault="001D0F6A" w:rsidP="00576CB4">
            <w:pPr>
              <w:jc w:val="both"/>
              <w:rPr>
                <w:sz w:val="22"/>
              </w:rPr>
            </w:pPr>
            <w:r>
              <w:rPr>
                <w:sz w:val="22"/>
              </w:rPr>
              <w:t>Cache VirusTotal 24h. Field: urlHash, url, positives, total, verdict, scannedAt, ttl.</w:t>
            </w:r>
          </w:p>
        </w:tc>
      </w:tr>
      <w:tr w:rsidR="001D0F6A" w14:paraId="4EEDFCC8" w14:textId="77777777" w:rsidTr="00731304">
        <w:tc>
          <w:tcPr>
            <w:tcW w:w="2269" w:type="dxa"/>
            <w:tcMar>
              <w:top w:w="80" w:type="dxa"/>
              <w:left w:w="120" w:type="dxa"/>
              <w:bottom w:w="80" w:type="dxa"/>
              <w:right w:w="120" w:type="dxa"/>
            </w:tcMar>
          </w:tcPr>
          <w:p w14:paraId="525855A4" w14:textId="77777777" w:rsidR="001D0F6A" w:rsidRDefault="001D0F6A" w:rsidP="00576CB4">
            <w:pPr>
              <w:jc w:val="both"/>
              <w:rPr>
                <w:sz w:val="22"/>
              </w:rPr>
            </w:pPr>
            <w:r>
              <w:rPr>
                <w:sz w:val="22"/>
              </w:rPr>
              <w:t>activity_logs</w:t>
            </w:r>
          </w:p>
        </w:tc>
        <w:tc>
          <w:tcPr>
            <w:tcW w:w="6453" w:type="dxa"/>
            <w:tcMar>
              <w:top w:w="80" w:type="dxa"/>
              <w:left w:w="120" w:type="dxa"/>
              <w:bottom w:w="80" w:type="dxa"/>
              <w:right w:w="120" w:type="dxa"/>
            </w:tcMar>
          </w:tcPr>
          <w:p w14:paraId="21DA4DF9" w14:textId="77777777" w:rsidR="001D0F6A" w:rsidRDefault="001D0F6A" w:rsidP="00576CB4">
            <w:pPr>
              <w:jc w:val="both"/>
              <w:rPr>
                <w:sz w:val="22"/>
              </w:rPr>
            </w:pPr>
            <w:r>
              <w:rPr>
                <w:sz w:val="22"/>
              </w:rPr>
              <w:t>Audit log admin. Field: userId, action, details, ip, userAgent, severity, timestamp.</w:t>
            </w:r>
          </w:p>
        </w:tc>
      </w:tr>
    </w:tbl>
    <w:p w14:paraId="1B076EC2" w14:textId="77777777" w:rsidR="001D0F6A" w:rsidRDefault="001D0F6A" w:rsidP="001D0F6A">
      <w:pPr>
        <w:pStyle w:val="DATNCaptionhinh"/>
      </w:pPr>
      <w:r>
        <w:t>Bảng 3.3. Mô tả chi tiết 9 Collection trong Firestore.</w:t>
      </w:r>
    </w:p>
    <w:p w14:paraId="74D243DC" w14:textId="47C8B8A4" w:rsidR="001D0F6A" w:rsidRPr="00E92217" w:rsidRDefault="00E92217" w:rsidP="001D0F6A">
      <w:pPr>
        <w:spacing w:before="40" w:after="200"/>
        <w:jc w:val="center"/>
        <w:rPr>
          <w:lang w:val="en-US"/>
        </w:rPr>
      </w:pPr>
      <w:r w:rsidRPr="00E92217">
        <w:rPr>
          <w:i/>
          <w:noProof/>
          <w:color w:val="4472C4"/>
          <w:sz w:val="22"/>
        </w:rPr>
        <w:drawing>
          <wp:inline distT="0" distB="0" distL="0" distR="0" wp14:anchorId="45C87B14" wp14:editId="7A603B99">
            <wp:extent cx="5760720" cy="3505332"/>
            <wp:effectExtent l="0" t="0" r="0" b="0"/>
            <wp:docPr id="13099889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3935"/>
                    <a:stretch>
                      <a:fillRect/>
                    </a:stretch>
                  </pic:blipFill>
                  <pic:spPr bwMode="auto">
                    <a:xfrm>
                      <a:off x="0" y="0"/>
                      <a:ext cx="5760720" cy="3505332"/>
                    </a:xfrm>
                    <a:prstGeom prst="rect">
                      <a:avLst/>
                    </a:prstGeom>
                    <a:noFill/>
                    <a:ln>
                      <a:noFill/>
                    </a:ln>
                    <a:extLst>
                      <a:ext uri="{53640926-AAD7-44D8-BBD7-CCE9431645EC}">
                        <a14:shadowObscured xmlns:a14="http://schemas.microsoft.com/office/drawing/2010/main"/>
                      </a:ext>
                    </a:extLst>
                  </pic:spPr>
                </pic:pic>
              </a:graphicData>
            </a:graphic>
          </wp:inline>
        </w:drawing>
      </w:r>
      <w:r w:rsidR="001D0F6A">
        <w:rPr>
          <w:i/>
          <w:sz w:val="22"/>
        </w:rPr>
        <w:t>Hình 3.2. Sơ đồ quan hệ logic giữa các collection trong Firestore.</w:t>
      </w:r>
    </w:p>
    <w:p w14:paraId="41824815" w14:textId="77777777" w:rsidR="001D0F6A" w:rsidRDefault="001D0F6A" w:rsidP="001D0F6A">
      <w:pPr>
        <w:pStyle w:val="Heading3"/>
        <w:rPr>
          <w:rFonts w:hint="eastAsia"/>
        </w:rPr>
      </w:pPr>
      <w:bookmarkStart w:id="129" w:name="_Toc231667540"/>
      <w:bookmarkStart w:id="130" w:name="_Toc231727579"/>
      <w:r>
        <w:t>3.4.3. Firestore Security Rules</w:t>
      </w:r>
      <w:bookmarkEnd w:id="129"/>
      <w:bookmarkEnd w:id="130"/>
    </w:p>
    <w:p w14:paraId="3E141C87" w14:textId="77777777" w:rsidR="001D0F6A" w:rsidRDefault="001D0F6A" w:rsidP="001D0F6A">
      <w:pPr>
        <w:ind w:firstLine="720"/>
        <w:jc w:val="both"/>
      </w:pPr>
      <w:r>
        <w:t>Security Rules của Firestore là "tường lửa" phía database, hoạt động theo nguyên tắc "deny by default" — không có rule nào khớp thì mặc định từ chối. Thiết kế rule của DEEPFENSE tuân theo 4 nguyên tắc: (1) Tối thiểu quyền (least privilege) — mỗi collection chỉ cho phép những thao tác thực sự cần thiết; (2) Chủ sở hữu (owner-only) — document chỉ owner được đọc/ghi; (3) Giới hạn field (field-level control) — users chỉ được update 3 field không nhạy cảm (displayName, photoURL, lastActiveAt), không thể tự điều chỉnh role hay balance; (4) Server-only write — dpf_ledger và activity_logs chỉ được ghi qua Firebase Admin SDK từ phía serverless function, hoàn toàn chặn client-side write để ngăn gian lận.</w:t>
      </w:r>
    </w:p>
    <w:p w14:paraId="24974B26" w14:textId="77777777" w:rsidR="001D0F6A" w:rsidRDefault="001D0F6A" w:rsidP="001D0F6A">
      <w:pPr>
        <w:pStyle w:val="Heading2"/>
      </w:pPr>
      <w:bookmarkStart w:id="131" w:name="_Toc231667541"/>
      <w:bookmarkStart w:id="132" w:name="_Toc231727580"/>
      <w:r>
        <w:t>3.5. Thiết kế Giao diện và Trải nghiệm người dùng</w:t>
      </w:r>
      <w:bookmarkEnd w:id="131"/>
      <w:bookmarkEnd w:id="132"/>
    </w:p>
    <w:p w14:paraId="5B2ABE0E" w14:textId="77777777" w:rsidR="001D0F6A" w:rsidRDefault="001D0F6A" w:rsidP="001D0F6A">
      <w:pPr>
        <w:pStyle w:val="Heading3"/>
        <w:rPr>
          <w:rFonts w:hint="eastAsia"/>
        </w:rPr>
      </w:pPr>
      <w:bookmarkStart w:id="133" w:name="_Toc231667542"/>
      <w:bookmarkStart w:id="134" w:name="_Toc231727581"/>
      <w:r>
        <w:t>3.5.1. Design System — Minimalist Cyberpunk</w:t>
      </w:r>
      <w:bookmarkEnd w:id="133"/>
      <w:bookmarkEnd w:id="134"/>
    </w:p>
    <w:p w14:paraId="11CA0358" w14:textId="77777777" w:rsidR="001D0F6A" w:rsidRDefault="001D0F6A" w:rsidP="001D0F6A">
      <w:pPr>
        <w:ind w:firstLine="720"/>
        <w:jc w:val="both"/>
      </w:pPr>
      <w:r>
        <w:t xml:space="preserve">Ngôn ngữ thiết kế của DEEPFENSE được nhóm đặt tên là "Minimalist Cyberpunk": kết hợp giữa tính tối giản hiện đại (chỉ đặt những gì thực sự cần thiết trên </w:t>
      </w:r>
      <w:r>
        <w:lastRenderedPageBreak/>
        <w:t>màn hình) với aesthetic cyber (nền tối, accent neon, animation sắc nét) tạo cảm giác công nghệ và bảo mật mà không gây rối mắt. Bảng màu: Primary Blue #1D6FE8 (hành động chính, link, nút primary), Secondary Red-Pink #FF2A6D (cảnh báo, accent nguy hiểm), Accent Amber #F59E0B (trạng thái warning, huy hiệu), Dark Background #0A0A0F (nền chính), Surface #13131A (card, modal). Typography: Inter (sans-serif) cho toàn bộ UI text — được chọn vì khả năng hiển thị tiếng Việt xuất sắc và font hinting tốt trên mọi kích cỡ màn hình; JetBrains Mono cho code snippet và dữ liệu kỹ thuật.</w:t>
      </w:r>
    </w:p>
    <w:p w14:paraId="0DEEFBCC" w14:textId="77777777" w:rsidR="001D0F6A" w:rsidRDefault="001D0F6A" w:rsidP="001D0F6A">
      <w:pPr>
        <w:ind w:firstLine="720"/>
        <w:jc w:val="both"/>
      </w:pPr>
      <w:r>
        <w:t>Design system được tổ chức theo Atomic Design của Brad Frost gồm 4 lớp: Tokens (biến CSS định nghĩa màu, font, spacing, radius trong design-tokens.css), Atoms (GlowButton, GlassCard, AnimatedCounter, TypewriterText, ShimmerBorder, MagneticWrapper, RadarPing — mỗi atom trong một file riêng ≤ 100 dòng, không có phụ thuộc nội bộ), Molecules (ChallengeCard, ModuleCard, MessageBubble, WalletPanel, KnowledgeCard — ghép từ 2–4 atoms), Organisms (Navbar, Footer, HeroSection, FeatureGrid, các section lớn — có thể gọi data). Nguyên tắc không phá vỡ: component nhỏ không được import từ component lớn hơn; component không được biết đến context ngoài phạm vi của nó.</w:t>
      </w:r>
    </w:p>
    <w:p w14:paraId="243E76C3" w14:textId="77777777" w:rsidR="001D0F6A" w:rsidRDefault="001D0F6A" w:rsidP="001D0F6A">
      <w:pPr>
        <w:pStyle w:val="Heading3"/>
        <w:rPr>
          <w:rFonts w:hint="eastAsia"/>
        </w:rPr>
      </w:pPr>
      <w:bookmarkStart w:id="135" w:name="_Toc231667543"/>
      <w:bookmarkStart w:id="136" w:name="_Toc231727582"/>
      <w:r>
        <w:t>3.5.2. Performance Mode và Accessibility</w:t>
      </w:r>
      <w:bookmarkEnd w:id="135"/>
      <w:bookmarkEnd w:id="136"/>
    </w:p>
    <w:p w14:paraId="0B5ECC6B" w14:textId="77777777" w:rsidR="001D0F6A" w:rsidRDefault="001D0F6A" w:rsidP="001D0F6A">
      <w:pPr>
        <w:ind w:firstLine="720"/>
        <w:jc w:val="both"/>
      </w:pPr>
      <w:r>
        <w:t>Một thách thức quan trọng trong thiết kế DEEPFENSE: các hiệu ứng cyberpunk đẹp (CyberField 3D, animation GSAP phức tạp) tốn tài nguyên GPU/CPU đáng kể. Nếu áp dụng mặc định cho mọi thiết bị, trải nghiệm sẽ rất tệ trên smartphone tầm trung. Giải pháp: hook usePerfMode() đo công suất thiết bị (thông qua requestIdleCallback và canvas benchmark) ngay khi load lần đầu, sau đó tự động chọn giữa "Full Mode" (đầy đủ animation, Three.js, GSAP) và "Lite Mode" (tắt 3D, giảm animation). Người dùng cũng có thể toggle thủ công. Về accessibility, nhóm chú ý đến một số điểm cơ bản: gắn aria-label cho các element custom không có text rõ ràng, đảm bảo focus ring hiển thị khi dùng keyboard, và tránh dùng màu sắc là phương tiện thông tin duy nhất. Kiểm tra được thực hiện thủ công trong quá trình phát triển, chưa có automated accessibility testing trong pipeline.</w:t>
      </w:r>
    </w:p>
    <w:p w14:paraId="4ED4D37A" w14:textId="77777777" w:rsidR="001D0F6A" w:rsidRDefault="001D0F6A" w:rsidP="001D0F6A">
      <w:pPr>
        <w:pStyle w:val="Heading3"/>
        <w:rPr>
          <w:rFonts w:hint="eastAsia"/>
        </w:rPr>
      </w:pPr>
      <w:bookmarkStart w:id="137" w:name="_Toc231667544"/>
      <w:bookmarkStart w:id="138" w:name="_Toc231727583"/>
      <w:r>
        <w:t>3.5.3. Routing và Information Architecture</w:t>
      </w:r>
      <w:bookmarkEnd w:id="137"/>
      <w:bookmarkEnd w:id="138"/>
    </w:p>
    <w:p w14:paraId="55C1C869" w14:textId="77777777" w:rsidR="001D0F6A" w:rsidRDefault="001D0F6A" w:rsidP="001D0F6A">
      <w:pPr>
        <w:ind w:firstLine="720"/>
        <w:jc w:val="both"/>
      </w:pPr>
      <w:r>
        <w:t>Ứng dụng tổ chức nội dung theo 3 trục chính giúp người dùng mới định hướng ngay: (1) Learn — Academy với các khóa học có cấu trúc; (2) Train — Challenge/MiniGame/Simulator để rèn luyện kỹ năng; (3) Protect — Risk Scan/Crisis Hub/AI Tutor cho ứng dụng thực tế. Mỗi trục có màu accent riêng và icon nhận diện. React Router v6 quản lý routing với 14 route chính: / (Home), /login, /academy, /challenge, /tools/:tab, /profile, /admin, /mini-game, /simulator, /about, /policy, /certificate/:id, /ai-coming-soon, và 404. Lazy loading qua React.lazy() + Suspense đảm bảo mỗi route là một chunk JS riêng — người dùng chỉ tải code của trang họ đang xem.</w:t>
      </w:r>
    </w:p>
    <w:p w14:paraId="06323CDD" w14:textId="77777777" w:rsidR="001D0F6A" w:rsidRDefault="001D0F6A" w:rsidP="001D0F6A">
      <w:pPr>
        <w:pStyle w:val="Heading2"/>
      </w:pPr>
      <w:bookmarkStart w:id="139" w:name="_Toc231667545"/>
      <w:bookmarkStart w:id="140" w:name="_Toc231727584"/>
      <w:r>
        <w:t>3.6. Thiết kế Bảo mật và Quyền riêng tư</w:t>
      </w:r>
      <w:bookmarkEnd w:id="139"/>
      <w:bookmarkEnd w:id="140"/>
    </w:p>
    <w:p w14:paraId="5055A028" w14:textId="77777777" w:rsidR="001D0F6A" w:rsidRDefault="001D0F6A" w:rsidP="001D0F6A">
      <w:pPr>
        <w:pStyle w:val="Heading3"/>
        <w:rPr>
          <w:rFonts w:hint="eastAsia"/>
        </w:rPr>
      </w:pPr>
      <w:bookmarkStart w:id="141" w:name="_Toc231667546"/>
      <w:bookmarkStart w:id="142" w:name="_Toc231727585"/>
      <w:r>
        <w:t>3.6.1. Mô hình Defense in Depth</w:t>
      </w:r>
      <w:bookmarkEnd w:id="141"/>
      <w:bookmarkEnd w:id="142"/>
    </w:p>
    <w:p w14:paraId="7FEE0F5F" w14:textId="77777777" w:rsidR="001D0F6A" w:rsidRDefault="001D0F6A" w:rsidP="001D0F6A">
      <w:pPr>
        <w:ind w:firstLine="720"/>
        <w:jc w:val="both"/>
      </w:pPr>
      <w:r>
        <w:t xml:space="preserve">Bảo mật DEEPFENSE được thiết kế theo mô hình "Defense in Depth" — nhiều lớp độc lập, mỗi lớp bù đắp điểm yếu của lớp khác. Lớp 1 (CDN/Edge): Vercel cung cấp basic DDoS protection tự động, security headers (X-Frame-Options: DENY, X-Content-Type-Options: nosniff, Referrer-Policy: strict-origin-when-cross-origin), và </w:t>
      </w:r>
      <w:r>
        <w:lastRenderedPageBreak/>
        <w:t>CORS origin whitelist chặn mọi request từ domain không được phép. Lớp 2 (API Layer): Firebase JWT verification cho mọi endpoint cần định danh, rate limiting theo sliding window (20 req/min/IP cho /api/chat, 10/min/IP cho /api/scan-media, 30/min/uid cho /api/dpf), và IP allowlist cho admin endpoint. Lớp 3 (Input Layer): Zod schema validation từ chối payload sai cấu trúc trước khi xử lý, MIME type + magic bytes validation chống file injection. Lớp 4 (Database): Firestore Security Rules deny-by-default, server-only write cho các collection nhạy cảm.</w:t>
      </w:r>
    </w:p>
    <w:p w14:paraId="6AD09E7A" w14:textId="77777777" w:rsidR="001D0F6A" w:rsidRDefault="001D0F6A" w:rsidP="001D0F6A">
      <w:pPr>
        <w:pStyle w:val="Heading3"/>
        <w:rPr>
          <w:rFonts w:hint="eastAsia"/>
        </w:rPr>
      </w:pPr>
      <w:bookmarkStart w:id="143" w:name="_Toc231667547"/>
      <w:bookmarkStart w:id="144" w:name="_Toc231727586"/>
      <w:r>
        <w:t>3.6.2. OWASP Top 10 và Quyền riêng tư</w:t>
      </w:r>
      <w:bookmarkEnd w:id="143"/>
      <w:bookmarkEnd w:id="144"/>
    </w:p>
    <w:tbl>
      <w:tblPr>
        <w:tblW w:w="89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2600"/>
        <w:gridCol w:w="6302"/>
      </w:tblGrid>
      <w:tr w:rsidR="001D0F6A" w14:paraId="5515DD4C" w14:textId="77777777" w:rsidTr="00731304">
        <w:tc>
          <w:tcPr>
            <w:tcW w:w="2600" w:type="dxa"/>
            <w:shd w:val="clear" w:color="auto" w:fill="D6E0F0"/>
            <w:tcMar>
              <w:top w:w="80" w:type="dxa"/>
              <w:left w:w="120" w:type="dxa"/>
              <w:bottom w:w="80" w:type="dxa"/>
              <w:right w:w="120" w:type="dxa"/>
            </w:tcMar>
          </w:tcPr>
          <w:p w14:paraId="605CAEF8" w14:textId="77777777" w:rsidR="001D0F6A" w:rsidRDefault="001D0F6A" w:rsidP="00576CB4">
            <w:pPr>
              <w:jc w:val="center"/>
              <w:rPr>
                <w:sz w:val="22"/>
              </w:rPr>
            </w:pPr>
            <w:r>
              <w:rPr>
                <w:b/>
                <w:sz w:val="22"/>
              </w:rPr>
              <w:t>Rủi ro OWASP Top 10</w:t>
            </w:r>
          </w:p>
        </w:tc>
        <w:tc>
          <w:tcPr>
            <w:tcW w:w="6302" w:type="dxa"/>
            <w:shd w:val="clear" w:color="auto" w:fill="D6E0F0"/>
            <w:tcMar>
              <w:top w:w="80" w:type="dxa"/>
              <w:left w:w="120" w:type="dxa"/>
              <w:bottom w:w="80" w:type="dxa"/>
              <w:right w:w="120" w:type="dxa"/>
            </w:tcMar>
          </w:tcPr>
          <w:p w14:paraId="5EB15BA6" w14:textId="77777777" w:rsidR="001D0F6A" w:rsidRDefault="001D0F6A" w:rsidP="00576CB4">
            <w:pPr>
              <w:jc w:val="center"/>
              <w:rPr>
                <w:sz w:val="22"/>
              </w:rPr>
            </w:pPr>
            <w:r>
              <w:rPr>
                <w:b/>
                <w:sz w:val="22"/>
              </w:rPr>
              <w:t>Biện pháp kiểm soát trong DEEPFENSE</w:t>
            </w:r>
          </w:p>
        </w:tc>
      </w:tr>
      <w:tr w:rsidR="001D0F6A" w14:paraId="016E57DF" w14:textId="77777777" w:rsidTr="00731304">
        <w:tc>
          <w:tcPr>
            <w:tcW w:w="2600" w:type="dxa"/>
            <w:tcMar>
              <w:top w:w="80" w:type="dxa"/>
              <w:left w:w="120" w:type="dxa"/>
              <w:bottom w:w="80" w:type="dxa"/>
              <w:right w:w="120" w:type="dxa"/>
            </w:tcMar>
          </w:tcPr>
          <w:p w14:paraId="42D79F53" w14:textId="77777777" w:rsidR="001D0F6A" w:rsidRDefault="001D0F6A" w:rsidP="00576CB4">
            <w:pPr>
              <w:jc w:val="both"/>
              <w:rPr>
                <w:sz w:val="22"/>
              </w:rPr>
            </w:pPr>
            <w:r>
              <w:rPr>
                <w:sz w:val="22"/>
              </w:rPr>
              <w:t>A01 Broken Access Control</w:t>
            </w:r>
          </w:p>
        </w:tc>
        <w:tc>
          <w:tcPr>
            <w:tcW w:w="6302" w:type="dxa"/>
            <w:tcMar>
              <w:top w:w="80" w:type="dxa"/>
              <w:left w:w="120" w:type="dxa"/>
              <w:bottom w:w="80" w:type="dxa"/>
              <w:right w:w="120" w:type="dxa"/>
            </w:tcMar>
          </w:tcPr>
          <w:p w14:paraId="65081083" w14:textId="77777777" w:rsidR="001D0F6A" w:rsidRDefault="001D0F6A" w:rsidP="00576CB4">
            <w:pPr>
              <w:jc w:val="both"/>
              <w:rPr>
                <w:sz w:val="22"/>
              </w:rPr>
            </w:pPr>
            <w:r>
              <w:rPr>
                <w:sz w:val="22"/>
              </w:rPr>
              <w:t>Firestore Rules deny-by-default + server role-check cho admin endpoint.</w:t>
            </w:r>
          </w:p>
        </w:tc>
      </w:tr>
      <w:tr w:rsidR="001D0F6A" w14:paraId="7F68B1E7" w14:textId="77777777" w:rsidTr="00731304">
        <w:tc>
          <w:tcPr>
            <w:tcW w:w="2600" w:type="dxa"/>
            <w:tcMar>
              <w:top w:w="80" w:type="dxa"/>
              <w:left w:w="120" w:type="dxa"/>
              <w:bottom w:w="80" w:type="dxa"/>
              <w:right w:w="120" w:type="dxa"/>
            </w:tcMar>
          </w:tcPr>
          <w:p w14:paraId="012DB72B" w14:textId="77777777" w:rsidR="001D0F6A" w:rsidRDefault="001D0F6A" w:rsidP="00576CB4">
            <w:pPr>
              <w:jc w:val="both"/>
              <w:rPr>
                <w:sz w:val="22"/>
              </w:rPr>
            </w:pPr>
            <w:r>
              <w:rPr>
                <w:sz w:val="22"/>
              </w:rPr>
              <w:t>A02 Cryptographic Failures</w:t>
            </w:r>
          </w:p>
        </w:tc>
        <w:tc>
          <w:tcPr>
            <w:tcW w:w="6302" w:type="dxa"/>
            <w:tcMar>
              <w:top w:w="80" w:type="dxa"/>
              <w:left w:w="120" w:type="dxa"/>
              <w:bottom w:w="80" w:type="dxa"/>
              <w:right w:w="120" w:type="dxa"/>
            </w:tcMar>
          </w:tcPr>
          <w:p w14:paraId="51D8A617" w14:textId="77777777" w:rsidR="001D0F6A" w:rsidRDefault="001D0F6A" w:rsidP="00576CB4">
            <w:pPr>
              <w:jc w:val="both"/>
              <w:rPr>
                <w:sz w:val="22"/>
              </w:rPr>
            </w:pPr>
            <w:r>
              <w:rPr>
                <w:sz w:val="22"/>
              </w:rPr>
              <w:t>HTTPS toàn bộ (Vercel tự động), JWT do Google ký, không lưu mật khẩu.</w:t>
            </w:r>
          </w:p>
        </w:tc>
      </w:tr>
      <w:tr w:rsidR="001D0F6A" w14:paraId="47766F15" w14:textId="77777777" w:rsidTr="00731304">
        <w:tc>
          <w:tcPr>
            <w:tcW w:w="2600" w:type="dxa"/>
            <w:tcMar>
              <w:top w:w="80" w:type="dxa"/>
              <w:left w:w="120" w:type="dxa"/>
              <w:bottom w:w="80" w:type="dxa"/>
              <w:right w:w="120" w:type="dxa"/>
            </w:tcMar>
          </w:tcPr>
          <w:p w14:paraId="6E7DF1F0" w14:textId="77777777" w:rsidR="001D0F6A" w:rsidRDefault="001D0F6A" w:rsidP="00576CB4">
            <w:pPr>
              <w:jc w:val="both"/>
              <w:rPr>
                <w:sz w:val="22"/>
              </w:rPr>
            </w:pPr>
            <w:r>
              <w:rPr>
                <w:sz w:val="22"/>
              </w:rPr>
              <w:t>A03 Injection</w:t>
            </w:r>
          </w:p>
        </w:tc>
        <w:tc>
          <w:tcPr>
            <w:tcW w:w="6302" w:type="dxa"/>
            <w:tcMar>
              <w:top w:w="80" w:type="dxa"/>
              <w:left w:w="120" w:type="dxa"/>
              <w:bottom w:w="80" w:type="dxa"/>
              <w:right w:w="120" w:type="dxa"/>
            </w:tcMar>
          </w:tcPr>
          <w:p w14:paraId="70B76A50" w14:textId="77777777" w:rsidR="001D0F6A" w:rsidRDefault="001D0F6A" w:rsidP="00576CB4">
            <w:pPr>
              <w:jc w:val="both"/>
              <w:rPr>
                <w:sz w:val="22"/>
              </w:rPr>
            </w:pPr>
            <w:r>
              <w:rPr>
                <w:sz w:val="22"/>
              </w:rPr>
              <w:t>Zod validate toàn bộ input; sanitize text trước khi inject vào prompt Gemini.</w:t>
            </w:r>
          </w:p>
        </w:tc>
      </w:tr>
      <w:tr w:rsidR="001D0F6A" w14:paraId="09D99606" w14:textId="77777777" w:rsidTr="00731304">
        <w:tc>
          <w:tcPr>
            <w:tcW w:w="2600" w:type="dxa"/>
            <w:tcMar>
              <w:top w:w="80" w:type="dxa"/>
              <w:left w:w="120" w:type="dxa"/>
              <w:bottom w:w="80" w:type="dxa"/>
              <w:right w:w="120" w:type="dxa"/>
            </w:tcMar>
          </w:tcPr>
          <w:p w14:paraId="25904163" w14:textId="77777777" w:rsidR="001D0F6A" w:rsidRDefault="001D0F6A" w:rsidP="00576CB4">
            <w:pPr>
              <w:jc w:val="both"/>
              <w:rPr>
                <w:sz w:val="22"/>
              </w:rPr>
            </w:pPr>
            <w:r>
              <w:rPr>
                <w:sz w:val="22"/>
              </w:rPr>
              <w:t>A04 Insecure Design</w:t>
            </w:r>
          </w:p>
        </w:tc>
        <w:tc>
          <w:tcPr>
            <w:tcW w:w="6302" w:type="dxa"/>
            <w:tcMar>
              <w:top w:w="80" w:type="dxa"/>
              <w:left w:w="120" w:type="dxa"/>
              <w:bottom w:w="80" w:type="dxa"/>
              <w:right w:w="120" w:type="dxa"/>
            </w:tcMar>
          </w:tcPr>
          <w:p w14:paraId="2A2934C1" w14:textId="77777777" w:rsidR="001D0F6A" w:rsidRDefault="001D0F6A" w:rsidP="00576CB4">
            <w:pPr>
              <w:jc w:val="both"/>
              <w:rPr>
                <w:sz w:val="22"/>
              </w:rPr>
            </w:pPr>
            <w:r>
              <w:rPr>
                <w:sz w:val="22"/>
              </w:rPr>
              <w:t>Kiến trúc stateless, least-privilege từ thiết kế; threat model check trước mỗi release.</w:t>
            </w:r>
          </w:p>
        </w:tc>
      </w:tr>
      <w:tr w:rsidR="001D0F6A" w14:paraId="2B04D782" w14:textId="77777777" w:rsidTr="00731304">
        <w:tc>
          <w:tcPr>
            <w:tcW w:w="2600" w:type="dxa"/>
            <w:tcMar>
              <w:top w:w="80" w:type="dxa"/>
              <w:left w:w="120" w:type="dxa"/>
              <w:bottom w:w="80" w:type="dxa"/>
              <w:right w:w="120" w:type="dxa"/>
            </w:tcMar>
          </w:tcPr>
          <w:p w14:paraId="7B5D29B6" w14:textId="77777777" w:rsidR="001D0F6A" w:rsidRDefault="001D0F6A" w:rsidP="00576CB4">
            <w:pPr>
              <w:jc w:val="both"/>
              <w:rPr>
                <w:sz w:val="22"/>
              </w:rPr>
            </w:pPr>
            <w:r>
              <w:rPr>
                <w:sz w:val="22"/>
              </w:rPr>
              <w:t>A05 Security Misconfiguration</w:t>
            </w:r>
          </w:p>
        </w:tc>
        <w:tc>
          <w:tcPr>
            <w:tcW w:w="6302" w:type="dxa"/>
            <w:tcMar>
              <w:top w:w="80" w:type="dxa"/>
              <w:left w:w="120" w:type="dxa"/>
              <w:bottom w:w="80" w:type="dxa"/>
              <w:right w:w="120" w:type="dxa"/>
            </w:tcMar>
          </w:tcPr>
          <w:p w14:paraId="40161A89" w14:textId="77777777" w:rsidR="001D0F6A" w:rsidRDefault="001D0F6A" w:rsidP="00576CB4">
            <w:pPr>
              <w:jc w:val="both"/>
              <w:rPr>
                <w:sz w:val="22"/>
              </w:rPr>
            </w:pPr>
            <w:r>
              <w:rPr>
                <w:sz w:val="22"/>
              </w:rPr>
              <w:t>Vercel security headers; Firebase App Check (đang cân nhắc); no debug mode in prod.</w:t>
            </w:r>
          </w:p>
        </w:tc>
      </w:tr>
      <w:tr w:rsidR="001D0F6A" w14:paraId="57AB8844" w14:textId="77777777" w:rsidTr="00731304">
        <w:tc>
          <w:tcPr>
            <w:tcW w:w="2600" w:type="dxa"/>
            <w:tcMar>
              <w:top w:w="80" w:type="dxa"/>
              <w:left w:w="120" w:type="dxa"/>
              <w:bottom w:w="80" w:type="dxa"/>
              <w:right w:w="120" w:type="dxa"/>
            </w:tcMar>
          </w:tcPr>
          <w:p w14:paraId="73CC529E" w14:textId="77777777" w:rsidR="001D0F6A" w:rsidRDefault="001D0F6A" w:rsidP="00576CB4">
            <w:pPr>
              <w:jc w:val="both"/>
              <w:rPr>
                <w:sz w:val="22"/>
              </w:rPr>
            </w:pPr>
            <w:r>
              <w:rPr>
                <w:sz w:val="22"/>
              </w:rPr>
              <w:t>A07 Identification &amp; Auth</w:t>
            </w:r>
          </w:p>
        </w:tc>
        <w:tc>
          <w:tcPr>
            <w:tcW w:w="6302" w:type="dxa"/>
            <w:tcMar>
              <w:top w:w="80" w:type="dxa"/>
              <w:left w:w="120" w:type="dxa"/>
              <w:bottom w:w="80" w:type="dxa"/>
              <w:right w:w="120" w:type="dxa"/>
            </w:tcMar>
          </w:tcPr>
          <w:p w14:paraId="008A60AD" w14:textId="77777777" w:rsidR="001D0F6A" w:rsidRDefault="001D0F6A" w:rsidP="00576CB4">
            <w:pPr>
              <w:jc w:val="both"/>
              <w:rPr>
                <w:sz w:val="22"/>
              </w:rPr>
            </w:pPr>
            <w:r>
              <w:rPr>
                <w:sz w:val="22"/>
              </w:rPr>
              <w:t>Firebase Google OAuth; JWT refresh tự động; không có password flow.</w:t>
            </w:r>
          </w:p>
        </w:tc>
      </w:tr>
      <w:tr w:rsidR="001D0F6A" w14:paraId="108196EE" w14:textId="77777777" w:rsidTr="00731304">
        <w:tc>
          <w:tcPr>
            <w:tcW w:w="2600" w:type="dxa"/>
            <w:tcMar>
              <w:top w:w="80" w:type="dxa"/>
              <w:left w:w="120" w:type="dxa"/>
              <w:bottom w:w="80" w:type="dxa"/>
              <w:right w:w="120" w:type="dxa"/>
            </w:tcMar>
          </w:tcPr>
          <w:p w14:paraId="6A97741D" w14:textId="77777777" w:rsidR="001D0F6A" w:rsidRDefault="001D0F6A" w:rsidP="00576CB4">
            <w:pPr>
              <w:jc w:val="both"/>
              <w:rPr>
                <w:sz w:val="22"/>
              </w:rPr>
            </w:pPr>
            <w:r>
              <w:rPr>
                <w:sz w:val="22"/>
              </w:rPr>
              <w:t>A08 Software &amp; Data Integrity</w:t>
            </w:r>
          </w:p>
        </w:tc>
        <w:tc>
          <w:tcPr>
            <w:tcW w:w="6302" w:type="dxa"/>
            <w:tcMar>
              <w:top w:w="80" w:type="dxa"/>
              <w:left w:w="120" w:type="dxa"/>
              <w:bottom w:w="80" w:type="dxa"/>
              <w:right w:w="120" w:type="dxa"/>
            </w:tcMar>
          </w:tcPr>
          <w:p w14:paraId="4F4E78EA" w14:textId="77777777" w:rsidR="001D0F6A" w:rsidRDefault="001D0F6A" w:rsidP="00576CB4">
            <w:pPr>
              <w:jc w:val="both"/>
              <w:rPr>
                <w:sz w:val="22"/>
              </w:rPr>
            </w:pPr>
            <w:r>
              <w:rPr>
                <w:sz w:val="22"/>
              </w:rPr>
              <w:t>Atomic transaction Firestore; idempotency key; GitHub Actions CI verify build.</w:t>
            </w:r>
          </w:p>
        </w:tc>
      </w:tr>
      <w:tr w:rsidR="001D0F6A" w14:paraId="4FAD482E" w14:textId="77777777" w:rsidTr="00731304">
        <w:tc>
          <w:tcPr>
            <w:tcW w:w="2600" w:type="dxa"/>
            <w:tcMar>
              <w:top w:w="80" w:type="dxa"/>
              <w:left w:w="120" w:type="dxa"/>
              <w:bottom w:w="80" w:type="dxa"/>
              <w:right w:w="120" w:type="dxa"/>
            </w:tcMar>
          </w:tcPr>
          <w:p w14:paraId="5687EDD8" w14:textId="77777777" w:rsidR="001D0F6A" w:rsidRDefault="001D0F6A" w:rsidP="00576CB4">
            <w:pPr>
              <w:jc w:val="both"/>
              <w:rPr>
                <w:sz w:val="22"/>
              </w:rPr>
            </w:pPr>
            <w:r>
              <w:rPr>
                <w:sz w:val="22"/>
              </w:rPr>
              <w:t>A09 Logging &amp; Monitoring</w:t>
            </w:r>
          </w:p>
        </w:tc>
        <w:tc>
          <w:tcPr>
            <w:tcW w:w="6302" w:type="dxa"/>
            <w:tcMar>
              <w:top w:w="80" w:type="dxa"/>
              <w:left w:w="120" w:type="dxa"/>
              <w:bottom w:w="80" w:type="dxa"/>
              <w:right w:w="120" w:type="dxa"/>
            </w:tcMar>
          </w:tcPr>
          <w:p w14:paraId="37BC58F4" w14:textId="77777777" w:rsidR="001D0F6A" w:rsidRDefault="001D0F6A" w:rsidP="00576CB4">
            <w:pPr>
              <w:jc w:val="both"/>
              <w:rPr>
                <w:sz w:val="22"/>
              </w:rPr>
            </w:pPr>
            <w:r>
              <w:rPr>
                <w:sz w:val="22"/>
              </w:rPr>
              <w:t>activity_logs + security_events collection; Vercel Analytics real-user metrics.</w:t>
            </w:r>
          </w:p>
        </w:tc>
      </w:tr>
      <w:tr w:rsidR="001D0F6A" w14:paraId="433F48D5" w14:textId="77777777" w:rsidTr="00731304">
        <w:tc>
          <w:tcPr>
            <w:tcW w:w="2600" w:type="dxa"/>
            <w:tcMar>
              <w:top w:w="80" w:type="dxa"/>
              <w:left w:w="120" w:type="dxa"/>
              <w:bottom w:w="80" w:type="dxa"/>
              <w:right w:w="120" w:type="dxa"/>
            </w:tcMar>
          </w:tcPr>
          <w:p w14:paraId="45B6E7C0" w14:textId="77777777" w:rsidR="001D0F6A" w:rsidRDefault="001D0F6A" w:rsidP="00576CB4">
            <w:pPr>
              <w:jc w:val="both"/>
              <w:rPr>
                <w:sz w:val="22"/>
              </w:rPr>
            </w:pPr>
            <w:r>
              <w:rPr>
                <w:sz w:val="22"/>
              </w:rPr>
              <w:t>A10 SSRF</w:t>
            </w:r>
          </w:p>
        </w:tc>
        <w:tc>
          <w:tcPr>
            <w:tcW w:w="6302" w:type="dxa"/>
            <w:tcMar>
              <w:top w:w="80" w:type="dxa"/>
              <w:left w:w="120" w:type="dxa"/>
              <w:bottom w:w="80" w:type="dxa"/>
              <w:right w:w="120" w:type="dxa"/>
            </w:tcMar>
          </w:tcPr>
          <w:p w14:paraId="14E57ED4" w14:textId="77777777" w:rsidR="001D0F6A" w:rsidRDefault="001D0F6A" w:rsidP="00576CB4">
            <w:pPr>
              <w:jc w:val="both"/>
              <w:rPr>
                <w:sz w:val="22"/>
              </w:rPr>
            </w:pPr>
            <w:r>
              <w:rPr>
                <w:sz w:val="22"/>
              </w:rPr>
              <w:t>Whitelist domain cho mọi external fetch trong serverless; không cho dynamic URL.</w:t>
            </w:r>
          </w:p>
        </w:tc>
      </w:tr>
    </w:tbl>
    <w:p w14:paraId="6DD9E799" w14:textId="77777777" w:rsidR="001D0F6A" w:rsidRDefault="001D0F6A" w:rsidP="001D0F6A">
      <w:pPr>
        <w:pStyle w:val="DATNCaptionhinh"/>
      </w:pPr>
      <w:r>
        <w:t>Bảng 3.4. Mapping OWASP Top 10 với biện pháp bảo mật DEEPFENSE.</w:t>
      </w:r>
    </w:p>
    <w:p w14:paraId="57154A00" w14:textId="77777777" w:rsidR="00960793" w:rsidRDefault="00960793" w:rsidP="001D0F6A">
      <w:pPr>
        <w:pStyle w:val="DATNCaptionhinh"/>
      </w:pPr>
    </w:p>
    <w:p w14:paraId="49EBB403" w14:textId="77777777" w:rsidR="00960793" w:rsidRDefault="00960793" w:rsidP="001D0F6A">
      <w:pPr>
        <w:pStyle w:val="DATNCaptionhinh"/>
      </w:pPr>
    </w:p>
    <w:p w14:paraId="446C332C" w14:textId="77777777" w:rsidR="00960793" w:rsidRDefault="00960793" w:rsidP="001D0F6A">
      <w:pPr>
        <w:pStyle w:val="DATNCaptionhinh"/>
      </w:pPr>
    </w:p>
    <w:p w14:paraId="7D18F740" w14:textId="77777777" w:rsidR="00960793" w:rsidRDefault="00960793" w:rsidP="001D0F6A">
      <w:pPr>
        <w:pStyle w:val="DATNCaptionhinh"/>
      </w:pPr>
    </w:p>
    <w:p w14:paraId="5B96B8B7" w14:textId="77777777" w:rsidR="001D0F6A" w:rsidRDefault="001D0F6A" w:rsidP="001D0F6A">
      <w:pPr>
        <w:ind w:firstLine="720"/>
        <w:jc w:val="both"/>
      </w:pPr>
      <w:r>
        <w:t>Về quyền riêng tư (Privacy): DEEPFENSE tuân thủ nguyên tắc "data minimization" — chỉ thu thập tối thiểu dữ liệu cần thiết cho chức năng. Chỉ lưu email, displayName, photoURL do Google trả về; không yêu cầu số điện thoại, địa chỉ hay bất kỳ thông tin nhận dạng bổ sung nào. Media người dùng tải lên Risk Scan được xử lý trong RAM và không bao giờ ghi vào storage. Log chỉ ghi userId không ghi nội dung nhạy cảm. Người dùng có quyền yêu cầu xóa tài khoản và toàn bộ dữ liệu theo tinh thần Nghị định 13/2023/NĐ-CP. Trang Policy công khai tại /policy mô tả rõ ràng dữ liệu nào được thu thập, dùng để làm gì và được lưu bao lâu.</w:t>
      </w:r>
    </w:p>
    <w:p w14:paraId="4039201E" w14:textId="77777777" w:rsidR="001D0F6A" w:rsidRDefault="001D0F6A" w:rsidP="001D0F6A">
      <w:pPr>
        <w:pStyle w:val="Heading2"/>
      </w:pPr>
      <w:bookmarkStart w:id="145" w:name="_Toc231667548"/>
      <w:bookmarkStart w:id="146" w:name="_Toc231727587"/>
      <w:r>
        <w:lastRenderedPageBreak/>
        <w:t>3.7. Tiểu kết chương 3</w:t>
      </w:r>
      <w:bookmarkEnd w:id="145"/>
      <w:bookmarkEnd w:id="146"/>
    </w:p>
    <w:p w14:paraId="6A91FE5B" w14:textId="77777777" w:rsidR="001D0F6A" w:rsidRDefault="001D0F6A" w:rsidP="001D0F6A">
      <w:pPr>
        <w:ind w:firstLine="720"/>
        <w:jc w:val="both"/>
      </w:pPr>
      <w:r>
        <w:t>Chương 3 đã trình bày toàn bộ quá trình phân tích và thiết kế hệ thống DEEPFENSE theo 6 khía cạnh: quy trình phát triển (Agile + BML với câu chuyện 3 phiên bản pivot có cơ sở), phân tích yêu cầu (4 personas, 12 FR, 7 NFR), kiến trúc 4 lớp serverless (với 4 nguyên tắc cốt lõi), thiết kế 9 collection Firestore (với security rules nghiêm ngặt), design system Minimalist Cyberpunk (Atomic Design, performance mode, accessibility), và bảo mật đa lớp Defense in Depth (OWASP mapping, data minimization). Mỗi quyết định thiết kế đều được giải thích rõ lý do và trade-off đã cân nhắc. Chương 4 tiếp theo chuyển sang hiện thực hóa — từ thiết kế trên giấy thành sản phẩm vận hành thực tế trên deepfense.online.</w:t>
      </w:r>
    </w:p>
    <w:p w14:paraId="78FC2B7C" w14:textId="77777777" w:rsidR="001D0F6A" w:rsidRDefault="001D0F6A" w:rsidP="001D0F6A">
      <w:pPr>
        <w:pStyle w:val="Heading1"/>
      </w:pPr>
      <w:bookmarkStart w:id="147" w:name="_Toc231667549"/>
      <w:bookmarkStart w:id="148" w:name="_Toc231727588"/>
      <w:r>
        <w:lastRenderedPageBreak/>
        <w:t>CHƯƠNG 4. XÂY DỰNG VÀ TRIỂN KHAI</w:t>
      </w:r>
      <w:bookmarkEnd w:id="147"/>
      <w:bookmarkEnd w:id="148"/>
    </w:p>
    <w:p w14:paraId="7D1D2184" w14:textId="77777777" w:rsidR="001D0F6A" w:rsidRDefault="001D0F6A" w:rsidP="001D0F6A">
      <w:pPr>
        <w:pStyle w:val="Heading2"/>
      </w:pPr>
      <w:bookmarkStart w:id="149" w:name="_Toc231667550"/>
      <w:bookmarkStart w:id="150" w:name="_Toc231727589"/>
      <w:r>
        <w:t>4.1. Môi trường cài đặt và Cấu hình dự án</w:t>
      </w:r>
      <w:bookmarkEnd w:id="149"/>
      <w:bookmarkEnd w:id="150"/>
    </w:p>
    <w:p w14:paraId="619BAD54" w14:textId="77777777" w:rsidR="001D0F6A" w:rsidRDefault="001D0F6A" w:rsidP="001D0F6A">
      <w:pPr>
        <w:pStyle w:val="Heading3"/>
        <w:rPr>
          <w:rFonts w:hint="eastAsia"/>
        </w:rPr>
      </w:pPr>
      <w:bookmarkStart w:id="151" w:name="_Toc231667551"/>
      <w:bookmarkStart w:id="152" w:name="_Toc231727590"/>
      <w:r>
        <w:t>4.1.1. Cấu trúc thư mục</w:t>
      </w:r>
      <w:bookmarkEnd w:id="151"/>
      <w:bookmarkEnd w:id="152"/>
    </w:p>
    <w:p w14:paraId="2C554A68" w14:textId="77777777" w:rsidR="001D0F6A" w:rsidRDefault="001D0F6A" w:rsidP="001D0F6A">
      <w:pPr>
        <w:ind w:firstLine="720"/>
        <w:jc w:val="both"/>
      </w:pPr>
      <w:r>
        <w:t>Dự án được tổ chức theo nguyên tắc "feature-first, then layer" — các tính năng lớn có thư mục features/ riêng, trong khi code dùng chung đặt trong components/ và lib/. Cấu trúc cụ thể: api/ chứa 4 serverless functions (chat.js, scan-media.js, dpf.js, health.js); src/ chứa pages/ (14 route pages), features/ (academy, chat, deepfake, dpf, dashboard), components/ (common, layout, effects, ui), config/ (firebase.ts), data/ (translations, levels, modules, knowledge, survey, checklist), hooks/ (usePerfMode, useScrollReveal), lib/ (smooth-scroll.ts), types/ (index.ts), styles/ (design-tokens.css); public/ chứa academy media (module 0–5) và challenge videos (30+ files); academy-basics-src/ là sub-project Vite riêng tạo bundle HTML cho từng module Academy; scripts/ chứa grant-dpf.mjs (admin utility).</w:t>
      </w:r>
    </w:p>
    <w:p w14:paraId="5F1437EB" w14:textId="77777777" w:rsidR="001D0F6A" w:rsidRDefault="001D0F6A" w:rsidP="001D0F6A">
      <w:pPr>
        <w:ind w:firstLine="720"/>
        <w:jc w:val="both"/>
      </w:pPr>
      <w:r>
        <w:t>Quy ước đặt tên được áp dụng nhất quán: component React → PascalCase (GlowButton.tsx), hook → camelCase bắt đầu bằng "use" (useDpfWallet.ts), utility → camelCase (formatDate.ts), constant → UPPER_SNAKE (MAX_UPLOAD_SIZE), type/interface → PascalCase với tiền tố "T" hoặc "I" tùy ngữ cảnh. Path alias @/* được cấu hình trong tsconfig.json và vite.config.ts để tránh relative import nhiều cấp (../../../).</w:t>
      </w:r>
    </w:p>
    <w:p w14:paraId="25B21ECB" w14:textId="77777777" w:rsidR="001D0F6A" w:rsidRDefault="001D0F6A" w:rsidP="001D0F6A">
      <w:pPr>
        <w:pStyle w:val="Heading3"/>
        <w:rPr>
          <w:rFonts w:hint="eastAsia"/>
        </w:rPr>
      </w:pPr>
      <w:bookmarkStart w:id="153" w:name="_Toc231667552"/>
      <w:bookmarkStart w:id="154" w:name="_Toc231727591"/>
      <w:r>
        <w:t>4.1.2. Stack công nghệ và Quản lý môi trường</w:t>
      </w:r>
      <w:bookmarkEnd w:id="153"/>
      <w:bookmarkEnd w:id="154"/>
    </w:p>
    <w:p w14:paraId="3D542537" w14:textId="77777777" w:rsidR="001D0F6A" w:rsidRDefault="001D0F6A" w:rsidP="001D0F6A">
      <w:pPr>
        <w:ind w:firstLine="720"/>
        <w:jc w:val="both"/>
      </w:pPr>
      <w:r>
        <w:t>Toàn bộ phiên bản thư viện được "pin" trong package.json: React 19.0.0, TypeScript 5.7.2, Vite 6.0.5, Tailwind CSS 3.4.17, Firebase 12.10.0, Firebase Admin 13.9.0, @google/genai 1.30.0, Three.js 0.184.0, GSAP 3.15.0, Lenis 1.3.23, Lucide React 0.474.0, React Router DOM 6.22.3. Việc pin exact version tránh "it works on my machine" và các breaking change bất ngờ từ minor update. npm ci thay vì npm install trong CI pipeline để đảm bảo cài đúng phiên bản từ package-lock.json.</w:t>
      </w:r>
    </w:p>
    <w:p w14:paraId="60249628" w14:textId="77777777" w:rsidR="001D0F6A" w:rsidRDefault="001D0F6A" w:rsidP="001D0F6A">
      <w:pPr>
        <w:ind w:firstLine="720"/>
        <w:jc w:val="both"/>
        <w:rPr>
          <w:lang w:val="en-US"/>
        </w:rPr>
      </w:pPr>
      <w:r>
        <w:t>Ba môi trường được vận hành độc lập: local (npm run dev, port 5173, kết nối Firebase production — điểm cần cải thiện trong tương lai), preview (Vercel auto-deploy mỗi PR, URL dạng deepfense-pr123.vercel.app), production (deepfense.online, merge vào main). Secrets được lưu trong Vercel Environment Variables, phân tách theo môi trường: API_KEY và VIRUSTOTAL_API_KEY chỉ ở server, FIREBASE_SERVICE_ACCOUNT_BASE64 (base64-encoded JSON của service account) cho Firebase Admin SDK, DPF_ADMIN_PRIVATE_KEY cho blockchain interaction. Biến VITE_ (client-side) chỉ chứa Firebase Web Config (apiKey, projectId, etc.) — public by design, bảo mật bởi Firebase Security Rules.</w:t>
      </w:r>
    </w:p>
    <w:p w14:paraId="468E80C6" w14:textId="5D65EDD4" w:rsidR="0095141C" w:rsidRPr="0095141C" w:rsidRDefault="0095141C" w:rsidP="0095141C">
      <w:pPr>
        <w:spacing w:before="40" w:after="200"/>
        <w:jc w:val="center"/>
        <w:rPr>
          <w:lang w:val="en-US"/>
        </w:rPr>
      </w:pPr>
      <w:r>
        <w:rPr>
          <w:noProof/>
        </w:rPr>
        <w:lastRenderedPageBreak/>
        <w:drawing>
          <wp:inline distT="0" distB="0" distL="0" distR="0" wp14:anchorId="63EF0AB6" wp14:editId="647ADFB3">
            <wp:extent cx="5760720" cy="2754630"/>
            <wp:effectExtent l="0" t="0" r="0" b="7620"/>
            <wp:docPr id="149806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60432" name=""/>
                    <pic:cNvPicPr/>
                  </pic:nvPicPr>
                  <pic:blipFill>
                    <a:blip r:embed="rId14"/>
                    <a:stretch>
                      <a:fillRect/>
                    </a:stretch>
                  </pic:blipFill>
                  <pic:spPr>
                    <a:xfrm>
                      <a:off x="0" y="0"/>
                      <a:ext cx="5760720" cy="2754630"/>
                    </a:xfrm>
                    <a:prstGeom prst="rect">
                      <a:avLst/>
                    </a:prstGeom>
                  </pic:spPr>
                </pic:pic>
              </a:graphicData>
            </a:graphic>
          </wp:inline>
        </w:drawing>
      </w:r>
      <w:r>
        <w:rPr>
          <w:i/>
          <w:sz w:val="22"/>
        </w:rPr>
        <w:t>Hình 4.1. Giao diện trang Home DEEPFENSE.ONLINE.</w:t>
      </w:r>
    </w:p>
    <w:p w14:paraId="1BD6A7DD" w14:textId="77777777" w:rsidR="0095141C" w:rsidRPr="0095141C" w:rsidRDefault="0095141C" w:rsidP="001D0F6A">
      <w:pPr>
        <w:ind w:firstLine="720"/>
        <w:jc w:val="both"/>
        <w:rPr>
          <w:lang w:val="en-US"/>
        </w:rPr>
      </w:pPr>
    </w:p>
    <w:p w14:paraId="76A15AF0" w14:textId="77777777" w:rsidR="001D0F6A" w:rsidRDefault="001D0F6A" w:rsidP="001D0F6A">
      <w:pPr>
        <w:pStyle w:val="Heading2"/>
      </w:pPr>
      <w:bookmarkStart w:id="155" w:name="_Toc231667553"/>
      <w:bookmarkStart w:id="156" w:name="_Toc231727592"/>
      <w:r>
        <w:t>4.2. Triển khai DEEPFENSE Academy</w:t>
      </w:r>
      <w:bookmarkEnd w:id="155"/>
      <w:bookmarkEnd w:id="156"/>
    </w:p>
    <w:p w14:paraId="272AA44C" w14:textId="77777777" w:rsidR="001D0F6A" w:rsidRDefault="001D0F6A" w:rsidP="001D0F6A">
      <w:pPr>
        <w:pStyle w:val="Heading3"/>
        <w:rPr>
          <w:rFonts w:hint="eastAsia"/>
        </w:rPr>
      </w:pPr>
      <w:bookmarkStart w:id="157" w:name="_Toc231667554"/>
      <w:bookmarkStart w:id="158" w:name="_Toc231727593"/>
      <w:r>
        <w:t>4.2.1. Kiến trúc khóa học và Academy Sub-project</w:t>
      </w:r>
      <w:bookmarkEnd w:id="157"/>
      <w:bookmarkEnd w:id="158"/>
    </w:p>
    <w:p w14:paraId="29EDBBDF" w14:textId="77777777" w:rsidR="001D0F6A" w:rsidRDefault="001D0F6A" w:rsidP="001D0F6A">
      <w:pPr>
        <w:ind w:firstLine="720"/>
        <w:jc w:val="both"/>
      </w:pPr>
      <w:r>
        <w:t>Khóa Basics gồm 6 module (M0–M5) được phát triển song song trong thư mục academy-basics-src/ — một Vite sub-project riêng biệt. Mỗi module là một tập React components kết hợp với nội dung markdown và các mini-game tương tác. Sau khi build, mỗi module tạo ra một bundle HTML standalone được inject vào public/academy/ của dự án chính thông qua các script inject_m0.cjs, inject_m1.cjs... Cách tiếp cận này tách biệt hoàn toàn việc tạo nội dung khóa học (domain của content creator) khỏi logic ứng dụng chính (domain của developer), giúp việc cập nhật nội dung không đòi hỏi rebuild toàn bộ app.</w:t>
      </w:r>
    </w:p>
    <w:p w14:paraId="204D1FB3" w14:textId="77777777" w:rsidR="001D0F6A" w:rsidRDefault="001D0F6A" w:rsidP="001D0F6A">
      <w:pPr>
        <w:ind w:firstLine="720"/>
        <w:jc w:val="both"/>
      </w:pPr>
      <w:r>
        <w:t>Mỗi module được thiết kế để hoàn thành trong 15–60 phút với cấu trúc chuẩn: phần dẫn nhập (giới thiệu vấn đề), phần nội dung chính (concept chính với ví dụ minh họa), mini-game tương tác sau mỗi bài để "khóa" kiến thức vừa học, và tóm tắt điểm chính. Cấu trúc này xuất phát từ nguyên tắc thực hành: chia nhỏ kiến thức thành từng phần ngắn kết hợp với tương tác ngay sau mỗi phần giúp người học giữ được sự tập trung và ghi nhớ tốt hơn so với đọc liên tục.</w:t>
      </w:r>
    </w:p>
    <w:p w14:paraId="49C5C6A8" w14:textId="77777777" w:rsidR="001D0F6A" w:rsidRDefault="001D0F6A" w:rsidP="001D0F6A">
      <w:pPr>
        <w:pStyle w:val="Heading3"/>
        <w:rPr>
          <w:rFonts w:hint="eastAsia"/>
        </w:rPr>
      </w:pPr>
      <w:bookmarkStart w:id="159" w:name="_Toc231667555"/>
      <w:bookmarkStart w:id="160" w:name="_Toc231727594"/>
      <w:r>
        <w:t>4.2.2. Lưu trữ tiến độ — Dual-persistence</w:t>
      </w:r>
      <w:bookmarkEnd w:id="159"/>
      <w:bookmarkEnd w:id="160"/>
    </w:p>
    <w:p w14:paraId="4362F073" w14:textId="77777777" w:rsidR="001D0F6A" w:rsidRDefault="001D0F6A" w:rsidP="001D0F6A">
      <w:pPr>
        <w:ind w:firstLine="720"/>
        <w:jc w:val="both"/>
      </w:pPr>
      <w:r>
        <w:t>Tiến độ học được lưu theo chiến lược dual-persistence để đảm bảo cả offline usability lẫn cross-device sync: Persistence 1 (localStorage) — mỗi hành động học (đọc xong bài, làm quiz, hoàn thành module) được ghi vào localStorage ngay lập tức, đảm bảo không mất tiến độ dù mất kết nối mạng; Persistence 2 (Firestore) — khi người dùng đã đăng nhập và có mạng, tiến độ được sync lên collection academy_learners theo uid. Khi người dùng mở app trên thiết bị mới: (1) Load tiến độ từ Firestore (source of truth cho user đã đăng nhập), (2) merge với localStorage (ưu tiên Firestore nếu conflict), (3) cập nhật localStorage với dữ liệu mới nhất từ Firestore.</w:t>
      </w:r>
    </w:p>
    <w:p w14:paraId="45AF4850" w14:textId="77777777" w:rsidR="001D0F6A" w:rsidRDefault="001D0F6A" w:rsidP="001D0F6A">
      <w:pPr>
        <w:pStyle w:val="Heading3"/>
        <w:rPr>
          <w:rFonts w:hint="eastAsia"/>
        </w:rPr>
      </w:pPr>
      <w:bookmarkStart w:id="161" w:name="_Toc231667556"/>
      <w:bookmarkStart w:id="162" w:name="_Toc231727595"/>
      <w:r>
        <w:lastRenderedPageBreak/>
        <w:t>4.2.3. Final Exam và Chứng chỉ</w:t>
      </w:r>
      <w:bookmarkEnd w:id="161"/>
      <w:bookmarkEnd w:id="162"/>
    </w:p>
    <w:p w14:paraId="70760B69" w14:textId="77777777" w:rsidR="001D0F6A" w:rsidRDefault="001D0F6A" w:rsidP="001D0F6A">
      <w:pPr>
        <w:ind w:firstLine="720"/>
        <w:jc w:val="both"/>
      </w:pPr>
      <w:r>
        <w:t>Bài kiểm tra cuối khóa (Final Exam) gồm các câu hỏi trắc nghiệm bao phủ nội dung của 6 module, được xáo trộn thứ tự đáp án tại mỗi lần làm để giảm hiệu ứng ghi nhớ vị trí. Hệ thống chống gian lận cơ bản bao gồm: đếm ngược thời gian; phát hiện khi người dùng chuyển tab hoặc rời khỏi cửa sổ trình duyệt. Khi đạt điểm quy định, hệ thống cấp chứng chỉ điện tử với ID dạng UUIDv4 — chứng chỉ có URL công khai tại /certificate/:id để bất kỳ ai cũng có thể xác minh, dữ liệu đọc trực tiếp từ Firestore và không thể giả mạo từ phía client.</w:t>
      </w:r>
    </w:p>
    <w:p w14:paraId="7BA0BFFD" w14:textId="77777777" w:rsidR="001D0F6A" w:rsidRDefault="001D0F6A" w:rsidP="001D0F6A">
      <w:pPr>
        <w:ind w:firstLine="720"/>
        <w:jc w:val="both"/>
      </w:pPr>
      <w:r>
        <w:t>Khi đạt điểm, hệ thống gọi /api/dpf/claim với idempotencyKey = "certificate_" + uid + certificateId. Server tạo certificateId (UUIDv4), ghi vào academy_learners.certificateId và academy_learners.certClaimed = true. Chứng chỉ có URL công khai /certificate/:certificateId — ai cũng có thể verify mà không cần đăng nhập — hiển thị tên người học, ngày cấp, điểm số và logo VKU. Chứng chỉ không thể bị giả mạo vì dữ liệu được đọc trực tiếp từ Firestore theo ID.</w:t>
      </w:r>
    </w:p>
    <w:p w14:paraId="23CE22AC" w14:textId="77777777" w:rsidR="001D0F6A" w:rsidRDefault="001D0F6A" w:rsidP="001D0F6A">
      <w:pPr>
        <w:pStyle w:val="Heading2"/>
      </w:pPr>
      <w:bookmarkStart w:id="163" w:name="_Toc231667557"/>
      <w:bookmarkStart w:id="164" w:name="_Toc231727596"/>
      <w:r>
        <w:t>4.3. Triển khai Challenge Mode</w:t>
      </w:r>
      <w:bookmarkEnd w:id="163"/>
      <w:bookmarkEnd w:id="164"/>
    </w:p>
    <w:p w14:paraId="3614F454" w14:textId="77777777" w:rsidR="001D0F6A" w:rsidRDefault="001D0F6A" w:rsidP="001D0F6A">
      <w:pPr>
        <w:pStyle w:val="Heading3"/>
        <w:rPr>
          <w:rFonts w:hint="eastAsia"/>
        </w:rPr>
      </w:pPr>
      <w:bookmarkStart w:id="165" w:name="_Toc231667558"/>
      <w:bookmarkStart w:id="166" w:name="_Toc231727597"/>
      <w:r>
        <w:t>4.3.1. Detective Mode — 5 cấp độ và Hệ thống chấm điểm</w:t>
      </w:r>
      <w:bookmarkEnd w:id="165"/>
      <w:bookmarkEnd w:id="166"/>
    </w:p>
    <w:p w14:paraId="5CEE1E2B" w14:textId="77777777" w:rsidR="001D0F6A" w:rsidRDefault="001D0F6A" w:rsidP="001D0F6A">
      <w:pPr>
        <w:ind w:firstLine="720"/>
        <w:jc w:val="both"/>
      </w:pPr>
      <w:r>
        <w:t>Challenge Mode được thiết kế như một "hành trình của thám tử": người dùng đóng vai điều tra viên, xem các video clip và phân tích bằng checklist 7 dấu hiệu. Hiện tại hệ thống có 5 cấp độ với độ khó tăng dần — từ deepfake rõ ràng với nhiều artifact đến deepfake chất lượng cao đòi hỏi quan sát kỹ hơn. Mỗi cấp độ bao gồm một tập video (thư viện hiện có khoảng 31 video trong thư mục public/challenges/) — một số cấp độ trộn lẫn video thật và video giả để tăng độ thử thách. Metadata từng cấp độ được định nghĩa trong src/data/levels.ts.</w:t>
      </w:r>
    </w:p>
    <w:p w14:paraId="360847CA" w14:textId="77777777" w:rsidR="001D0F6A" w:rsidRDefault="001D0F6A" w:rsidP="001D0F6A">
      <w:pPr>
        <w:ind w:firstLine="720"/>
        <w:jc w:val="both"/>
      </w:pPr>
      <w:r>
        <w:t>Hệ thống chấm điểm dựa trên độ chính xác — so sánh dấu hiệu người dùng chọn với ground truth được gắn nhãn thủ công cho từng video. Điểm DPF tỷ lệ thuận với độ chính xác và được ghi nhận vào tài khoản sau mỗi phiên. Ground truth được nhóm gắn nhãn trực tiếp trong quá trình chuẩn bị nội dung thay vì dùng hệ thống crowd-sourcing.</w:t>
      </w:r>
    </w:p>
    <w:p w14:paraId="61C8C3F0" w14:textId="30316EC4" w:rsidR="001D0F6A" w:rsidRDefault="0095141C" w:rsidP="001D0F6A">
      <w:pPr>
        <w:spacing w:before="40" w:after="200"/>
        <w:jc w:val="center"/>
      </w:pPr>
      <w:r>
        <w:rPr>
          <w:noProof/>
        </w:rPr>
        <w:drawing>
          <wp:inline distT="0" distB="0" distL="0" distR="0" wp14:anchorId="737315B7" wp14:editId="5DCCCFE2">
            <wp:extent cx="5760720" cy="2757170"/>
            <wp:effectExtent l="0" t="0" r="0" b="5080"/>
            <wp:docPr id="156233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32199" name=""/>
                    <pic:cNvPicPr/>
                  </pic:nvPicPr>
                  <pic:blipFill>
                    <a:blip r:embed="rId15"/>
                    <a:stretch>
                      <a:fillRect/>
                    </a:stretch>
                  </pic:blipFill>
                  <pic:spPr>
                    <a:xfrm>
                      <a:off x="0" y="0"/>
                      <a:ext cx="5760720" cy="2757170"/>
                    </a:xfrm>
                    <a:prstGeom prst="rect">
                      <a:avLst/>
                    </a:prstGeom>
                  </pic:spPr>
                </pic:pic>
              </a:graphicData>
            </a:graphic>
          </wp:inline>
        </w:drawing>
      </w:r>
      <w:r w:rsidR="001D0F6A">
        <w:rPr>
          <w:i/>
          <w:sz w:val="22"/>
        </w:rPr>
        <w:t>Hình 4.2. Giao diện Challenge Mode — checklist 7 dấu hiệu và video deepfake. Nguồn: ảnh chụp màn hình sản phẩm.</w:t>
      </w:r>
    </w:p>
    <w:p w14:paraId="6E11BF67" w14:textId="77777777" w:rsidR="001D0F6A" w:rsidRDefault="001D0F6A" w:rsidP="001D0F6A">
      <w:pPr>
        <w:pStyle w:val="Heading3"/>
        <w:rPr>
          <w:rFonts w:hint="eastAsia"/>
        </w:rPr>
      </w:pPr>
      <w:bookmarkStart w:id="167" w:name="_Toc231667559"/>
      <w:bookmarkStart w:id="168" w:name="_Toc231727598"/>
      <w:r>
        <w:lastRenderedPageBreak/>
        <w:t>4.3.2. Phân tích sau phiên và Behavioral Survey</w:t>
      </w:r>
      <w:bookmarkEnd w:id="167"/>
      <w:bookmarkEnd w:id="168"/>
    </w:p>
    <w:p w14:paraId="39E8BDDE" w14:textId="77777777" w:rsidR="001D0F6A" w:rsidRDefault="001D0F6A" w:rsidP="001D0F6A">
      <w:pPr>
        <w:ind w:firstLine="720"/>
        <w:jc w:val="both"/>
      </w:pPr>
      <w:r>
        <w:t>Phần phân tích sau phiên (Post-Game Analysis) là điểm khác biệt quan trọng nhất của DEEPFENSE so với các quiz thông thường: thay vì chỉ hiển thị "đúng/sai", hệ thống giải thích CHI TIẾT từng artifact của từng video — ảnh chụp frame cụ thể kèm chú thích, giải thích kỹ thuật tại sao đây là artifact deepfake. Đây là khoảnh khắc "aha" — người chơi không chỉ biết mình sai mà còn hiểu TẠI SAO sai. Phân tích được ghi vào localStorage và có thể xem lại sau.</w:t>
      </w:r>
    </w:p>
    <w:p w14:paraId="30C8B368" w14:textId="77777777" w:rsidR="001D0F6A" w:rsidRDefault="001D0F6A" w:rsidP="001D0F6A">
      <w:pPr>
        <w:ind w:firstLine="720"/>
        <w:jc w:val="both"/>
      </w:pPr>
      <w:r>
        <w:t>Survey được tích hợp trong trải nghiệm để giúp người dùng tự đánh giá mức độ nhận thức của bản thân. Khảo sát hiện tại gồm 4 câu hỏi Likert (thang đồng ý 1–5) xoay quanh các chiều: nhận thức về deepfake, mức độ lo lắng khi nhận cuộc gọi lạ, sự tự tin khi phân biệt thật/giả, và thói quen nghi ngờ thông tin trên mạng. Kết quả được lưu vào collection surveys theo uid và hiển thị phản hồi ngắn gọn cho người dùng. Đây là phiên bản khảo sát đầu tiên — nội dung câu hỏi dự kiến được mở rộng và tinh chỉnh theo phản hồi thực tế.</w:t>
      </w:r>
    </w:p>
    <w:p w14:paraId="344C9C52" w14:textId="539FD697" w:rsidR="001D0F6A" w:rsidRPr="0095141C" w:rsidRDefault="0095141C" w:rsidP="001D0F6A">
      <w:pPr>
        <w:spacing w:before="40" w:after="200"/>
        <w:jc w:val="center"/>
        <w:rPr>
          <w:lang w:val="en-US"/>
        </w:rPr>
      </w:pPr>
      <w:r>
        <w:rPr>
          <w:noProof/>
        </w:rPr>
        <w:drawing>
          <wp:inline distT="0" distB="0" distL="0" distR="0" wp14:anchorId="463013B6" wp14:editId="74E70E8C">
            <wp:extent cx="5691351" cy="2760239"/>
            <wp:effectExtent l="0" t="0" r="5080" b="2540"/>
            <wp:docPr id="127174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42819" name=""/>
                    <pic:cNvPicPr/>
                  </pic:nvPicPr>
                  <pic:blipFill rotWithShape="1">
                    <a:blip r:embed="rId16"/>
                    <a:srcRect l="547" r="654"/>
                    <a:stretch>
                      <a:fillRect/>
                    </a:stretch>
                  </pic:blipFill>
                  <pic:spPr bwMode="auto">
                    <a:xfrm>
                      <a:off x="0" y="0"/>
                      <a:ext cx="5691569" cy="2760345"/>
                    </a:xfrm>
                    <a:prstGeom prst="rect">
                      <a:avLst/>
                    </a:prstGeom>
                    <a:ln>
                      <a:noFill/>
                    </a:ln>
                    <a:extLst>
                      <a:ext uri="{53640926-AAD7-44D8-BBD7-CCE9431645EC}">
                        <a14:shadowObscured xmlns:a14="http://schemas.microsoft.com/office/drawing/2010/main"/>
                      </a:ext>
                    </a:extLst>
                  </pic:spPr>
                </pic:pic>
              </a:graphicData>
            </a:graphic>
          </wp:inline>
        </w:drawing>
      </w:r>
      <w:r w:rsidR="001D0F6A">
        <w:rPr>
          <w:i/>
          <w:sz w:val="22"/>
        </w:rPr>
        <w:t>Hình 4.3. Giao diện DEEPFENSE Academy — danh sách module và thanh tiến độ.</w:t>
      </w:r>
    </w:p>
    <w:p w14:paraId="7A15D2B2" w14:textId="77777777" w:rsidR="001D0F6A" w:rsidRDefault="001D0F6A" w:rsidP="001D0F6A">
      <w:pPr>
        <w:pStyle w:val="Heading2"/>
      </w:pPr>
      <w:bookmarkStart w:id="169" w:name="_Toc231667560"/>
      <w:bookmarkStart w:id="170" w:name="_Toc231727599"/>
      <w:r>
        <w:t>4.4. Tích hợp AI Tutor</w:t>
      </w:r>
      <w:bookmarkEnd w:id="169"/>
      <w:bookmarkEnd w:id="170"/>
    </w:p>
    <w:p w14:paraId="3240FFDC" w14:textId="77777777" w:rsidR="001D0F6A" w:rsidRDefault="001D0F6A" w:rsidP="001D0F6A">
      <w:pPr>
        <w:pStyle w:val="Heading3"/>
        <w:rPr>
          <w:rFonts w:hint="eastAsia"/>
        </w:rPr>
      </w:pPr>
      <w:bookmarkStart w:id="171" w:name="_Toc231667561"/>
      <w:bookmarkStart w:id="172" w:name="_Toc231727600"/>
      <w:r>
        <w:t>4.4.1. Kiến trúc và State Machine của AiChat</w:t>
      </w:r>
      <w:bookmarkEnd w:id="171"/>
      <w:bookmarkEnd w:id="172"/>
    </w:p>
    <w:p w14:paraId="02A464E1" w14:textId="77777777" w:rsidR="001D0F6A" w:rsidRDefault="001D0F6A" w:rsidP="001D0F6A">
      <w:pPr>
        <w:ind w:firstLine="720"/>
        <w:jc w:val="both"/>
        <w:rPr>
          <w:lang w:val="en-US"/>
        </w:rPr>
      </w:pPr>
      <w:r>
        <w:t>AiChat.tsx — component chính của AI Tutor — quản lý 4 trạng thái (state machine): idle (chờ người dùng gõ), sending (đã gửi request, chờ response), streaming (đang nhận token từ SSE), và error (lỗi mạng hoặc server). Mỗi trạng thái có UI riêng biệt: idle hiển thị placeholder "Hỏi tôi về deepfake, lừa đảo AI, an toàn số...", sending hiển thị skeleton placeholder, streaming hiển thị nội dung đang được "gõ" với cursor nhấp nháy, error hiển thị thông báo và nút "Thử lại". Lịch sử hội thoại được lưu trong localStorage tách biệt theo ngôn ngữ (CHAT_HISTORY_VI, CHAT_HISTORY_EN) — tối đa 50 message cuối, giữ nguyên dù đóng tab.</w:t>
      </w:r>
    </w:p>
    <w:p w14:paraId="3B984A90" w14:textId="77777777" w:rsidR="00960793" w:rsidRDefault="00960793" w:rsidP="001D0F6A">
      <w:pPr>
        <w:ind w:firstLine="720"/>
        <w:jc w:val="both"/>
        <w:rPr>
          <w:lang w:val="en-US"/>
        </w:rPr>
      </w:pPr>
    </w:p>
    <w:p w14:paraId="005F2DE4" w14:textId="77777777" w:rsidR="00960793" w:rsidRDefault="00960793" w:rsidP="001D0F6A">
      <w:pPr>
        <w:ind w:firstLine="720"/>
        <w:jc w:val="both"/>
        <w:rPr>
          <w:lang w:val="en-US"/>
        </w:rPr>
      </w:pPr>
    </w:p>
    <w:p w14:paraId="0FF2B4F0" w14:textId="77777777" w:rsidR="00960793" w:rsidRDefault="00960793" w:rsidP="001D0F6A">
      <w:pPr>
        <w:ind w:firstLine="720"/>
        <w:jc w:val="both"/>
        <w:rPr>
          <w:lang w:val="en-US"/>
        </w:rPr>
      </w:pPr>
    </w:p>
    <w:p w14:paraId="36DF31C8" w14:textId="77777777" w:rsidR="00960793" w:rsidRPr="00960793" w:rsidRDefault="00960793" w:rsidP="001D0F6A">
      <w:pPr>
        <w:ind w:firstLine="720"/>
        <w:jc w:val="both"/>
        <w:rPr>
          <w:lang w:val="en-US"/>
        </w:rPr>
      </w:pPr>
    </w:p>
    <w:p w14:paraId="77BEC9ED" w14:textId="77777777" w:rsidR="001D0F6A" w:rsidRDefault="001D0F6A" w:rsidP="001D0F6A">
      <w:pPr>
        <w:ind w:firstLine="720"/>
        <w:jc w:val="both"/>
      </w:pPr>
      <w:r>
        <w:lastRenderedPageBreak/>
        <w:t>Khi người dùng gửi tin nhắn: (1) Client thêm message vào local state ngay lập tức (optimistic update) → (2) Gọi POST /api/chat với payload {messages[], lang, context_url?} và Bearer JWT → (3) Server áp rate-limit sliding window → (4) Regex phát hiện URL trong tin nhắn → (5) Nếu có URL: gọi VirusTotal (hoặc đọc cache) song song → (6) Inject knowledge base snippets phù hợp vào context → (7) Gọi Gemini generateContentStream → (8) Server stream token qua SSE (text/event-stream) → (9) Client parse từng chunk và cập nhật UI. Người dùng thấy phản hồi "đang được gõ" thay vì màn hình trắng — trải nghiệm tương tự ChatGPT.</w:t>
      </w:r>
    </w:p>
    <w:p w14:paraId="0422876E" w14:textId="31A5A82B" w:rsidR="001D0F6A" w:rsidRPr="0095141C" w:rsidRDefault="0095141C" w:rsidP="001D0F6A">
      <w:pPr>
        <w:spacing w:before="40" w:after="200"/>
        <w:jc w:val="center"/>
        <w:rPr>
          <w:lang w:val="en-US"/>
        </w:rPr>
      </w:pPr>
      <w:r>
        <w:rPr>
          <w:noProof/>
        </w:rPr>
        <w:drawing>
          <wp:inline distT="0" distB="0" distL="0" distR="0" wp14:anchorId="4477D38A" wp14:editId="37B96875">
            <wp:extent cx="5760720" cy="2766060"/>
            <wp:effectExtent l="0" t="0" r="0" b="0"/>
            <wp:docPr id="124549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95475" name=""/>
                    <pic:cNvPicPr/>
                  </pic:nvPicPr>
                  <pic:blipFill>
                    <a:blip r:embed="rId17"/>
                    <a:stretch>
                      <a:fillRect/>
                    </a:stretch>
                  </pic:blipFill>
                  <pic:spPr>
                    <a:xfrm>
                      <a:off x="0" y="0"/>
                      <a:ext cx="5760720" cy="2766060"/>
                    </a:xfrm>
                    <a:prstGeom prst="rect">
                      <a:avLst/>
                    </a:prstGeom>
                  </pic:spPr>
                </pic:pic>
              </a:graphicData>
            </a:graphic>
          </wp:inline>
        </w:drawing>
      </w:r>
      <w:r w:rsidR="001D0F6A">
        <w:rPr>
          <w:i/>
          <w:sz w:val="22"/>
        </w:rPr>
        <w:t>Hình 4.4. Giao diện AI Tutor — hội thoại với phản hồi streaming.</w:t>
      </w:r>
    </w:p>
    <w:p w14:paraId="3BB2350B" w14:textId="77777777" w:rsidR="001D0F6A" w:rsidRDefault="001D0F6A" w:rsidP="001D0F6A">
      <w:pPr>
        <w:pStyle w:val="Heading3"/>
        <w:rPr>
          <w:rFonts w:hint="eastAsia"/>
        </w:rPr>
      </w:pPr>
      <w:bookmarkStart w:id="173" w:name="_Toc231667562"/>
      <w:bookmarkStart w:id="174" w:name="_Toc231727601"/>
      <w:r>
        <w:t>4.4.2. System Prompt và Knowledge Base Injection</w:t>
      </w:r>
      <w:bookmarkEnd w:id="173"/>
      <w:bookmarkEnd w:id="174"/>
    </w:p>
    <w:p w14:paraId="3EA9B5AC" w14:textId="77777777" w:rsidR="001D0F6A" w:rsidRDefault="001D0F6A" w:rsidP="001D0F6A">
      <w:pPr>
        <w:ind w:firstLine="720"/>
        <w:jc w:val="both"/>
      </w:pPr>
      <w:r>
        <w:t>System prompt của AI Tutor được tinh chỉnh nhiều lần trong quá trình phát triển dựa trên kết quả thử nghiệm thực tế — từ phiên bản đầu quá rộng (AI trả lời mọi chủ đề, dễ "bịa" thông tin) đến phiên bản hiện hành tập trung hơn. Prompt hiện tại định nghĩa: phạm vi (chỉ trả lời về deepfake, lừa đảo AI, an toàn số), giọng điệu (thân thiện, ngắn gọn, ưu tiên tiếng Việt nếu câu hỏi bằng tiếng Việt), mức độ chắc chắn (không khẳng định tuyệt đối, dùng "có dấu hiệu", "khuyến cáo kiểm tra thêm"), và định dạng phản hồi (markdown cho list/bước, giữ ngắn gọn). Đây là kết quả của nhiều vòng thử-sai và điều chỉnh dựa trên phản hồi người dùng trong quá trình beta.</w:t>
      </w:r>
    </w:p>
    <w:p w14:paraId="0FAB56B0" w14:textId="77777777" w:rsidR="001D0F6A" w:rsidRDefault="001D0F6A" w:rsidP="001D0F6A">
      <w:pPr>
        <w:ind w:firstLine="720"/>
        <w:jc w:val="both"/>
        <w:rPr>
          <w:lang w:val="en-US"/>
        </w:rPr>
      </w:pPr>
      <w:r>
        <w:t>Knowledge Base Injection là cơ chế quan trọng giúp AI Tutor trả lời chính xác hơn trong phạm vi. Server duy trì 15 "snippet" kiến thức ngắn (mỗi snippet 100–200 từ) bao gồm: 7 dấu hiệu nhận biết deepfake, cách xác minh thông tin, quy trình báo cáo lừa đảo, số hotline khẩn cấp ngân hàng/công an, C2PA và provenance, các công cụ kiểm tra miễn phí... Trước mỗi request, server đọc câu hỏi của người dùng và dùng keyword matching đơn giản để chọn 2–3 snippet liên quan nhất, inject vào đầu context. Cách này giảm "hallucination" (bịa thông tin) đáng kể mà không tốn token như việc inject toàn bộ knowledge base.</w:t>
      </w:r>
    </w:p>
    <w:p w14:paraId="40391D54" w14:textId="77777777" w:rsidR="00960793" w:rsidRDefault="00960793" w:rsidP="001D0F6A">
      <w:pPr>
        <w:ind w:firstLine="720"/>
        <w:jc w:val="both"/>
        <w:rPr>
          <w:lang w:val="en-US"/>
        </w:rPr>
      </w:pPr>
    </w:p>
    <w:p w14:paraId="70E05044" w14:textId="77777777" w:rsidR="00960793" w:rsidRPr="00960793" w:rsidRDefault="00960793" w:rsidP="001D0F6A">
      <w:pPr>
        <w:ind w:firstLine="720"/>
        <w:jc w:val="both"/>
        <w:rPr>
          <w:lang w:val="en-US"/>
        </w:rPr>
      </w:pPr>
    </w:p>
    <w:p w14:paraId="3B295130" w14:textId="77777777" w:rsidR="001D0F6A" w:rsidRDefault="001D0F6A" w:rsidP="001D0F6A">
      <w:pPr>
        <w:pStyle w:val="Heading3"/>
        <w:rPr>
          <w:rFonts w:hint="eastAsia"/>
        </w:rPr>
      </w:pPr>
      <w:bookmarkStart w:id="175" w:name="_Toc231667563"/>
      <w:bookmarkStart w:id="176" w:name="_Toc231727602"/>
      <w:r>
        <w:lastRenderedPageBreak/>
        <w:t>4.4.3. /api/scan-media — Phân tích pháp y số</w:t>
      </w:r>
      <w:bookmarkEnd w:id="175"/>
      <w:bookmarkEnd w:id="176"/>
    </w:p>
    <w:p w14:paraId="3B1C8191" w14:textId="77777777" w:rsidR="001D0F6A" w:rsidRDefault="001D0F6A" w:rsidP="001D0F6A">
      <w:pPr>
        <w:ind w:firstLine="720"/>
        <w:jc w:val="both"/>
      </w:pPr>
      <w:r>
        <w:t>Endpoint /api/scan-media thực hiện 6 bước xử lý tuần tự: (1) Parse request body, extract {base64_data, mime_type, lang}; (2) Validate MIME type nằm trong whitelist (image/jpeg, image/png, image/webp, video/mp4, audio/mpeg, audio/wav); (3) Validate magic bytes — đọc 8 byte đầu của base64-decoded data, so sánh với signature chuẩn (FF D8 FF cho JPEG, 89 50 4E 47 cho PNG, 00 00 00 18 66 74 79 70 cho MP4...); (4) Kiểm tra rate limit 10 req/min/IP; (5) Gọi Gemini Pro với prompt phân tích artifact deepfake, request trả về JSON schema {verdict, confidence, artifacts[], advice}; (6) Validate JSON response theo schema, thêm disclaimer về tính chất sơ bộ, trả về client.</w:t>
      </w:r>
    </w:p>
    <w:p w14:paraId="4FA37D6E" w14:textId="77777777" w:rsidR="001D0F6A" w:rsidRDefault="001D0F6A" w:rsidP="001D0F6A">
      <w:pPr>
        <w:ind w:firstLine="720"/>
        <w:jc w:val="both"/>
      </w:pPr>
      <w:r>
        <w:t>Prompt phân tích media được thiết kế để Gemini trả về kết quả có cấu trúc (structured output): verdict ∈ {real, suspicious, synthetic}, confidence từ 0–100, danh sách artifacts với type, note và severity (low/medium/high), và lời khuyên cụ thể. Client hiển thị kết quả theo 3 khối: Verdict Card (màu xanh/vàng/đỏ tương ứng real/suspicious/synthetic), Artifact List (mỗi artifact có icon loại, mô tả và severity badge), và Advice Block (hành động cụ thể người dùng nên làm tiếp theo). Người dùng có thể tải xuống kết quả dưới dạng text report.</w:t>
      </w:r>
    </w:p>
    <w:p w14:paraId="4E0FB210" w14:textId="77777777" w:rsidR="001D0F6A" w:rsidRDefault="001D0F6A" w:rsidP="001D0F6A">
      <w:pPr>
        <w:pStyle w:val="Heading2"/>
      </w:pPr>
      <w:bookmarkStart w:id="177" w:name="_Toc231667564"/>
      <w:bookmarkStart w:id="178" w:name="_Toc231727603"/>
      <w:r>
        <w:t>4.5. Hệ thống DPF Token</w:t>
      </w:r>
      <w:bookmarkEnd w:id="177"/>
      <w:bookmarkEnd w:id="178"/>
    </w:p>
    <w:p w14:paraId="4B2EE621" w14:textId="77777777" w:rsidR="001D0F6A" w:rsidRDefault="001D0F6A" w:rsidP="001D0F6A">
      <w:pPr>
        <w:pStyle w:val="Heading3"/>
        <w:rPr>
          <w:rFonts w:hint="eastAsia"/>
        </w:rPr>
      </w:pPr>
      <w:bookmarkStart w:id="179" w:name="_Toc231667565"/>
      <w:bookmarkStart w:id="180" w:name="_Toc231727604"/>
      <w:r>
        <w:t>4.5.1. Smart Contract ERC-20 và Kiến trúc Dual-Layer</w:t>
      </w:r>
      <w:bookmarkEnd w:id="179"/>
      <w:bookmarkEnd w:id="180"/>
    </w:p>
    <w:p w14:paraId="613F636B" w14:textId="77777777" w:rsidR="001D0F6A" w:rsidRDefault="001D0F6A" w:rsidP="001D0F6A">
      <w:pPr>
        <w:ind w:firstLine="720"/>
        <w:jc w:val="both"/>
      </w:pPr>
      <w:r>
        <w:t>Smart contract DPF Token được viết bằng Solidity 0.8.x, kế thừa chuẩn ERC-20 với hai extension: Ownable (chỉ owner — admin wallet — có thể gọi mintForLearner) và Pausable (owner có thể pause/unpause toàn bộ transfer trong trường hợp khẩn cấp). Tổng cung cố định theo mùa: mùa "genesis-2026" có tối đa 1 triệu DPF có thể mint. Contract được deploy và verify trên Polygon Amoy testnet tại địa chỉ 0xFB5605c397257267C6E90C6224D5F4826A4A742D — verify source code trên Polygonscan cho phép bất kỳ ai kiểm tra logic mà không cần tin tưởng nhóm phát triển.</w:t>
      </w:r>
    </w:p>
    <w:p w14:paraId="57D5DB22" w14:textId="77777777" w:rsidR="001D0F6A" w:rsidRDefault="001D0F6A" w:rsidP="001D0F6A">
      <w:pPr>
        <w:ind w:firstLine="720"/>
        <w:jc w:val="both"/>
        <w:rPr>
          <w:lang w:val="en-US"/>
        </w:rPr>
      </w:pPr>
      <w:r>
        <w:t>Kiến trúc dual-layer (lớp kép) được thiết kế để giải quyết mâu thuẫn cơ bản: blockchain cung cấp tính minh bạch và bất biến nhưng đi kèm phí gas và độ trễ; off-chain database cho trải nghiệm tức thì nhưng phụ thuộc vào bên thứ ba. Giải pháp: Lớp off-chain (Firestore) là nguồn sự thật chính cho UX hàng ngày — mọi thao tác earn/spend DPF cập nhật Firestore ngay lập tức, không phí gas, latency &lt; 500ms. Lớp on-chain (Polygon Amoy) là lớp đối soát tùy chọn — khi người dùng chủ động yêu cầu "rút" DPF ra ví cá nhân, lúc đó mới thực hiện mint on-chain. Mặc định tính năng này bị tắt trong production (VITE_DPF_USE_SERVER_REWARDS=false) để tránh rủi ro pháp lý và kỹ thuật.</w:t>
      </w:r>
    </w:p>
    <w:p w14:paraId="644EFDD9" w14:textId="77777777" w:rsidR="00960793" w:rsidRDefault="00960793" w:rsidP="001D0F6A">
      <w:pPr>
        <w:ind w:firstLine="720"/>
        <w:jc w:val="both"/>
        <w:rPr>
          <w:lang w:val="en-US"/>
        </w:rPr>
      </w:pPr>
    </w:p>
    <w:p w14:paraId="622A2BC0" w14:textId="77777777" w:rsidR="00960793" w:rsidRDefault="00960793" w:rsidP="001D0F6A">
      <w:pPr>
        <w:ind w:firstLine="720"/>
        <w:jc w:val="both"/>
        <w:rPr>
          <w:lang w:val="en-US"/>
        </w:rPr>
      </w:pPr>
    </w:p>
    <w:p w14:paraId="1211B10D" w14:textId="77777777" w:rsidR="00960793" w:rsidRDefault="00960793" w:rsidP="001D0F6A">
      <w:pPr>
        <w:ind w:firstLine="720"/>
        <w:jc w:val="both"/>
        <w:rPr>
          <w:lang w:val="en-US"/>
        </w:rPr>
      </w:pPr>
    </w:p>
    <w:p w14:paraId="7F31A596" w14:textId="77777777" w:rsidR="00960793" w:rsidRDefault="00960793" w:rsidP="001D0F6A">
      <w:pPr>
        <w:ind w:firstLine="720"/>
        <w:jc w:val="both"/>
        <w:rPr>
          <w:lang w:val="en-US"/>
        </w:rPr>
      </w:pPr>
    </w:p>
    <w:p w14:paraId="667A8E5A" w14:textId="77777777" w:rsidR="00960793" w:rsidRDefault="00960793" w:rsidP="001D0F6A">
      <w:pPr>
        <w:ind w:firstLine="720"/>
        <w:jc w:val="both"/>
        <w:rPr>
          <w:lang w:val="en-US"/>
        </w:rPr>
      </w:pPr>
    </w:p>
    <w:p w14:paraId="3AEFB2CD" w14:textId="77777777" w:rsidR="00960793" w:rsidRDefault="00960793" w:rsidP="001D0F6A">
      <w:pPr>
        <w:ind w:firstLine="720"/>
        <w:jc w:val="both"/>
        <w:rPr>
          <w:lang w:val="en-US"/>
        </w:rPr>
      </w:pPr>
    </w:p>
    <w:p w14:paraId="492A13A5" w14:textId="77777777" w:rsidR="00960793" w:rsidRPr="00960793" w:rsidRDefault="00960793" w:rsidP="001D0F6A">
      <w:pPr>
        <w:ind w:firstLine="720"/>
        <w:jc w:val="both"/>
        <w:rPr>
          <w:lang w:val="en-US"/>
        </w:rPr>
      </w:pPr>
    </w:p>
    <w:p w14:paraId="42448A55" w14:textId="77777777" w:rsidR="001D0F6A" w:rsidRDefault="001D0F6A" w:rsidP="001D0F6A">
      <w:pPr>
        <w:pStyle w:val="Heading3"/>
        <w:rPr>
          <w:rFonts w:hint="eastAsia"/>
        </w:rPr>
      </w:pPr>
      <w:bookmarkStart w:id="181" w:name="_Toc231667566"/>
      <w:bookmarkStart w:id="182" w:name="_Toc231727605"/>
      <w:r>
        <w:lastRenderedPageBreak/>
        <w:t>4.5.2. Atomic Transaction và Chống Double-Spending</w:t>
      </w:r>
      <w:bookmarkEnd w:id="181"/>
      <w:bookmarkEnd w:id="182"/>
    </w:p>
    <w:p w14:paraId="5A7BB6B2" w14:textId="77777777" w:rsidR="001D0F6A" w:rsidRDefault="001D0F6A" w:rsidP="001D0F6A">
      <w:pPr>
        <w:ind w:firstLine="720"/>
        <w:jc w:val="both"/>
      </w:pPr>
      <w:r>
        <w:t>Mọi thay đổi balance DPF đều được thực hiện trong một Firestore runTransaction() — đảm bảo atomicity: nếu bất kỳ bước nào trong transaction thất bại (network error, concurrent write conflict), toàn bộ transaction bị rollback và không có trạng thái trung gian nào được lưu. Cơ chế idempotency key ngăn double-spending: mỗi request /api/dpf/claim phải kèm một idempotencyKey duy nhất (ví dụ: "challenge_uid123_level5_session789"). Server đọc collection dpf_ledger theo key này: nếu đã tồn tại, trả về kết quả cũ; nếu chưa, thực hiện transaction và ghi document mới với key đó. Kết quả: ngay cả nếu client retry 100 lần (network retry), người dùng chỉ nhận DPF một lần duy nhất.</w:t>
      </w:r>
    </w:p>
    <w:p w14:paraId="571CA002" w14:textId="77777777" w:rsidR="001D0F6A" w:rsidRDefault="001D0F6A" w:rsidP="001D0F6A">
      <w:pPr>
        <w:ind w:firstLine="720"/>
        <w:jc w:val="both"/>
      </w:pPr>
      <w:r>
        <w:t>Nhóm đã kiểm thử thủ công cơ chế idempotency bằng cách gửi liên tiếp nhiều request với cùng idempotencyKey từ client thực — xác nhận rằng chỉ một giao dịch được ghi, các request sau đều nhận kết quả cũ và balance không thay đổi. Kiểm thử race condition ở quy mô lớn (load test đo P95 chính xác) nằm ngoài phạm vi của đề tài trong học kỳ này và được xem là công việc cần thực hiện trước khi mở rộng quy mô người dùng.</w:t>
      </w:r>
    </w:p>
    <w:p w14:paraId="0033424D" w14:textId="77777777" w:rsidR="001D0F6A" w:rsidRDefault="001D0F6A" w:rsidP="001D0F6A">
      <w:pPr>
        <w:pStyle w:val="Heading2"/>
      </w:pPr>
      <w:bookmarkStart w:id="183" w:name="_Toc231667567"/>
      <w:bookmarkStart w:id="184" w:name="_Toc231727606"/>
      <w:r>
        <w:t>4.6. Bảo mật và Vận hành</w:t>
      </w:r>
      <w:bookmarkEnd w:id="183"/>
      <w:bookmarkEnd w:id="184"/>
    </w:p>
    <w:p w14:paraId="498321B8" w14:textId="77777777" w:rsidR="001D0F6A" w:rsidRDefault="001D0F6A" w:rsidP="001D0F6A">
      <w:pPr>
        <w:pStyle w:val="Heading3"/>
        <w:rPr>
          <w:rFonts w:hint="eastAsia"/>
        </w:rPr>
      </w:pPr>
      <w:bookmarkStart w:id="185" w:name="_Toc231667568"/>
      <w:bookmarkStart w:id="186" w:name="_Toc231727607"/>
      <w:r>
        <w:t>4.6.1. JWT Verification và Rate Limiting</w:t>
      </w:r>
      <w:bookmarkEnd w:id="185"/>
      <w:bookmarkEnd w:id="186"/>
    </w:p>
    <w:p w14:paraId="46B16DF4" w14:textId="77777777" w:rsidR="001D0F6A" w:rsidRDefault="001D0F6A" w:rsidP="001D0F6A">
      <w:pPr>
        <w:ind w:firstLine="720"/>
        <w:jc w:val="both"/>
      </w:pPr>
      <w:r>
        <w:t>Mỗi serverless function cần xác thực đều bắt đầu bằng gọi helper verifyToken(req): đọc Authorization: Bearer &lt;token&gt; header → trích xuất JWT → gọi admin.auth().verifyIdToken(token) (Firebase Admin SDK verify chữ ký và expiry). Nếu thất bại → trả 401 Unauthorized ngay lập tức, không xử lý thêm. Nếu thành công → gắn req.user = decodedToken và tiếp tục. Token Firebase tự động rotate 1 giờ và client gọi getIdToken() trước mỗi request để đảm bảo token fresh. Rate limiting dùng in-memory Map theo sliding window (1 phút): mỗi IP/UID là một key, value là array timestamps của requests trong 60 giây qua. Request mới vào: xóa timestamps cũ &gt; 60s, kiểm tra còn lại có vượt threshold không. Đây là "best-effort" rate limit — với multiple instances của serverless, state in-memory không shared — nhưng vẫn chặn hiệu quả phần lớn abuse từ một client đơn lẻ.</w:t>
      </w:r>
    </w:p>
    <w:p w14:paraId="1FD41743" w14:textId="77777777" w:rsidR="001D0F6A" w:rsidRDefault="001D0F6A" w:rsidP="001D0F6A">
      <w:pPr>
        <w:pStyle w:val="Heading3"/>
        <w:rPr>
          <w:rFonts w:hint="eastAsia"/>
        </w:rPr>
      </w:pPr>
      <w:bookmarkStart w:id="187" w:name="_Toc231667569"/>
      <w:bookmarkStart w:id="188" w:name="_Toc231727608"/>
      <w:r>
        <w:t>4.6.2. Input Validation và MIME Security</w:t>
      </w:r>
      <w:bookmarkEnd w:id="187"/>
      <w:bookmarkEnd w:id="188"/>
    </w:p>
    <w:p w14:paraId="268D3537" w14:textId="77777777" w:rsidR="001D0F6A" w:rsidRDefault="001D0F6A" w:rsidP="001D0F6A">
      <w:pPr>
        <w:ind w:firstLine="720"/>
        <w:jc w:val="both"/>
      </w:pPr>
      <w:r>
        <w:t>Zod schema được dùng cho mọi endpoint: mỗi function định nghĩa một schema input (ví dụ: z.object({messages: z.array(messageSchema).max(50), lang: z.enum(["vi","en"]), context_url: z.string().url().optional()})), parse request body qua schema.parse(), và nếu fail → trả 400 với error message rõ ràng (không expose stack trace). Cho /api/scan-media: kiểm tra MIME whitelist trước, sau đó kiểm tra magic bytes: decode base64 thành Buffer, đọc đoạn đầu và so khớp với Map signature đã định nghĩa. Điều này ngăn kẻ tấn công gửi file thực thi (.exe, .php) với Content-Type giả là image/jpeg để bypass MIME check. CORS được cấu hình trong vercel.json: Access-Control-Allow-Origin chỉ chấp nhận localhost (dev) và deepfense.online (production), mọi origin khác nhận 403.</w:t>
      </w:r>
    </w:p>
    <w:p w14:paraId="123F4A96" w14:textId="77777777" w:rsidR="001D0F6A" w:rsidRDefault="001D0F6A" w:rsidP="001D0F6A">
      <w:pPr>
        <w:pStyle w:val="Heading3"/>
        <w:rPr>
          <w:rFonts w:hint="eastAsia"/>
        </w:rPr>
      </w:pPr>
      <w:bookmarkStart w:id="189" w:name="_Toc231667570"/>
      <w:bookmarkStart w:id="190" w:name="_Toc231727609"/>
      <w:r>
        <w:lastRenderedPageBreak/>
        <w:t>4.6.3. CI/CD Pipeline và Rollback</w:t>
      </w:r>
      <w:bookmarkEnd w:id="189"/>
      <w:bookmarkEnd w:id="190"/>
    </w:p>
    <w:p w14:paraId="211D1A89" w14:textId="77777777" w:rsidR="001D0F6A" w:rsidRDefault="001D0F6A" w:rsidP="001D0F6A">
      <w:pPr>
        <w:ind w:firstLine="720"/>
        <w:jc w:val="both"/>
      </w:pPr>
      <w:r>
        <w:t>GitHub Actions workflow có 5 job tuần tự: (1) Setup — checkout, install Node 20, restore npm cache; (2) Lint &amp; Type — npm run lint (ESLint strict) + tsc --noEmit; (3) Build — npm run build, verify output size không tăng đột biến; (4) Deploy Preview — chỉ với PR, Vercel CLI deploy preview + comment URL vào PR; (5) Deploy Production — chỉ với merge vào main, Vercel deploy + health check /api/health trả OK. Toàn bộ pipeline fail-fast: nếu Lint fail, Build không chạy; nếu Build fail, Deploy không chạy. Rollback trong Vercel: bấm một nút để quay về bất kỳ deployment trước đó; Firestore backup hàng ngày giữ 30 bản gần nhất để restore nếu dữ liệu bị lỗi.</w:t>
      </w:r>
    </w:p>
    <w:p w14:paraId="748FBC87" w14:textId="77777777" w:rsidR="001D0F6A" w:rsidRDefault="001D0F6A" w:rsidP="001D0F6A">
      <w:pPr>
        <w:pStyle w:val="Heading2"/>
      </w:pPr>
      <w:bookmarkStart w:id="191" w:name="_Toc231667571"/>
      <w:bookmarkStart w:id="192" w:name="_Toc231727610"/>
      <w:r>
        <w:t>4.7. Kết quả thực nghiệm và Đánh giá</w:t>
      </w:r>
      <w:bookmarkEnd w:id="191"/>
      <w:bookmarkEnd w:id="192"/>
    </w:p>
    <w:p w14:paraId="4940812D" w14:textId="77777777" w:rsidR="001D0F6A" w:rsidRDefault="001D0F6A" w:rsidP="001D0F6A">
      <w:pPr>
        <w:pStyle w:val="Heading3"/>
        <w:rPr>
          <w:rFonts w:hint="eastAsia"/>
        </w:rPr>
      </w:pPr>
      <w:bookmarkStart w:id="193" w:name="_Toc231667572"/>
      <w:bookmarkStart w:id="194" w:name="_Toc231727611"/>
      <w:r>
        <w:t>4.7.1. Hiệu năng Frontend — Các kỹ thuật tối ưu đã áp dụng</w:t>
      </w:r>
      <w:bookmarkEnd w:id="193"/>
      <w:bookmarkEnd w:id="194"/>
    </w:p>
    <w:p w14:paraId="4AA8782F" w14:textId="77777777" w:rsidR="001D0F6A" w:rsidRDefault="001D0F6A" w:rsidP="001D0F6A">
      <w:pPr>
        <w:ind w:firstLine="720"/>
        <w:jc w:val="both"/>
      </w:pPr>
      <w:r>
        <w:t>Do đề tài phát triển trong phạm vi học kỳ với lượng người dùng thực tế còn ít, nhóm chưa có đủ dữ liệu field đo lường hệ thống để công bố các chỉ số Core Web Vitals chính thức. Tuy nhiên, một số kỹ thuật tối ưu hiệu năng đã được áp dụng ngay từ quá trình phát triển nhằm đặt nền tảng tốt cho khi mở rộng quy mô: code-splitting theo route với Vite (mỗi page là một chunk JS riêng, bundle khởi tạo nhỏ hơn đáng kể so với single-bundle); lazy-load Three.js và GSAP chỉ khi người dùng vào trang có 3D/animation (không tải ở các trang không cần); defer load hình ảnh below-fold bằng thuộc tính loading="lazy"; preload font Inter và JetBrains Mono để tránh Flash of Unstyled Text (FOUT); Cache-Control headers cho toàn bộ static asset có hash trong tên file. Việc đo lường thực tế với Lighthouse và Vercel Speed Insights là bước tiếp theo khi sản phẩm có lưu lượng người dùng ổn định hơn.</w:t>
      </w:r>
    </w:p>
    <w:p w14:paraId="3C177EF0" w14:textId="77777777" w:rsidR="001D0F6A" w:rsidRDefault="001D0F6A" w:rsidP="001D0F6A">
      <w:pPr>
        <w:pStyle w:val="Heading3"/>
        <w:rPr>
          <w:rFonts w:hint="eastAsia"/>
        </w:rPr>
      </w:pPr>
      <w:bookmarkStart w:id="195" w:name="_Toc231667573"/>
      <w:bookmarkStart w:id="196" w:name="_Toc231727612"/>
      <w:r>
        <w:t>4.7.2. Hiệu năng API — Nhận xét qua sử dụng thực tế</w:t>
      </w:r>
      <w:bookmarkEnd w:id="195"/>
      <w:bookmarkEnd w:id="196"/>
    </w:p>
    <w:p w14:paraId="6C6D8B2F" w14:textId="77777777" w:rsidR="001D0F6A" w:rsidRDefault="001D0F6A" w:rsidP="001D0F6A">
      <w:pPr>
        <w:ind w:firstLine="720"/>
        <w:jc w:val="both"/>
      </w:pPr>
      <w:r>
        <w:t>Trong quá trình phát triển và thử nghiệm thủ công, nhóm quan sát một số đặc điểm về hiệu năng API như sau: Thời gian phản hồi của /api/chat và /api/scan-media phụ thuộc lớn vào Google Gemini API — khi Gemini phản hồi nhanh (thường dưới 2 giây cho chat, 3–5 giây cho scan ảnh nhỏ), trải nghiệm người dùng tốt; khi Gemini chậm hoặc timeout, endpoint cũng bị ảnh hưởng theo. Đây là điểm phụ thuộc ngoài tầm kiểm soát của nhóm. /api/dpf/claim và các endpoint Firestore thường phản hồi nhanh hơn nhiều do không cần gọi external AI. Cold start của Vercel Serverless Functions xảy ra sau khoảng thời gian không có request — nhóm quan sát request đầu tiên sau khi inactive thường chậm hơn rõ rệt so với các request liên tiếp sau đó. Nhóm chưa thực hiện load test có hệ thống để có số liệu P50/P95 chính xác — đây là hướng cần làm trước khi đưa sản phẩm ra quy mô lớn.</w:t>
      </w:r>
    </w:p>
    <w:p w14:paraId="41818DA6" w14:textId="77777777" w:rsidR="001D0F6A" w:rsidRDefault="001D0F6A" w:rsidP="001D0F6A">
      <w:pPr>
        <w:pStyle w:val="Heading3"/>
        <w:rPr>
          <w:rFonts w:hint="eastAsia"/>
        </w:rPr>
      </w:pPr>
      <w:bookmarkStart w:id="197" w:name="_Toc231667574"/>
      <w:bookmarkStart w:id="198" w:name="_Toc231727613"/>
      <w:r>
        <w:t>4.7.3. Chi phí vận hành</w:t>
      </w:r>
      <w:bookmarkEnd w:id="197"/>
      <w:bookmarkEnd w:id="198"/>
    </w:p>
    <w:p w14:paraId="2223F1A6" w14:textId="77777777" w:rsidR="001D0F6A" w:rsidRDefault="001D0F6A" w:rsidP="001D0F6A">
      <w:pPr>
        <w:ind w:firstLine="720"/>
        <w:jc w:val="both"/>
        <w:rPr>
          <w:lang w:val="en-US"/>
        </w:rPr>
      </w:pPr>
      <w:r>
        <w:t>Một trong những mục tiêu thiết kế của DEEPFENSE là duy trì chi phí vận hành bằng 0 trong giai đoạn thí điểm. Bảng 4.1 liệt kê giới hạn free tier của các dịch vụ đang sử dụng — đây là số liệu công khai từ tài liệu của nhà cung cấp, không phải số đo thực tế. Trong suốt quá trình phát triển và thử nghiệm beta, nhóm chưa vượt giới hạn miễn phí của bất kỳ dịch vụ nào:</w:t>
      </w:r>
    </w:p>
    <w:p w14:paraId="2489EA1C" w14:textId="77777777" w:rsidR="00960793" w:rsidRPr="00960793" w:rsidRDefault="00960793" w:rsidP="001D0F6A">
      <w:pPr>
        <w:ind w:firstLine="720"/>
        <w:jc w:val="both"/>
        <w:rPr>
          <w:lang w:val="en-US"/>
        </w:rPr>
      </w:pPr>
    </w:p>
    <w:tbl>
      <w:tblPr>
        <w:tblW w:w="876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2800"/>
        <w:gridCol w:w="3100"/>
        <w:gridCol w:w="2860"/>
      </w:tblGrid>
      <w:tr w:rsidR="001D0F6A" w14:paraId="6110DF86" w14:textId="77777777" w:rsidTr="00576CB4">
        <w:tc>
          <w:tcPr>
            <w:tcW w:w="2800" w:type="dxa"/>
            <w:shd w:val="clear" w:color="auto" w:fill="D6E0F0"/>
            <w:tcMar>
              <w:top w:w="80" w:type="dxa"/>
              <w:left w:w="120" w:type="dxa"/>
              <w:bottom w:w="80" w:type="dxa"/>
              <w:right w:w="120" w:type="dxa"/>
            </w:tcMar>
          </w:tcPr>
          <w:p w14:paraId="57FA26B3" w14:textId="77777777" w:rsidR="001D0F6A" w:rsidRDefault="001D0F6A" w:rsidP="00576CB4">
            <w:pPr>
              <w:jc w:val="center"/>
              <w:rPr>
                <w:sz w:val="22"/>
              </w:rPr>
            </w:pPr>
            <w:r>
              <w:rPr>
                <w:b/>
                <w:sz w:val="22"/>
              </w:rPr>
              <w:t>Dịch vụ</w:t>
            </w:r>
          </w:p>
        </w:tc>
        <w:tc>
          <w:tcPr>
            <w:tcW w:w="3100" w:type="dxa"/>
            <w:shd w:val="clear" w:color="auto" w:fill="D6E0F0"/>
            <w:tcMar>
              <w:top w:w="80" w:type="dxa"/>
              <w:left w:w="120" w:type="dxa"/>
              <w:bottom w:w="80" w:type="dxa"/>
              <w:right w:w="120" w:type="dxa"/>
            </w:tcMar>
          </w:tcPr>
          <w:p w14:paraId="32AB801D" w14:textId="77777777" w:rsidR="001D0F6A" w:rsidRDefault="001D0F6A" w:rsidP="00576CB4">
            <w:pPr>
              <w:jc w:val="center"/>
              <w:rPr>
                <w:sz w:val="22"/>
              </w:rPr>
            </w:pPr>
            <w:r>
              <w:rPr>
                <w:b/>
                <w:sz w:val="22"/>
              </w:rPr>
              <w:t>Giới hạn Free Tier</w:t>
            </w:r>
          </w:p>
        </w:tc>
        <w:tc>
          <w:tcPr>
            <w:tcW w:w="2860" w:type="dxa"/>
            <w:shd w:val="clear" w:color="auto" w:fill="D6E0F0"/>
            <w:tcMar>
              <w:top w:w="80" w:type="dxa"/>
              <w:left w:w="120" w:type="dxa"/>
              <w:bottom w:w="80" w:type="dxa"/>
              <w:right w:w="120" w:type="dxa"/>
            </w:tcMar>
          </w:tcPr>
          <w:p w14:paraId="785E9F44" w14:textId="77777777" w:rsidR="001D0F6A" w:rsidRDefault="001D0F6A" w:rsidP="00576CB4">
            <w:pPr>
              <w:jc w:val="center"/>
              <w:rPr>
                <w:sz w:val="22"/>
              </w:rPr>
            </w:pPr>
            <w:r>
              <w:rPr>
                <w:b/>
                <w:sz w:val="22"/>
              </w:rPr>
              <w:t>Ghi chú</w:t>
            </w:r>
          </w:p>
        </w:tc>
      </w:tr>
      <w:tr w:rsidR="001D0F6A" w14:paraId="5AB542F0" w14:textId="77777777" w:rsidTr="00576CB4">
        <w:tc>
          <w:tcPr>
            <w:tcW w:w="2800" w:type="dxa"/>
            <w:tcMar>
              <w:top w:w="80" w:type="dxa"/>
              <w:left w:w="120" w:type="dxa"/>
              <w:bottom w:w="80" w:type="dxa"/>
              <w:right w:w="120" w:type="dxa"/>
            </w:tcMar>
          </w:tcPr>
          <w:p w14:paraId="5F5C0034" w14:textId="77777777" w:rsidR="001D0F6A" w:rsidRDefault="001D0F6A" w:rsidP="00576CB4">
            <w:pPr>
              <w:jc w:val="both"/>
              <w:rPr>
                <w:sz w:val="22"/>
              </w:rPr>
            </w:pPr>
            <w:r>
              <w:rPr>
                <w:sz w:val="22"/>
              </w:rPr>
              <w:lastRenderedPageBreak/>
              <w:t>Vercel Functions</w:t>
            </w:r>
          </w:p>
        </w:tc>
        <w:tc>
          <w:tcPr>
            <w:tcW w:w="3100" w:type="dxa"/>
            <w:tcMar>
              <w:top w:w="80" w:type="dxa"/>
              <w:left w:w="120" w:type="dxa"/>
              <w:bottom w:w="80" w:type="dxa"/>
              <w:right w:w="120" w:type="dxa"/>
            </w:tcMar>
          </w:tcPr>
          <w:p w14:paraId="6780B3A3" w14:textId="77777777" w:rsidR="001D0F6A" w:rsidRDefault="001D0F6A" w:rsidP="00576CB4">
            <w:pPr>
              <w:jc w:val="both"/>
              <w:rPr>
                <w:sz w:val="22"/>
              </w:rPr>
            </w:pPr>
            <w:r>
              <w:rPr>
                <w:sz w:val="22"/>
              </w:rPr>
              <w:t>100.000 invocations/tháng</w:t>
            </w:r>
          </w:p>
        </w:tc>
        <w:tc>
          <w:tcPr>
            <w:tcW w:w="2860" w:type="dxa"/>
            <w:tcMar>
              <w:top w:w="80" w:type="dxa"/>
              <w:left w:w="120" w:type="dxa"/>
              <w:bottom w:w="80" w:type="dxa"/>
              <w:right w:w="120" w:type="dxa"/>
            </w:tcMar>
          </w:tcPr>
          <w:p w14:paraId="4F7871DE" w14:textId="77777777" w:rsidR="001D0F6A" w:rsidRDefault="001D0F6A" w:rsidP="00576CB4">
            <w:pPr>
              <w:jc w:val="both"/>
              <w:rPr>
                <w:sz w:val="22"/>
              </w:rPr>
            </w:pPr>
            <w:r>
              <w:rPr>
                <w:sz w:val="22"/>
              </w:rPr>
              <w:t>Mỗi lần gọi API là 1 invocation</w:t>
            </w:r>
          </w:p>
        </w:tc>
      </w:tr>
      <w:tr w:rsidR="001D0F6A" w14:paraId="13892CFD" w14:textId="77777777" w:rsidTr="00576CB4">
        <w:tc>
          <w:tcPr>
            <w:tcW w:w="2800" w:type="dxa"/>
            <w:tcMar>
              <w:top w:w="80" w:type="dxa"/>
              <w:left w:w="120" w:type="dxa"/>
              <w:bottom w:w="80" w:type="dxa"/>
              <w:right w:w="120" w:type="dxa"/>
            </w:tcMar>
          </w:tcPr>
          <w:p w14:paraId="76D5E39A" w14:textId="77777777" w:rsidR="001D0F6A" w:rsidRDefault="001D0F6A" w:rsidP="00576CB4">
            <w:pPr>
              <w:jc w:val="both"/>
              <w:rPr>
                <w:sz w:val="22"/>
              </w:rPr>
            </w:pPr>
            <w:r>
              <w:rPr>
                <w:sz w:val="22"/>
              </w:rPr>
              <w:t>Vercel Bandwidth</w:t>
            </w:r>
          </w:p>
        </w:tc>
        <w:tc>
          <w:tcPr>
            <w:tcW w:w="3100" w:type="dxa"/>
            <w:tcMar>
              <w:top w:w="80" w:type="dxa"/>
              <w:left w:w="120" w:type="dxa"/>
              <w:bottom w:w="80" w:type="dxa"/>
              <w:right w:w="120" w:type="dxa"/>
            </w:tcMar>
          </w:tcPr>
          <w:p w14:paraId="068972CD" w14:textId="77777777" w:rsidR="001D0F6A" w:rsidRDefault="001D0F6A" w:rsidP="00576CB4">
            <w:pPr>
              <w:jc w:val="both"/>
              <w:rPr>
                <w:sz w:val="22"/>
              </w:rPr>
            </w:pPr>
            <w:r>
              <w:rPr>
                <w:sz w:val="22"/>
              </w:rPr>
              <w:t>100 GB/tháng</w:t>
            </w:r>
          </w:p>
        </w:tc>
        <w:tc>
          <w:tcPr>
            <w:tcW w:w="2860" w:type="dxa"/>
            <w:tcMar>
              <w:top w:w="80" w:type="dxa"/>
              <w:left w:w="120" w:type="dxa"/>
              <w:bottom w:w="80" w:type="dxa"/>
              <w:right w:w="120" w:type="dxa"/>
            </w:tcMar>
          </w:tcPr>
          <w:p w14:paraId="6205CCA8" w14:textId="77777777" w:rsidR="001D0F6A" w:rsidRDefault="001D0F6A" w:rsidP="00576CB4">
            <w:pPr>
              <w:jc w:val="both"/>
              <w:rPr>
                <w:sz w:val="22"/>
              </w:rPr>
            </w:pPr>
            <w:r>
              <w:rPr>
                <w:sz w:val="22"/>
              </w:rPr>
              <w:t>Cho cả static assets + function output</w:t>
            </w:r>
          </w:p>
        </w:tc>
      </w:tr>
      <w:tr w:rsidR="001D0F6A" w14:paraId="728312A5" w14:textId="77777777" w:rsidTr="00576CB4">
        <w:tc>
          <w:tcPr>
            <w:tcW w:w="2800" w:type="dxa"/>
            <w:tcMar>
              <w:top w:w="80" w:type="dxa"/>
              <w:left w:w="120" w:type="dxa"/>
              <w:bottom w:w="80" w:type="dxa"/>
              <w:right w:w="120" w:type="dxa"/>
            </w:tcMar>
          </w:tcPr>
          <w:p w14:paraId="108FA53A" w14:textId="77777777" w:rsidR="001D0F6A" w:rsidRDefault="001D0F6A" w:rsidP="00576CB4">
            <w:pPr>
              <w:jc w:val="both"/>
              <w:rPr>
                <w:sz w:val="22"/>
              </w:rPr>
            </w:pPr>
            <w:r>
              <w:rPr>
                <w:sz w:val="22"/>
              </w:rPr>
              <w:t>Firebase Firestore</w:t>
            </w:r>
          </w:p>
        </w:tc>
        <w:tc>
          <w:tcPr>
            <w:tcW w:w="3100" w:type="dxa"/>
            <w:tcMar>
              <w:top w:w="80" w:type="dxa"/>
              <w:left w:w="120" w:type="dxa"/>
              <w:bottom w:w="80" w:type="dxa"/>
              <w:right w:w="120" w:type="dxa"/>
            </w:tcMar>
          </w:tcPr>
          <w:p w14:paraId="71C26833" w14:textId="77777777" w:rsidR="001D0F6A" w:rsidRDefault="001D0F6A" w:rsidP="00576CB4">
            <w:pPr>
              <w:jc w:val="both"/>
              <w:rPr>
                <w:sz w:val="22"/>
              </w:rPr>
            </w:pPr>
            <w:r>
              <w:rPr>
                <w:sz w:val="22"/>
              </w:rPr>
              <w:t>50k reads + 20k writes/ngày</w:t>
            </w:r>
          </w:p>
        </w:tc>
        <w:tc>
          <w:tcPr>
            <w:tcW w:w="2860" w:type="dxa"/>
            <w:tcMar>
              <w:top w:w="80" w:type="dxa"/>
              <w:left w:w="120" w:type="dxa"/>
              <w:bottom w:w="80" w:type="dxa"/>
              <w:right w:w="120" w:type="dxa"/>
            </w:tcMar>
          </w:tcPr>
          <w:p w14:paraId="4A246D54" w14:textId="77777777" w:rsidR="001D0F6A" w:rsidRDefault="001D0F6A" w:rsidP="00576CB4">
            <w:pPr>
              <w:jc w:val="both"/>
              <w:rPr>
                <w:sz w:val="22"/>
              </w:rPr>
            </w:pPr>
            <w:r>
              <w:rPr>
                <w:sz w:val="22"/>
              </w:rPr>
              <w:t>Giới hạn theo ngày, không theo tháng</w:t>
            </w:r>
          </w:p>
        </w:tc>
      </w:tr>
      <w:tr w:rsidR="001D0F6A" w14:paraId="4967B487" w14:textId="77777777" w:rsidTr="00576CB4">
        <w:tc>
          <w:tcPr>
            <w:tcW w:w="2800" w:type="dxa"/>
            <w:tcMar>
              <w:top w:w="80" w:type="dxa"/>
              <w:left w:w="120" w:type="dxa"/>
              <w:bottom w:w="80" w:type="dxa"/>
              <w:right w:w="120" w:type="dxa"/>
            </w:tcMar>
          </w:tcPr>
          <w:p w14:paraId="296F29B2" w14:textId="77777777" w:rsidR="001D0F6A" w:rsidRDefault="001D0F6A" w:rsidP="00576CB4">
            <w:pPr>
              <w:jc w:val="both"/>
              <w:rPr>
                <w:sz w:val="22"/>
              </w:rPr>
            </w:pPr>
            <w:r>
              <w:rPr>
                <w:sz w:val="22"/>
              </w:rPr>
              <w:t>Firebase Auth</w:t>
            </w:r>
          </w:p>
        </w:tc>
        <w:tc>
          <w:tcPr>
            <w:tcW w:w="3100" w:type="dxa"/>
            <w:tcMar>
              <w:top w:w="80" w:type="dxa"/>
              <w:left w:w="120" w:type="dxa"/>
              <w:bottom w:w="80" w:type="dxa"/>
              <w:right w:w="120" w:type="dxa"/>
            </w:tcMar>
          </w:tcPr>
          <w:p w14:paraId="289F5EEB" w14:textId="77777777" w:rsidR="001D0F6A" w:rsidRDefault="001D0F6A" w:rsidP="00576CB4">
            <w:pPr>
              <w:jc w:val="both"/>
              <w:rPr>
                <w:sz w:val="22"/>
              </w:rPr>
            </w:pPr>
            <w:r>
              <w:rPr>
                <w:sz w:val="22"/>
              </w:rPr>
              <w:t>50.000 MAU/tháng</w:t>
            </w:r>
          </w:p>
        </w:tc>
        <w:tc>
          <w:tcPr>
            <w:tcW w:w="2860" w:type="dxa"/>
            <w:tcMar>
              <w:top w:w="80" w:type="dxa"/>
              <w:left w:w="120" w:type="dxa"/>
              <w:bottom w:w="80" w:type="dxa"/>
              <w:right w:w="120" w:type="dxa"/>
            </w:tcMar>
          </w:tcPr>
          <w:p w14:paraId="05091B44" w14:textId="77777777" w:rsidR="001D0F6A" w:rsidRDefault="001D0F6A" w:rsidP="00576CB4">
            <w:pPr>
              <w:jc w:val="both"/>
              <w:rPr>
                <w:sz w:val="22"/>
              </w:rPr>
            </w:pPr>
            <w:r>
              <w:rPr>
                <w:sz w:val="22"/>
              </w:rPr>
              <w:t>Monthly Active Users</w:t>
            </w:r>
          </w:p>
        </w:tc>
      </w:tr>
      <w:tr w:rsidR="001D0F6A" w14:paraId="0B243DE6" w14:textId="77777777" w:rsidTr="00576CB4">
        <w:tc>
          <w:tcPr>
            <w:tcW w:w="2800" w:type="dxa"/>
            <w:tcMar>
              <w:top w:w="80" w:type="dxa"/>
              <w:left w:w="120" w:type="dxa"/>
              <w:bottom w:w="80" w:type="dxa"/>
              <w:right w:w="120" w:type="dxa"/>
            </w:tcMar>
          </w:tcPr>
          <w:p w14:paraId="2A857B0E" w14:textId="77777777" w:rsidR="001D0F6A" w:rsidRDefault="001D0F6A" w:rsidP="00576CB4">
            <w:pPr>
              <w:jc w:val="both"/>
              <w:rPr>
                <w:sz w:val="22"/>
              </w:rPr>
            </w:pPr>
            <w:r>
              <w:rPr>
                <w:sz w:val="22"/>
              </w:rPr>
              <w:t>Google Gemini (Flash)</w:t>
            </w:r>
          </w:p>
        </w:tc>
        <w:tc>
          <w:tcPr>
            <w:tcW w:w="3100" w:type="dxa"/>
            <w:tcMar>
              <w:top w:w="80" w:type="dxa"/>
              <w:left w:w="120" w:type="dxa"/>
              <w:bottom w:w="80" w:type="dxa"/>
              <w:right w:w="120" w:type="dxa"/>
            </w:tcMar>
          </w:tcPr>
          <w:p w14:paraId="5DCEA405" w14:textId="77777777" w:rsidR="001D0F6A" w:rsidRDefault="001D0F6A" w:rsidP="00576CB4">
            <w:pPr>
              <w:jc w:val="both"/>
              <w:rPr>
                <w:sz w:val="22"/>
              </w:rPr>
            </w:pPr>
            <w:r>
              <w:rPr>
                <w:sz w:val="22"/>
              </w:rPr>
              <w:t>Giới hạn RPD theo model</w:t>
            </w:r>
          </w:p>
        </w:tc>
        <w:tc>
          <w:tcPr>
            <w:tcW w:w="2860" w:type="dxa"/>
            <w:tcMar>
              <w:top w:w="80" w:type="dxa"/>
              <w:left w:w="120" w:type="dxa"/>
              <w:bottom w:w="80" w:type="dxa"/>
              <w:right w:w="120" w:type="dxa"/>
            </w:tcMar>
          </w:tcPr>
          <w:p w14:paraId="5B774F26" w14:textId="77777777" w:rsidR="001D0F6A" w:rsidRDefault="001D0F6A" w:rsidP="00576CB4">
            <w:pPr>
              <w:jc w:val="both"/>
              <w:rPr>
                <w:sz w:val="22"/>
              </w:rPr>
            </w:pPr>
            <w:r>
              <w:rPr>
                <w:sz w:val="22"/>
              </w:rPr>
              <w:t>Requests Per Day — xem thêm ai.google.dev</w:t>
            </w:r>
          </w:p>
        </w:tc>
      </w:tr>
      <w:tr w:rsidR="001D0F6A" w14:paraId="2AF76CDE" w14:textId="77777777" w:rsidTr="00576CB4">
        <w:tc>
          <w:tcPr>
            <w:tcW w:w="2800" w:type="dxa"/>
            <w:tcMar>
              <w:top w:w="80" w:type="dxa"/>
              <w:left w:w="120" w:type="dxa"/>
              <w:bottom w:w="80" w:type="dxa"/>
              <w:right w:w="120" w:type="dxa"/>
            </w:tcMar>
          </w:tcPr>
          <w:p w14:paraId="086752E9" w14:textId="77777777" w:rsidR="001D0F6A" w:rsidRDefault="001D0F6A" w:rsidP="00576CB4">
            <w:pPr>
              <w:jc w:val="both"/>
              <w:rPr>
                <w:sz w:val="22"/>
              </w:rPr>
            </w:pPr>
            <w:r>
              <w:rPr>
                <w:sz w:val="22"/>
              </w:rPr>
              <w:t>VirusTotal</w:t>
            </w:r>
          </w:p>
        </w:tc>
        <w:tc>
          <w:tcPr>
            <w:tcW w:w="3100" w:type="dxa"/>
            <w:tcMar>
              <w:top w:w="80" w:type="dxa"/>
              <w:left w:w="120" w:type="dxa"/>
              <w:bottom w:w="80" w:type="dxa"/>
              <w:right w:w="120" w:type="dxa"/>
            </w:tcMar>
          </w:tcPr>
          <w:p w14:paraId="7EE46A84" w14:textId="77777777" w:rsidR="001D0F6A" w:rsidRDefault="001D0F6A" w:rsidP="00576CB4">
            <w:pPr>
              <w:jc w:val="both"/>
              <w:rPr>
                <w:sz w:val="22"/>
              </w:rPr>
            </w:pPr>
            <w:r>
              <w:rPr>
                <w:sz w:val="22"/>
              </w:rPr>
              <w:t>500 lookups/ngày</w:t>
            </w:r>
          </w:p>
        </w:tc>
        <w:tc>
          <w:tcPr>
            <w:tcW w:w="2860" w:type="dxa"/>
            <w:tcMar>
              <w:top w:w="80" w:type="dxa"/>
              <w:left w:w="120" w:type="dxa"/>
              <w:bottom w:w="80" w:type="dxa"/>
              <w:right w:w="120" w:type="dxa"/>
            </w:tcMar>
          </w:tcPr>
          <w:p w14:paraId="1BD73ACC" w14:textId="77777777" w:rsidR="001D0F6A" w:rsidRDefault="001D0F6A" w:rsidP="00576CB4">
            <w:pPr>
              <w:jc w:val="both"/>
              <w:rPr>
                <w:sz w:val="22"/>
              </w:rPr>
            </w:pPr>
            <w:r>
              <w:rPr>
                <w:sz w:val="22"/>
              </w:rPr>
              <w:t>Áp dụng cho Public API key</w:t>
            </w:r>
          </w:p>
        </w:tc>
      </w:tr>
      <w:tr w:rsidR="001D0F6A" w14:paraId="60B1F6D3" w14:textId="77777777" w:rsidTr="00576CB4">
        <w:tc>
          <w:tcPr>
            <w:tcW w:w="2800" w:type="dxa"/>
            <w:tcMar>
              <w:top w:w="80" w:type="dxa"/>
              <w:left w:w="120" w:type="dxa"/>
              <w:bottom w:w="80" w:type="dxa"/>
              <w:right w:w="120" w:type="dxa"/>
            </w:tcMar>
          </w:tcPr>
          <w:p w14:paraId="7118426F" w14:textId="77777777" w:rsidR="001D0F6A" w:rsidRDefault="001D0F6A" w:rsidP="00576CB4">
            <w:pPr>
              <w:jc w:val="both"/>
              <w:rPr>
                <w:sz w:val="22"/>
              </w:rPr>
            </w:pPr>
            <w:r>
              <w:rPr>
                <w:sz w:val="22"/>
              </w:rPr>
              <w:t>Polygon Amoy</w:t>
            </w:r>
          </w:p>
        </w:tc>
        <w:tc>
          <w:tcPr>
            <w:tcW w:w="3100" w:type="dxa"/>
            <w:tcMar>
              <w:top w:w="80" w:type="dxa"/>
              <w:left w:w="120" w:type="dxa"/>
              <w:bottom w:w="80" w:type="dxa"/>
              <w:right w:w="120" w:type="dxa"/>
            </w:tcMar>
          </w:tcPr>
          <w:p w14:paraId="4AB98898" w14:textId="77777777" w:rsidR="001D0F6A" w:rsidRDefault="001D0F6A" w:rsidP="00576CB4">
            <w:pPr>
              <w:jc w:val="both"/>
              <w:rPr>
                <w:sz w:val="22"/>
              </w:rPr>
            </w:pPr>
            <w:r>
              <w:rPr>
                <w:sz w:val="22"/>
              </w:rPr>
              <w:t>Không giới hạn</w:t>
            </w:r>
          </w:p>
        </w:tc>
        <w:tc>
          <w:tcPr>
            <w:tcW w:w="2860" w:type="dxa"/>
            <w:tcMar>
              <w:top w:w="80" w:type="dxa"/>
              <w:left w:w="120" w:type="dxa"/>
              <w:bottom w:w="80" w:type="dxa"/>
              <w:right w:w="120" w:type="dxa"/>
            </w:tcMar>
          </w:tcPr>
          <w:p w14:paraId="4ABA1B31" w14:textId="77777777" w:rsidR="001D0F6A" w:rsidRDefault="001D0F6A" w:rsidP="00576CB4">
            <w:pPr>
              <w:jc w:val="both"/>
              <w:rPr>
                <w:sz w:val="22"/>
              </w:rPr>
            </w:pPr>
            <w:r>
              <w:rPr>
                <w:sz w:val="22"/>
              </w:rPr>
              <w:t>Testnet — gas miễn phí từ faucet</w:t>
            </w:r>
          </w:p>
        </w:tc>
      </w:tr>
    </w:tbl>
    <w:p w14:paraId="2656D632" w14:textId="77777777" w:rsidR="001D0F6A" w:rsidRDefault="001D0F6A" w:rsidP="001D0F6A">
      <w:pPr>
        <w:pStyle w:val="DATNCaptionhinh"/>
      </w:pPr>
      <w:r>
        <w:t>Bảng 4.1. Giới hạn Free Tier của các dịch vụ DEEPFENSE đang sử dụng (nguồn: tài liệu nhà cung cấp).</w:t>
      </w:r>
    </w:p>
    <w:p w14:paraId="6C63F1F6" w14:textId="77777777" w:rsidR="001D0F6A" w:rsidRDefault="001D0F6A" w:rsidP="001D0F6A">
      <w:pPr>
        <w:ind w:firstLine="720"/>
        <w:jc w:val="both"/>
        <w:rPr>
          <w:lang w:val="en-US"/>
        </w:rPr>
      </w:pPr>
      <w:r>
        <w:t>Lưu ý quan trọng: các giới hạn trên có thể thay đổi theo chính sách của từng nhà cung cấp. Khi lưu lượng người dùng tăng, nhóm có kế hoạch chuyển Firebase sang gói Blaze (pay-as-you-go) và Vercel sang gói Pro — chi phí dự kiến hợp lý cho quy mô vài nghìn người dùng tích cực mỗi tháng. Ngân sách cụ thể sẽ xác định được khi có số liệu đo lường thực tế từ người dùng.</w:t>
      </w:r>
    </w:p>
    <w:p w14:paraId="3590109D" w14:textId="77777777" w:rsidR="004E0961" w:rsidRDefault="004E0961" w:rsidP="001D0F6A">
      <w:pPr>
        <w:ind w:firstLine="720"/>
        <w:jc w:val="both"/>
        <w:rPr>
          <w:lang w:val="en-US"/>
        </w:rPr>
      </w:pPr>
    </w:p>
    <w:p w14:paraId="38274C53" w14:textId="77777777" w:rsidR="004E0961" w:rsidRDefault="004E0961" w:rsidP="001D0F6A">
      <w:pPr>
        <w:ind w:firstLine="720"/>
        <w:jc w:val="both"/>
        <w:rPr>
          <w:lang w:val="en-US"/>
        </w:rPr>
      </w:pPr>
    </w:p>
    <w:p w14:paraId="59FF3C30" w14:textId="77777777" w:rsidR="004E0961" w:rsidRDefault="004E0961" w:rsidP="001D0F6A">
      <w:pPr>
        <w:ind w:firstLine="720"/>
        <w:jc w:val="both"/>
        <w:rPr>
          <w:lang w:val="en-US"/>
        </w:rPr>
      </w:pPr>
    </w:p>
    <w:p w14:paraId="5BA5C2EE" w14:textId="77777777" w:rsidR="004E0961" w:rsidRPr="004E0961" w:rsidRDefault="004E0961" w:rsidP="001D0F6A">
      <w:pPr>
        <w:ind w:firstLine="720"/>
        <w:jc w:val="both"/>
        <w:rPr>
          <w:lang w:val="en-US"/>
        </w:rPr>
      </w:pPr>
    </w:p>
    <w:p w14:paraId="35966DEB" w14:textId="6AB366BD" w:rsidR="001D0F6A" w:rsidRDefault="001D0F6A" w:rsidP="001D0F6A">
      <w:pPr>
        <w:pStyle w:val="Heading2"/>
      </w:pPr>
      <w:bookmarkStart w:id="199" w:name="_Toc231667576"/>
      <w:bookmarkStart w:id="200" w:name="_Toc231727614"/>
      <w:r>
        <w:t>4.</w:t>
      </w:r>
      <w:r w:rsidR="00083A5F">
        <w:rPr>
          <w:lang w:val="en-US"/>
        </w:rPr>
        <w:t>8</w:t>
      </w:r>
      <w:r>
        <w:t xml:space="preserve"> Tiểu kết chương 4</w:t>
      </w:r>
      <w:bookmarkEnd w:id="199"/>
      <w:bookmarkEnd w:id="200"/>
    </w:p>
    <w:p w14:paraId="6703AA22" w14:textId="77777777" w:rsidR="001D0F6A" w:rsidRDefault="001D0F6A" w:rsidP="001D0F6A">
      <w:pPr>
        <w:ind w:firstLine="720"/>
        <w:jc w:val="both"/>
      </w:pPr>
      <w:r>
        <w:t>Chương 4 trình bày chi tiết quá trình hiện thực hóa các module của DEEPFENSE: Academy 6 module + Final Exam với dual-persistence và anti-cheat; Challenge Mode 5 cấp với hệ thống chấm điểm và post-game analysis; AI Tutor với streaming SSE, prompt được tinh chỉnh qua nhiều vòng và tích hợp VirusTotal; /api/scan-media với Gemini Vision và MIME validation; DPF Token dual-layer với atomic transaction và idempotency; bảo mật JWT + rate-limit + Zod + CORS; CI/CD tự động hóa. Về mặt hiệu năng và vận hành, hệ thống đang hoạt động ổn định trong phạm vi free tier của các dịch vụ, với các kỹ thuật tối ưu đã được áp dụng ngay từ giai đoạn phát triển. Số liệu hiệu năng chi tiết (Core Web Vitals, API latency P50/P95) sẽ được đo lường có hệ thống khi sản phẩm mở rộng quy mô người dùng. Phản hồi từ hai đợt thử nghiệm beta cho thấy hướng đi đúng, với nhiều điểm cải thiện rõ ràng giữa hai phiên bản. Chương 5 tổng kết kết quả và hướng phát triển.</w:t>
      </w:r>
    </w:p>
    <w:p w14:paraId="01B4D839" w14:textId="77777777" w:rsidR="001D0F6A" w:rsidRDefault="001D0F6A" w:rsidP="001D0F6A">
      <w:pPr>
        <w:pStyle w:val="Heading1"/>
      </w:pPr>
      <w:bookmarkStart w:id="201" w:name="_Toc231667577"/>
      <w:bookmarkStart w:id="202" w:name="_Toc231727615"/>
      <w:r>
        <w:lastRenderedPageBreak/>
        <w:t>CHƯƠNG 5. KẾT LUẬN VÀ HƯỚNG PHÁT TRIỂN</w:t>
      </w:r>
      <w:bookmarkEnd w:id="201"/>
      <w:bookmarkEnd w:id="202"/>
    </w:p>
    <w:p w14:paraId="11D7C073" w14:textId="77777777" w:rsidR="001D0F6A" w:rsidRDefault="001D0F6A" w:rsidP="001D0F6A">
      <w:pPr>
        <w:pStyle w:val="Heading2"/>
      </w:pPr>
      <w:bookmarkStart w:id="203" w:name="_Toc231667578"/>
      <w:bookmarkStart w:id="204" w:name="_Toc231727616"/>
      <w:r>
        <w:t>5.1. Kết luận</w:t>
      </w:r>
      <w:bookmarkEnd w:id="203"/>
      <w:bookmarkEnd w:id="204"/>
    </w:p>
    <w:p w14:paraId="1CFEC909" w14:textId="77777777" w:rsidR="001D0F6A" w:rsidRDefault="001D0F6A" w:rsidP="001D0F6A">
      <w:pPr>
        <w:pStyle w:val="Heading3"/>
        <w:rPr>
          <w:rFonts w:hint="eastAsia"/>
        </w:rPr>
      </w:pPr>
      <w:bookmarkStart w:id="205" w:name="_Toc231667579"/>
      <w:bookmarkStart w:id="206" w:name="_Toc231727617"/>
      <w:r>
        <w:t>5.1.1. Đối chiếu mục tiêu với kết quả đạt được</w:t>
      </w:r>
      <w:bookmarkEnd w:id="205"/>
      <w:bookmarkEnd w:id="206"/>
    </w:p>
    <w:p w14:paraId="75730CCC" w14:textId="77777777" w:rsidR="001D0F6A" w:rsidRDefault="001D0F6A" w:rsidP="001D0F6A">
      <w:pPr>
        <w:ind w:firstLine="720"/>
        <w:jc w:val="both"/>
      </w:pPr>
      <w:r>
        <w:t>Đề tài đặt ra 7 mục tiêu cụ thể trong chương 1. Bảng 5.1 đối chiếu từng mục tiêu với kết quả thực tế tại thời điểm báo cáo:</w:t>
      </w:r>
    </w:p>
    <w:tbl>
      <w:tblPr>
        <w:tblW w:w="876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4800"/>
        <w:gridCol w:w="3960"/>
      </w:tblGrid>
      <w:tr w:rsidR="001D0F6A" w14:paraId="420A1EF3" w14:textId="77777777" w:rsidTr="00576CB4">
        <w:tc>
          <w:tcPr>
            <w:tcW w:w="4800" w:type="dxa"/>
            <w:shd w:val="clear" w:color="auto" w:fill="D6E0F0"/>
            <w:tcMar>
              <w:top w:w="80" w:type="dxa"/>
              <w:left w:w="120" w:type="dxa"/>
              <w:bottom w:w="80" w:type="dxa"/>
              <w:right w:w="120" w:type="dxa"/>
            </w:tcMar>
          </w:tcPr>
          <w:p w14:paraId="59BEE698" w14:textId="77777777" w:rsidR="001D0F6A" w:rsidRDefault="001D0F6A" w:rsidP="00576CB4">
            <w:pPr>
              <w:jc w:val="center"/>
              <w:rPr>
                <w:sz w:val="22"/>
              </w:rPr>
            </w:pPr>
            <w:r>
              <w:rPr>
                <w:b/>
                <w:sz w:val="22"/>
              </w:rPr>
              <w:t>Mục tiêu</w:t>
            </w:r>
          </w:p>
        </w:tc>
        <w:tc>
          <w:tcPr>
            <w:tcW w:w="3960" w:type="dxa"/>
            <w:shd w:val="clear" w:color="auto" w:fill="D6E0F0"/>
            <w:tcMar>
              <w:top w:w="80" w:type="dxa"/>
              <w:left w:w="120" w:type="dxa"/>
              <w:bottom w:w="80" w:type="dxa"/>
              <w:right w:w="120" w:type="dxa"/>
            </w:tcMar>
          </w:tcPr>
          <w:p w14:paraId="0BA1320F" w14:textId="77777777" w:rsidR="001D0F6A" w:rsidRDefault="001D0F6A" w:rsidP="00576CB4">
            <w:pPr>
              <w:jc w:val="center"/>
              <w:rPr>
                <w:sz w:val="22"/>
              </w:rPr>
            </w:pPr>
            <w:r>
              <w:rPr>
                <w:b/>
                <w:sz w:val="22"/>
              </w:rPr>
              <w:t>Kết quả</w:t>
            </w:r>
          </w:p>
        </w:tc>
      </w:tr>
      <w:tr w:rsidR="001D0F6A" w14:paraId="535C69B4" w14:textId="77777777" w:rsidTr="00576CB4">
        <w:tc>
          <w:tcPr>
            <w:tcW w:w="4800" w:type="dxa"/>
            <w:tcMar>
              <w:top w:w="80" w:type="dxa"/>
              <w:left w:w="120" w:type="dxa"/>
              <w:bottom w:w="80" w:type="dxa"/>
              <w:right w:w="120" w:type="dxa"/>
            </w:tcMar>
          </w:tcPr>
          <w:p w14:paraId="19521E48" w14:textId="77777777" w:rsidR="001D0F6A" w:rsidRDefault="001D0F6A" w:rsidP="00576CB4">
            <w:pPr>
              <w:jc w:val="both"/>
              <w:rPr>
                <w:sz w:val="22"/>
              </w:rPr>
            </w:pPr>
            <w:r>
              <w:rPr>
                <w:sz w:val="22"/>
              </w:rPr>
              <w:t>Nghiên cứu lý thuyết deepfake, gamification, AI</w:t>
            </w:r>
          </w:p>
        </w:tc>
        <w:tc>
          <w:tcPr>
            <w:tcW w:w="3960" w:type="dxa"/>
            <w:tcMar>
              <w:top w:w="80" w:type="dxa"/>
              <w:left w:w="120" w:type="dxa"/>
              <w:bottom w:w="80" w:type="dxa"/>
              <w:right w:w="120" w:type="dxa"/>
            </w:tcMar>
          </w:tcPr>
          <w:p w14:paraId="7E606700" w14:textId="77777777" w:rsidR="001D0F6A" w:rsidRDefault="001D0F6A" w:rsidP="00576CB4">
            <w:pPr>
              <w:jc w:val="both"/>
              <w:rPr>
                <w:sz w:val="22"/>
              </w:rPr>
            </w:pPr>
            <w:r>
              <w:rPr>
                <w:sz w:val="22"/>
              </w:rPr>
              <w:t>Hoàn thành — Chương 2 hệ thống hóa đầy đủ với phân tích trade-off.</w:t>
            </w:r>
          </w:p>
        </w:tc>
      </w:tr>
      <w:tr w:rsidR="001D0F6A" w14:paraId="22E81974" w14:textId="77777777" w:rsidTr="00576CB4">
        <w:tc>
          <w:tcPr>
            <w:tcW w:w="4800" w:type="dxa"/>
            <w:tcMar>
              <w:top w:w="80" w:type="dxa"/>
              <w:left w:w="120" w:type="dxa"/>
              <w:bottom w:w="80" w:type="dxa"/>
              <w:right w:w="120" w:type="dxa"/>
            </w:tcMar>
          </w:tcPr>
          <w:p w14:paraId="1B4FFE3A" w14:textId="77777777" w:rsidR="001D0F6A" w:rsidRDefault="001D0F6A" w:rsidP="00576CB4">
            <w:pPr>
              <w:jc w:val="both"/>
              <w:rPr>
                <w:sz w:val="22"/>
              </w:rPr>
            </w:pPr>
            <w:r>
              <w:rPr>
                <w:sz w:val="22"/>
              </w:rPr>
              <w:t>Phân tích yêu cầu, thiết kế kiến trúc, CSDL</w:t>
            </w:r>
          </w:p>
        </w:tc>
        <w:tc>
          <w:tcPr>
            <w:tcW w:w="3960" w:type="dxa"/>
            <w:tcMar>
              <w:top w:w="80" w:type="dxa"/>
              <w:left w:w="120" w:type="dxa"/>
              <w:bottom w:w="80" w:type="dxa"/>
              <w:right w:w="120" w:type="dxa"/>
            </w:tcMar>
          </w:tcPr>
          <w:p w14:paraId="66D8B6C2" w14:textId="77777777" w:rsidR="001D0F6A" w:rsidRDefault="001D0F6A" w:rsidP="00576CB4">
            <w:pPr>
              <w:jc w:val="both"/>
              <w:rPr>
                <w:sz w:val="22"/>
              </w:rPr>
            </w:pPr>
            <w:r>
              <w:rPr>
                <w:sz w:val="22"/>
              </w:rPr>
              <w:t>Hoàn thành — Chương 3: 4 personas, 12 FR, 9 collection Firestore.</w:t>
            </w:r>
          </w:p>
        </w:tc>
      </w:tr>
      <w:tr w:rsidR="001D0F6A" w14:paraId="33BF0024" w14:textId="77777777" w:rsidTr="00576CB4">
        <w:tc>
          <w:tcPr>
            <w:tcW w:w="4800" w:type="dxa"/>
            <w:tcMar>
              <w:top w:w="80" w:type="dxa"/>
              <w:left w:w="120" w:type="dxa"/>
              <w:bottom w:w="80" w:type="dxa"/>
              <w:right w:w="120" w:type="dxa"/>
            </w:tcMar>
          </w:tcPr>
          <w:p w14:paraId="3D253CF9" w14:textId="77777777" w:rsidR="001D0F6A" w:rsidRDefault="001D0F6A" w:rsidP="00576CB4">
            <w:pPr>
              <w:jc w:val="both"/>
              <w:rPr>
                <w:sz w:val="22"/>
              </w:rPr>
            </w:pPr>
            <w:r>
              <w:rPr>
                <w:sz w:val="22"/>
              </w:rPr>
              <w:t>Xây dựng Challenge, Academy, AI Tutor, DPF</w:t>
            </w:r>
          </w:p>
        </w:tc>
        <w:tc>
          <w:tcPr>
            <w:tcW w:w="3960" w:type="dxa"/>
            <w:tcMar>
              <w:top w:w="80" w:type="dxa"/>
              <w:left w:w="120" w:type="dxa"/>
              <w:bottom w:w="80" w:type="dxa"/>
              <w:right w:w="120" w:type="dxa"/>
            </w:tcMar>
          </w:tcPr>
          <w:p w14:paraId="58A10162" w14:textId="77777777" w:rsidR="001D0F6A" w:rsidRDefault="001D0F6A" w:rsidP="00576CB4">
            <w:pPr>
              <w:jc w:val="both"/>
              <w:rPr>
                <w:sz w:val="22"/>
              </w:rPr>
            </w:pPr>
            <w:r>
              <w:rPr>
                <w:sz w:val="22"/>
              </w:rPr>
              <w:t>Hoàn thành — tất cả đang vận hành live tại deepfense.online.</w:t>
            </w:r>
          </w:p>
        </w:tc>
      </w:tr>
      <w:tr w:rsidR="001D0F6A" w14:paraId="2352795C" w14:textId="77777777" w:rsidTr="00576CB4">
        <w:tc>
          <w:tcPr>
            <w:tcW w:w="4800" w:type="dxa"/>
            <w:tcMar>
              <w:top w:w="80" w:type="dxa"/>
              <w:left w:w="120" w:type="dxa"/>
              <w:bottom w:w="80" w:type="dxa"/>
              <w:right w:w="120" w:type="dxa"/>
            </w:tcMar>
          </w:tcPr>
          <w:p w14:paraId="4175425D" w14:textId="77777777" w:rsidR="001D0F6A" w:rsidRDefault="001D0F6A" w:rsidP="00576CB4">
            <w:pPr>
              <w:jc w:val="both"/>
              <w:rPr>
                <w:sz w:val="22"/>
              </w:rPr>
            </w:pPr>
            <w:r>
              <w:rPr>
                <w:sz w:val="22"/>
              </w:rPr>
              <w:t>Tích hợp Google OAuth, VirusTotal, anti-cheat</w:t>
            </w:r>
          </w:p>
        </w:tc>
        <w:tc>
          <w:tcPr>
            <w:tcW w:w="3960" w:type="dxa"/>
            <w:tcMar>
              <w:top w:w="80" w:type="dxa"/>
              <w:left w:w="120" w:type="dxa"/>
              <w:bottom w:w="80" w:type="dxa"/>
              <w:right w:w="120" w:type="dxa"/>
            </w:tcMar>
          </w:tcPr>
          <w:p w14:paraId="4A7FC918" w14:textId="77777777" w:rsidR="001D0F6A" w:rsidRDefault="001D0F6A" w:rsidP="00576CB4">
            <w:pPr>
              <w:jc w:val="both"/>
              <w:rPr>
                <w:sz w:val="22"/>
              </w:rPr>
            </w:pPr>
            <w:r>
              <w:rPr>
                <w:sz w:val="22"/>
              </w:rPr>
              <w:t>Hoàn thành — đã test với 200 VU, không có lỗi bảo mật.</w:t>
            </w:r>
          </w:p>
        </w:tc>
      </w:tr>
      <w:tr w:rsidR="001D0F6A" w14:paraId="0235CE43" w14:textId="77777777" w:rsidTr="00576CB4">
        <w:tc>
          <w:tcPr>
            <w:tcW w:w="4800" w:type="dxa"/>
            <w:tcMar>
              <w:top w:w="80" w:type="dxa"/>
              <w:left w:w="120" w:type="dxa"/>
              <w:bottom w:w="80" w:type="dxa"/>
              <w:right w:w="120" w:type="dxa"/>
            </w:tcMar>
          </w:tcPr>
          <w:p w14:paraId="2E067785" w14:textId="77777777" w:rsidR="001D0F6A" w:rsidRDefault="001D0F6A" w:rsidP="00576CB4">
            <w:pPr>
              <w:jc w:val="both"/>
              <w:rPr>
                <w:sz w:val="22"/>
              </w:rPr>
            </w:pPr>
            <w:r>
              <w:rPr>
                <w:sz w:val="22"/>
              </w:rPr>
              <w:t>Triển khai production, đo lường, đánh giá người dùng</w:t>
            </w:r>
          </w:p>
        </w:tc>
        <w:tc>
          <w:tcPr>
            <w:tcW w:w="3960" w:type="dxa"/>
            <w:tcMar>
              <w:top w:w="80" w:type="dxa"/>
              <w:left w:w="120" w:type="dxa"/>
              <w:bottom w:w="80" w:type="dxa"/>
              <w:right w:w="120" w:type="dxa"/>
            </w:tcMar>
          </w:tcPr>
          <w:p w14:paraId="4923EC87" w14:textId="77777777" w:rsidR="001D0F6A" w:rsidRDefault="001D0F6A" w:rsidP="00576CB4">
            <w:pPr>
              <w:jc w:val="both"/>
              <w:rPr>
                <w:sz w:val="22"/>
              </w:rPr>
            </w:pPr>
            <w:r>
              <w:rPr>
                <w:sz w:val="22"/>
              </w:rPr>
              <w:t>Hoàn thành — deepfense.online đang vận hành, 2 đợt lấy phản hồi ~62 người.</w:t>
            </w:r>
          </w:p>
        </w:tc>
      </w:tr>
      <w:tr w:rsidR="001D0F6A" w14:paraId="3B41FFEC" w14:textId="77777777" w:rsidTr="00576CB4">
        <w:tc>
          <w:tcPr>
            <w:tcW w:w="4800" w:type="dxa"/>
            <w:tcMar>
              <w:top w:w="80" w:type="dxa"/>
              <w:left w:w="120" w:type="dxa"/>
              <w:bottom w:w="80" w:type="dxa"/>
              <w:right w:w="120" w:type="dxa"/>
            </w:tcMar>
          </w:tcPr>
          <w:p w14:paraId="6536A44C" w14:textId="77777777" w:rsidR="001D0F6A" w:rsidRDefault="001D0F6A" w:rsidP="00576CB4">
            <w:pPr>
              <w:jc w:val="both"/>
              <w:rPr>
                <w:sz w:val="22"/>
              </w:rPr>
            </w:pPr>
            <w:r>
              <w:rPr>
                <w:sz w:val="22"/>
              </w:rPr>
              <w:t>Risk Scan với Gemini Vision</w:t>
            </w:r>
          </w:p>
        </w:tc>
        <w:tc>
          <w:tcPr>
            <w:tcW w:w="3960" w:type="dxa"/>
            <w:tcMar>
              <w:top w:w="80" w:type="dxa"/>
              <w:left w:w="120" w:type="dxa"/>
              <w:bottom w:w="80" w:type="dxa"/>
              <w:right w:w="120" w:type="dxa"/>
            </w:tcMar>
          </w:tcPr>
          <w:p w14:paraId="7C49EE25" w14:textId="77777777" w:rsidR="001D0F6A" w:rsidRDefault="001D0F6A" w:rsidP="00576CB4">
            <w:pPr>
              <w:jc w:val="both"/>
              <w:rPr>
                <w:sz w:val="22"/>
              </w:rPr>
            </w:pPr>
            <w:r>
              <w:rPr>
                <w:sz w:val="22"/>
              </w:rPr>
              <w:t>Hoàn thành — /api/scan-media phân tích ảnh/video/audio.</w:t>
            </w:r>
          </w:p>
        </w:tc>
      </w:tr>
      <w:tr w:rsidR="001D0F6A" w14:paraId="5AE3F74F" w14:textId="77777777" w:rsidTr="00576CB4">
        <w:tc>
          <w:tcPr>
            <w:tcW w:w="4800" w:type="dxa"/>
            <w:tcMar>
              <w:top w:w="80" w:type="dxa"/>
              <w:left w:w="120" w:type="dxa"/>
              <w:bottom w:w="80" w:type="dxa"/>
              <w:right w:w="120" w:type="dxa"/>
            </w:tcMar>
          </w:tcPr>
          <w:p w14:paraId="6E03CB96" w14:textId="77777777" w:rsidR="001D0F6A" w:rsidRDefault="001D0F6A" w:rsidP="00576CB4">
            <w:pPr>
              <w:jc w:val="both"/>
              <w:rPr>
                <w:sz w:val="22"/>
              </w:rPr>
            </w:pPr>
            <w:r>
              <w:rPr>
                <w:sz w:val="22"/>
              </w:rPr>
              <w:t>Đề xuất lộ trình phát triển dài hạn</w:t>
            </w:r>
          </w:p>
        </w:tc>
        <w:tc>
          <w:tcPr>
            <w:tcW w:w="3960" w:type="dxa"/>
            <w:tcMar>
              <w:top w:w="80" w:type="dxa"/>
              <w:left w:w="120" w:type="dxa"/>
              <w:bottom w:w="80" w:type="dxa"/>
              <w:right w:w="120" w:type="dxa"/>
            </w:tcMar>
          </w:tcPr>
          <w:p w14:paraId="22A624F1" w14:textId="77777777" w:rsidR="001D0F6A" w:rsidRDefault="001D0F6A" w:rsidP="00576CB4">
            <w:pPr>
              <w:jc w:val="both"/>
              <w:rPr>
                <w:sz w:val="22"/>
              </w:rPr>
            </w:pPr>
            <w:r>
              <w:rPr>
                <w:sz w:val="22"/>
              </w:rPr>
              <w:t>Hoàn thành — Mục 5.4 trình bày roadmap 3 giai đoạn.</w:t>
            </w:r>
          </w:p>
        </w:tc>
      </w:tr>
    </w:tbl>
    <w:p w14:paraId="76936FA8" w14:textId="77777777" w:rsidR="001D0F6A" w:rsidRDefault="001D0F6A" w:rsidP="001D0F6A">
      <w:pPr>
        <w:pStyle w:val="DATNCaptionhinh"/>
      </w:pPr>
      <w:r>
        <w:t>Bảng 5.1. Đối chiếu mục tiêu ban đầu với kết quả đạt được.</w:t>
      </w:r>
    </w:p>
    <w:p w14:paraId="112F77B2" w14:textId="77777777" w:rsidR="001D0F6A" w:rsidRDefault="001D0F6A" w:rsidP="001D0F6A">
      <w:pPr>
        <w:pStyle w:val="Heading3"/>
        <w:rPr>
          <w:rFonts w:hint="eastAsia"/>
        </w:rPr>
      </w:pPr>
      <w:bookmarkStart w:id="207" w:name="_Toc231667580"/>
      <w:bookmarkStart w:id="208" w:name="_Toc231727618"/>
      <w:r>
        <w:t>5.1.2. Đóng góp chính của đề tài</w:t>
      </w:r>
      <w:bookmarkEnd w:id="207"/>
      <w:bookmarkEnd w:id="208"/>
    </w:p>
    <w:p w14:paraId="650F9E49" w14:textId="77777777" w:rsidR="001D0F6A" w:rsidRDefault="001D0F6A" w:rsidP="001D0F6A">
      <w:pPr>
        <w:ind w:firstLine="720"/>
        <w:jc w:val="both"/>
      </w:pPr>
      <w:r>
        <w:t>Ba đóng góp chính của đề tài: (1) Sản phẩm thực tế — DEEPFENSE.ONLINE là nền tảng giáo dục nhận diện deepfake tiếng Việt đang vận hành live, miễn phí, có thể phục vụ cộng đồng ngay lập tức mà không cần cài đặt. (2) Mô hình tham chiếu — quy trình kết hợp gamification (Octalysis + SDT) với giáo dục an ninh mạng, có thể áp dụng cho các bài toán giáo dục tương tự. (3) Tài nguyên mở — mã nguồn MIT open source, ngân hàng câu hỏi 200+ câu tiếng Việt, bộ checklist 7 dấu hiệu deepfake — đều có thể tái sử dụng và đóng góp.</w:t>
      </w:r>
    </w:p>
    <w:p w14:paraId="23384052" w14:textId="77777777" w:rsidR="001D0F6A" w:rsidRDefault="001D0F6A" w:rsidP="001D0F6A">
      <w:pPr>
        <w:pStyle w:val="Heading2"/>
      </w:pPr>
      <w:bookmarkStart w:id="209" w:name="_Toc231667581"/>
      <w:bookmarkStart w:id="210" w:name="_Toc231727619"/>
      <w:r>
        <w:t>5.2. Điểm mạnh của đề tài</w:t>
      </w:r>
      <w:bookmarkEnd w:id="209"/>
      <w:bookmarkEnd w:id="210"/>
    </w:p>
    <w:p w14:paraId="40084F8C" w14:textId="77777777" w:rsidR="001D0F6A" w:rsidRDefault="001D0F6A" w:rsidP="001D0F6A">
      <w:pPr>
        <w:pStyle w:val="ListParagraph"/>
        <w:numPr>
          <w:ilvl w:val="0"/>
          <w:numId w:val="5"/>
        </w:numPr>
        <w:jc w:val="both"/>
      </w:pPr>
      <w:r>
        <w:t>Pivot dựa trên dữ liệu: ba lần thay đổi hướng đi lớn đều có khảo sát người dùng làm căn cứ, không phải cảm tính — minh chứng cho quy trình phát triển sản phẩm nghiêm túc.</w:t>
      </w:r>
    </w:p>
    <w:p w14:paraId="19E08BD2" w14:textId="77777777" w:rsidR="001D0F6A" w:rsidRDefault="001D0F6A" w:rsidP="001D0F6A">
      <w:pPr>
        <w:pStyle w:val="ListParagraph"/>
        <w:numPr>
          <w:ilvl w:val="0"/>
          <w:numId w:val="5"/>
        </w:numPr>
        <w:jc w:val="both"/>
      </w:pPr>
      <w:r>
        <w:t>Hướng đi khác biệt: trong phạm vi tìm hiểu của nhóm, chưa thấy nền tảng tiếng Việt nào kết hợp cùng lúc deepfake awareness + gamification + AI Tutor — dù không thể khẳng định là "đầu tiên" vì không có cơ sở kiểm chứng toàn diện.</w:t>
      </w:r>
    </w:p>
    <w:p w14:paraId="5660C896" w14:textId="77777777" w:rsidR="001D0F6A" w:rsidRDefault="001D0F6A" w:rsidP="001D0F6A">
      <w:pPr>
        <w:pStyle w:val="ListParagraph"/>
        <w:numPr>
          <w:ilvl w:val="0"/>
          <w:numId w:val="5"/>
        </w:numPr>
        <w:jc w:val="both"/>
      </w:pPr>
      <w:r>
        <w:t>Chi phí bằng 0: toàn bộ hạ tầng vận hành 100% trên free tier — minh chứng cho kiến trúc serverless được thiết kế cẩn thận có thể phục vụ cộng đồng mà không cần ngân sách.</w:t>
      </w:r>
    </w:p>
    <w:p w14:paraId="59FBFF67" w14:textId="77777777" w:rsidR="001D0F6A" w:rsidRDefault="001D0F6A" w:rsidP="001D0F6A">
      <w:pPr>
        <w:pStyle w:val="ListParagraph"/>
        <w:numPr>
          <w:ilvl w:val="0"/>
          <w:numId w:val="5"/>
        </w:numPr>
        <w:jc w:val="both"/>
      </w:pPr>
      <w:r>
        <w:lastRenderedPageBreak/>
        <w:t>Web3 có trách nhiệm: token chỉ trên testnet, không quy đổi tiền tệ thực, không hứa hẹn ROI — thiết kế tránh tất cả bẫy pháp lý và tâm lý đầu cơ của mô hình Learn-to-Earn thiếu kiểm soát.</w:t>
      </w:r>
    </w:p>
    <w:p w14:paraId="3381F540" w14:textId="77777777" w:rsidR="001D0F6A" w:rsidRDefault="001D0F6A" w:rsidP="001D0F6A">
      <w:pPr>
        <w:pStyle w:val="ListParagraph"/>
        <w:numPr>
          <w:ilvl w:val="0"/>
          <w:numId w:val="5"/>
        </w:numPr>
        <w:jc w:val="both"/>
      </w:pPr>
      <w:r>
        <w:t>Mã nguồn mở (MIT License): cho phép trường học và tổ chức phi lợi nhuận tái sử dụng, đóng góp và fork mà không cần xin phép — triết lý "build in public" giúp tăng uy tín và cộng đồng đóng góp.</w:t>
      </w:r>
    </w:p>
    <w:p w14:paraId="1BAA6222" w14:textId="77777777" w:rsidR="001D0F6A" w:rsidRDefault="001D0F6A" w:rsidP="001D0F6A">
      <w:pPr>
        <w:pStyle w:val="ListParagraph"/>
        <w:numPr>
          <w:ilvl w:val="0"/>
          <w:numId w:val="5"/>
        </w:numPr>
        <w:jc w:val="both"/>
      </w:pPr>
      <w:r>
        <w:t>Người dùng làm trung tâm: nhiều buổi phỏng vấn không cấu trúc và 2 đợt lấy phản hồi beta — không phải nghiên cứu người dùng bài bản, nhưng mọi quyết định thiết kế lớn đều được kiểm chứng bằng phản hồi thực thay vì cảm tính.</w:t>
      </w:r>
    </w:p>
    <w:p w14:paraId="72836992" w14:textId="77777777" w:rsidR="001D0F6A" w:rsidRDefault="001D0F6A" w:rsidP="001D0F6A">
      <w:pPr>
        <w:pStyle w:val="Heading2"/>
      </w:pPr>
      <w:bookmarkStart w:id="211" w:name="_Toc231667582"/>
      <w:bookmarkStart w:id="212" w:name="_Toc231727620"/>
      <w:r>
        <w:t>5.3. Hạn chế của đề tài</w:t>
      </w:r>
      <w:bookmarkEnd w:id="211"/>
      <w:bookmarkEnd w:id="212"/>
    </w:p>
    <w:p w14:paraId="36760139" w14:textId="77777777" w:rsidR="001D0F6A" w:rsidRDefault="001D0F6A" w:rsidP="001D0F6A">
      <w:pPr>
        <w:pStyle w:val="ListParagraph"/>
        <w:numPr>
          <w:ilvl w:val="0"/>
          <w:numId w:val="5"/>
        </w:numPr>
        <w:jc w:val="both"/>
      </w:pPr>
      <w:r>
        <w:t>Dataset giới hạn: video Challenge lấy từ nguồn công khai quốc tế (DFDC, FF++, demo HeyGen) — chưa có dataset deepfake tiếng Việt, gương mặt người Việt, tình huống văn hóa Việt Nam đặc thù.</w:t>
      </w:r>
    </w:p>
    <w:p w14:paraId="6819B2DC" w14:textId="77777777" w:rsidR="001D0F6A" w:rsidRDefault="001D0F6A" w:rsidP="001D0F6A">
      <w:pPr>
        <w:pStyle w:val="ListParagraph"/>
        <w:numPr>
          <w:ilvl w:val="0"/>
          <w:numId w:val="5"/>
        </w:numPr>
        <w:jc w:val="both"/>
      </w:pPr>
      <w:r>
        <w:t>Phụ thuộc free tier: toàn bộ hạ tầng phụ thuộc vào chính sách miễn phí của Vercel, Firebase, Gemini, VirusTotal — thay đổi chính sách của bất kỳ nhà cung cấp nào đều ảnh hưởng trực tiếp.</w:t>
      </w:r>
    </w:p>
    <w:p w14:paraId="3CEF82E1" w14:textId="77777777" w:rsidR="001D0F6A" w:rsidRDefault="001D0F6A" w:rsidP="001D0F6A">
      <w:pPr>
        <w:pStyle w:val="ListParagraph"/>
        <w:numPr>
          <w:ilvl w:val="0"/>
          <w:numId w:val="5"/>
        </w:numPr>
        <w:jc w:val="both"/>
      </w:pPr>
      <w:r>
        <w:t>Chưa có app mobile native: dù SPA hoạt động tốt trên mobile browser, thiếu push notification, offline mode đầy đủ và trải nghiệm native app là điểm hạn chế rõ ràng cho tệp người dùng lớn tuổi quen dùng app.</w:t>
      </w:r>
    </w:p>
    <w:p w14:paraId="4B7CCD3A" w14:textId="77777777" w:rsidR="001D0F6A" w:rsidRDefault="001D0F6A" w:rsidP="001D0F6A">
      <w:pPr>
        <w:pStyle w:val="ListParagraph"/>
        <w:numPr>
          <w:ilvl w:val="0"/>
          <w:numId w:val="5"/>
        </w:numPr>
        <w:jc w:val="both"/>
      </w:pPr>
      <w:r>
        <w:t>Beta sample nhỏ: 62 người tham gia hai đợt beta không đủ statistical significance để tổng quát hóa kết quả cho toàn bộ dân số mục tiêu.</w:t>
      </w:r>
    </w:p>
    <w:p w14:paraId="0DD9FB98" w14:textId="77777777" w:rsidR="001D0F6A" w:rsidRDefault="001D0F6A" w:rsidP="001D0F6A">
      <w:pPr>
        <w:pStyle w:val="ListParagraph"/>
        <w:numPr>
          <w:ilvl w:val="0"/>
          <w:numId w:val="5"/>
        </w:numPr>
        <w:jc w:val="both"/>
      </w:pPr>
      <w:r>
        <w:t>Rate limit "best-effort": do serverless multi-instance, rate limit in-memory không shared giữa các instance — một client tinh vi có thể bypass bằng cách phân tán request.</w:t>
      </w:r>
    </w:p>
    <w:p w14:paraId="7E95C1AB" w14:textId="77777777" w:rsidR="001D0F6A" w:rsidRDefault="001D0F6A" w:rsidP="001D0F6A">
      <w:pPr>
        <w:pStyle w:val="Heading2"/>
      </w:pPr>
      <w:bookmarkStart w:id="213" w:name="_Toc231667583"/>
      <w:bookmarkStart w:id="214" w:name="_Toc231727621"/>
      <w:r>
        <w:t>5.4. Hướng phát triển tương lai</w:t>
      </w:r>
      <w:bookmarkEnd w:id="213"/>
      <w:bookmarkEnd w:id="214"/>
    </w:p>
    <w:p w14:paraId="5233B9F3" w14:textId="77777777" w:rsidR="001D0F6A" w:rsidRDefault="001D0F6A" w:rsidP="001D0F6A">
      <w:pPr>
        <w:pStyle w:val="Heading3"/>
        <w:rPr>
          <w:rFonts w:hint="eastAsia"/>
        </w:rPr>
      </w:pPr>
      <w:bookmarkStart w:id="215" w:name="_Toc231667584"/>
      <w:bookmarkStart w:id="216" w:name="_Toc231727622"/>
      <w:r>
        <w:t>5.4.1. Ngắn hạn (Q3–Q4 2026)</w:t>
      </w:r>
      <w:bookmarkEnd w:id="215"/>
      <w:bookmarkEnd w:id="216"/>
    </w:p>
    <w:p w14:paraId="257190CC" w14:textId="77777777" w:rsidR="001D0F6A" w:rsidRDefault="001D0F6A" w:rsidP="001D0F6A">
      <w:pPr>
        <w:pStyle w:val="ListParagraph"/>
        <w:numPr>
          <w:ilvl w:val="0"/>
          <w:numId w:val="5"/>
        </w:numPr>
        <w:jc w:val="both"/>
      </w:pPr>
      <w:r>
        <w:t>Nâng cấp PWA đầy đủ: service worker với offline mode cho Academy, push notification nhắc nhở học tập, "install to home screen" cho Android và iOS.</w:t>
      </w:r>
    </w:p>
    <w:p w14:paraId="10CC9CB5" w14:textId="77777777" w:rsidR="001D0F6A" w:rsidRDefault="001D0F6A" w:rsidP="001D0F6A">
      <w:pPr>
        <w:pStyle w:val="ListParagraph"/>
        <w:numPr>
          <w:ilvl w:val="0"/>
          <w:numId w:val="5"/>
        </w:numPr>
        <w:jc w:val="both"/>
      </w:pPr>
      <w:r>
        <w:t>Bổ sung 2 khóa Academy mới: "Bảo vệ người thân lớn tuổi" (nội dung đơn giản, font lớn, ví dụ địa phương) và "An toàn tài chính số" (deepfake trong giao dịch ngân hàng).</w:t>
      </w:r>
    </w:p>
    <w:p w14:paraId="14A480E2" w14:textId="77777777" w:rsidR="001D0F6A" w:rsidRDefault="001D0F6A" w:rsidP="001D0F6A">
      <w:pPr>
        <w:pStyle w:val="ListParagraph"/>
        <w:numPr>
          <w:ilvl w:val="0"/>
          <w:numId w:val="5"/>
        </w:numPr>
        <w:jc w:val="both"/>
      </w:pPr>
      <w:r>
        <w:t>Mở rộng beta lên 500 người, thu thập dữ liệu đủ để công bố nghiên cứu định lượng về hiệu quả giáo dục nhận thức deepfake.</w:t>
      </w:r>
    </w:p>
    <w:p w14:paraId="05F10944" w14:textId="77777777" w:rsidR="001D0F6A" w:rsidRDefault="001D0F6A" w:rsidP="001D0F6A">
      <w:pPr>
        <w:pStyle w:val="ListParagraph"/>
        <w:numPr>
          <w:ilvl w:val="0"/>
          <w:numId w:val="5"/>
        </w:numPr>
        <w:jc w:val="both"/>
      </w:pPr>
      <w:r>
        <w:t>Cải thiện rate limiting: chuyển sang Redis (Upstash free tier) để share state giữa các serverless instance.</w:t>
      </w:r>
    </w:p>
    <w:p w14:paraId="0AFD1ACC" w14:textId="77777777" w:rsidR="001D0F6A" w:rsidRDefault="001D0F6A" w:rsidP="001D0F6A">
      <w:pPr>
        <w:pStyle w:val="Heading3"/>
        <w:rPr>
          <w:rFonts w:hint="eastAsia"/>
        </w:rPr>
      </w:pPr>
      <w:bookmarkStart w:id="217" w:name="_Toc231667585"/>
      <w:bookmarkStart w:id="218" w:name="_Toc231727623"/>
      <w:r>
        <w:t>5.4.2. Trung hạn (2027)</w:t>
      </w:r>
      <w:bookmarkEnd w:id="217"/>
      <w:bookmarkEnd w:id="218"/>
    </w:p>
    <w:p w14:paraId="2AF9B437" w14:textId="77777777" w:rsidR="001D0F6A" w:rsidRDefault="001D0F6A" w:rsidP="001D0F6A">
      <w:pPr>
        <w:pStyle w:val="ListParagraph"/>
        <w:numPr>
          <w:ilvl w:val="0"/>
          <w:numId w:val="5"/>
        </w:numPr>
        <w:jc w:val="both"/>
      </w:pPr>
      <w:r>
        <w:t>DEEPFENSE EXTENSION: tiện ích trình duyệt Chrome/Edge kiểm tra URL và ảnh ngay trong Facebook, Zalo Web, Gmail — không cần mở tab mới.</w:t>
      </w:r>
    </w:p>
    <w:p w14:paraId="48836CFC" w14:textId="77777777" w:rsidR="001D0F6A" w:rsidRDefault="001D0F6A" w:rsidP="001D0F6A">
      <w:pPr>
        <w:pStyle w:val="ListParagraph"/>
        <w:numPr>
          <w:ilvl w:val="0"/>
          <w:numId w:val="5"/>
        </w:numPr>
        <w:jc w:val="both"/>
      </w:pPr>
      <w:r>
        <w:t>DEEPFENSE TOUCH: app mobile React Native với tính năng quét nội dung qua Share Sheet của iOS/Android — áp dụng scan media ngay từ Gallery.</w:t>
      </w:r>
    </w:p>
    <w:p w14:paraId="74F8D291" w14:textId="77777777" w:rsidR="001D0F6A" w:rsidRDefault="001D0F6A" w:rsidP="001D0F6A">
      <w:pPr>
        <w:pStyle w:val="ListParagraph"/>
        <w:numPr>
          <w:ilvl w:val="0"/>
          <w:numId w:val="5"/>
        </w:numPr>
        <w:jc w:val="both"/>
      </w:pPr>
      <w:r>
        <w:t>Hợp tác với 2–3 trường THPT tại Đà Nẵng để đưa DEEPFENSE vào chương trình ngoại khóa Tin học.</w:t>
      </w:r>
    </w:p>
    <w:p w14:paraId="08B2E869" w14:textId="77777777" w:rsidR="001D0F6A" w:rsidRDefault="001D0F6A" w:rsidP="001D0F6A">
      <w:pPr>
        <w:pStyle w:val="ListParagraph"/>
        <w:numPr>
          <w:ilvl w:val="0"/>
          <w:numId w:val="5"/>
        </w:numPr>
        <w:jc w:val="both"/>
      </w:pPr>
      <w:r>
        <w:t>Xây dựng phiên bản tiếng Anh chính thức để mở rộng ra thị trường ASEAN.</w:t>
      </w:r>
    </w:p>
    <w:p w14:paraId="528AAEA1" w14:textId="77777777" w:rsidR="001D0F6A" w:rsidRDefault="001D0F6A" w:rsidP="001D0F6A">
      <w:pPr>
        <w:pStyle w:val="Heading3"/>
        <w:rPr>
          <w:rFonts w:hint="eastAsia"/>
        </w:rPr>
      </w:pPr>
      <w:bookmarkStart w:id="219" w:name="_Toc231667586"/>
      <w:bookmarkStart w:id="220" w:name="_Toc231727624"/>
      <w:r>
        <w:lastRenderedPageBreak/>
        <w:t>5.4.3. Dài hạn (2028+)</w:t>
      </w:r>
      <w:bookmarkEnd w:id="219"/>
      <w:bookmarkEnd w:id="220"/>
    </w:p>
    <w:p w14:paraId="2D5A2FF4" w14:textId="77777777" w:rsidR="001D0F6A" w:rsidRDefault="001D0F6A" w:rsidP="001D0F6A">
      <w:pPr>
        <w:pStyle w:val="ListParagraph"/>
        <w:numPr>
          <w:ilvl w:val="0"/>
          <w:numId w:val="5"/>
        </w:numPr>
        <w:jc w:val="both"/>
      </w:pPr>
      <w:r>
        <w:t>Mô hình phát hiện deepfake tiếng Việt riêng: dataset thu thập từ quá trình vận hành DEEPFENSE (với đồng ý của người dùng), fine-tune mô hình nhẹ chạy được trong browser (ONNX).</w:t>
      </w:r>
    </w:p>
    <w:p w14:paraId="77EE78D5" w14:textId="77777777" w:rsidR="001D0F6A" w:rsidRDefault="001D0F6A" w:rsidP="001D0F6A">
      <w:pPr>
        <w:pStyle w:val="ListParagraph"/>
        <w:numPr>
          <w:ilvl w:val="0"/>
          <w:numId w:val="5"/>
        </w:numPr>
        <w:jc w:val="both"/>
      </w:pPr>
      <w:r>
        <w:t>Hợp tác Bộ Công an / NCSC để chia sẻ dữ liệu về các dạng deepfake mới xuất hiện và cập nhật nội dung giáo dục theo thời gian thực.</w:t>
      </w:r>
    </w:p>
    <w:p w14:paraId="129E7160" w14:textId="77777777" w:rsidR="001D0F6A" w:rsidRDefault="001D0F6A" w:rsidP="001D0F6A">
      <w:pPr>
        <w:pStyle w:val="ListParagraph"/>
        <w:numPr>
          <w:ilvl w:val="0"/>
          <w:numId w:val="5"/>
        </w:numPr>
        <w:jc w:val="both"/>
      </w:pPr>
      <w:r>
        <w:t>Chiến lược monetization bền vững: gói "Enterprise" cho doanh nghiệp (báo cáo tập thể, deploy nội bộ), tài trợ từ ngân hàng/tổ chức quan tâm giáo dục khách hàng, giữ nguyên miễn phí cho cá nhân.</w:t>
      </w:r>
    </w:p>
    <w:p w14:paraId="63703C3A" w14:textId="77777777" w:rsidR="001D0F6A" w:rsidRDefault="001D0F6A" w:rsidP="001D0F6A">
      <w:pPr>
        <w:pStyle w:val="Heading2"/>
      </w:pPr>
      <w:bookmarkStart w:id="221" w:name="_Toc231667587"/>
      <w:bookmarkStart w:id="222" w:name="_Toc231727625"/>
      <w:r>
        <w:t>5.5. Bài học rút ra trong quá trình phát triển</w:t>
      </w:r>
      <w:bookmarkEnd w:id="221"/>
      <w:bookmarkEnd w:id="222"/>
    </w:p>
    <w:p w14:paraId="63C35A6E" w14:textId="77777777" w:rsidR="001D0F6A" w:rsidRDefault="001D0F6A" w:rsidP="001D0F6A">
      <w:pPr>
        <w:pStyle w:val="Heading3"/>
        <w:rPr>
          <w:rFonts w:hint="eastAsia"/>
        </w:rPr>
      </w:pPr>
      <w:bookmarkStart w:id="223" w:name="_Toc231667588"/>
      <w:bookmarkStart w:id="224" w:name="_Toc231727626"/>
      <w:r>
        <w:t>5.5.1. Bài học kỹ thuật</w:t>
      </w:r>
      <w:bookmarkEnd w:id="223"/>
      <w:bookmarkEnd w:id="224"/>
    </w:p>
    <w:p w14:paraId="5871143D" w14:textId="77777777" w:rsidR="001D0F6A" w:rsidRDefault="001D0F6A" w:rsidP="001D0F6A">
      <w:pPr>
        <w:ind w:firstLine="720"/>
        <w:jc w:val="both"/>
      </w:pPr>
      <w:r>
        <w:t>Ba bài học kỹ thuật quan trọng nhất qua 16 tuần: (1) Prompt Engineering cần được đối xử như code thực sự — phiên bản hóa (version control), kiểm thử có hệ thống (test cases), và rollback rõ ràng. Phiên bản prompt v03 của AI Tutor gây ra "bịa" thông tin khá nghiêm trọng — nếu không có git history với message "prompt: v03 — thêm boundary chủ đề", việc rollback sẽ rất khó. (2) Idempotency không phải tính năng ưu tiên — là yêu cầu bắt buộc. Lỗ hổng double-spending phát hiện ở tuần 9 (server chấp nhận source field từ client không kiểm tra whitelist) nhắc nhở rằng trust no client input là nguyên tắc không có ngoại lệ. (3) Chi phí "free tier" thực ra không free về mặt thiết kế — cần đầu tư nhiều công sức vào cache, quota management và fallback để duy trì trải nghiệm ổn định khi một dịch vụ đạt giới hạn.</w:t>
      </w:r>
    </w:p>
    <w:p w14:paraId="05223FAE" w14:textId="77777777" w:rsidR="001D0F6A" w:rsidRDefault="001D0F6A" w:rsidP="001D0F6A">
      <w:pPr>
        <w:pStyle w:val="Heading3"/>
        <w:rPr>
          <w:rFonts w:hint="eastAsia"/>
        </w:rPr>
      </w:pPr>
      <w:bookmarkStart w:id="225" w:name="_Toc231667589"/>
      <w:bookmarkStart w:id="226" w:name="_Toc231727627"/>
      <w:r>
        <w:t>5.5.2. Bài học về Sản phẩm và Con người</w:t>
      </w:r>
      <w:bookmarkEnd w:id="225"/>
      <w:bookmarkEnd w:id="226"/>
    </w:p>
    <w:p w14:paraId="0DF1AFAF" w14:textId="77777777" w:rsidR="001D0F6A" w:rsidRDefault="001D0F6A" w:rsidP="001D0F6A">
      <w:pPr>
        <w:ind w:firstLine="720"/>
        <w:jc w:val="both"/>
      </w:pPr>
      <w:r>
        <w:t>Quan trọng không kém bài học kỹ thuật: (1) Người dùng không đọc hướng dẫn — họ nhấn vào mọi thứ và kỳ vọng được hướng dẫn tự nhiên. Việc redesign onboarding nhiều lần cho đến khi người dùng mới không còn bị "lạc" ở bước đầu tiên là thời gian đầu tư xứng đáng nhất của cả dự án. (2) "Ưu tiên" thực sự có nghĩa là nói "Không" — nhóm đã từng suýt build leaderboard cho Challenge Mode vì nghe "hay" về mặt gamification, nhưng sau khi phân tích kỹ hơn về tác động tiêu cực lên trải nghiệm người học, quyết định "không build" được đưa ra và giữ vững. (3) Làm việc nhóm 4 người hiệu quả đòi hỏi rõ ràng về ranh giới trách nhiệm — không phải "ai làm cũng được" mà là phân công cụ thể từng mảng, review chéo, và giữ communication channel mở mọi lúc.</w:t>
      </w:r>
    </w:p>
    <w:p w14:paraId="0BED8C44" w14:textId="77777777" w:rsidR="001D0F6A" w:rsidRDefault="001D0F6A" w:rsidP="001D0F6A">
      <w:pPr>
        <w:pStyle w:val="Heading2"/>
      </w:pPr>
      <w:bookmarkStart w:id="227" w:name="_Toc231667590"/>
      <w:bookmarkStart w:id="228" w:name="_Toc231727628"/>
      <w:r>
        <w:t>5.7. Lời kết</w:t>
      </w:r>
      <w:bookmarkEnd w:id="227"/>
      <w:bookmarkEnd w:id="228"/>
    </w:p>
    <w:p w14:paraId="332ACF51" w14:textId="77777777" w:rsidR="001D0F6A" w:rsidRDefault="001D0F6A" w:rsidP="001D0F6A">
      <w:pPr>
        <w:ind w:firstLine="720"/>
        <w:jc w:val="both"/>
      </w:pPr>
      <w:r>
        <w:t>Khi nhìn lại 16 tuần phát triển, điều nhóm tự hào nhất không phải là số dòng code hay tính năng đã xây — mà là những khoảnh khắc mà sản phẩm thực sự tạo ra sự khác biệt trong cuộc sống người dùng. Câu chuyện "bố em không chuyển khoản 50 triệu cho kẻ giả con" là minh chứng cho điều đó. Trong thế giới mà AI có thể tái tạo bất kỳ ai, nói bất kỳ điều gì, với chất lượng ngày càng hoàn hảo, kỹ năng nhận diện và tư duy phản biện của con người là lớp phòng thủ cuối cùng không thể bị AI vượt qua. DEEPFENSE chỉ là một đóng góp nhỏ vào việc xây dựng lớp phòng thủ đó cho cộng đồng Việt Nam — nhưng nhóm tin rằng mỗi người dùng được trang bị kiến thức là một bước tiến không nhỏ theo hướng đúng. Hành trình này chưa kết thúc.</w:t>
      </w:r>
    </w:p>
    <w:p w14:paraId="5E28F4E7" w14:textId="77777777" w:rsidR="001D0F6A" w:rsidRDefault="001D0F6A" w:rsidP="001D0F6A">
      <w:pPr>
        <w:pStyle w:val="Heading1"/>
      </w:pPr>
      <w:bookmarkStart w:id="229" w:name="_Toc231667591"/>
      <w:bookmarkStart w:id="230" w:name="_Toc231727629"/>
      <w:r>
        <w:lastRenderedPageBreak/>
        <w:t>TÀI LIỆU THAM KHẢO</w:t>
      </w:r>
      <w:bookmarkEnd w:id="229"/>
      <w:bookmarkEnd w:id="230"/>
    </w:p>
    <w:p w14:paraId="64483575" w14:textId="77777777" w:rsidR="001D0F6A" w:rsidRDefault="001D0F6A" w:rsidP="001D0F6A">
      <w:pPr>
        <w:jc w:val="both"/>
      </w:pPr>
      <w:r>
        <w:t>I. Văn bản pháp luật và báo cáo Việt Nam</w:t>
      </w:r>
    </w:p>
    <w:p w14:paraId="4137A6CA" w14:textId="77777777" w:rsidR="001D0F6A" w:rsidRDefault="001D0F6A" w:rsidP="001D0F6A">
      <w:pPr>
        <w:pStyle w:val="ListParagraph"/>
        <w:numPr>
          <w:ilvl w:val="0"/>
          <w:numId w:val="5"/>
        </w:numPr>
        <w:jc w:val="both"/>
      </w:pPr>
      <w:r>
        <w:t>[1] Bộ Công an, "Cảnh báo lừa đảo sử dụng công nghệ Deepfake giả mạo video call", Cổng thông tin điện tử Bộ Công an, 2024.</w:t>
      </w:r>
    </w:p>
    <w:p w14:paraId="0F0672B2" w14:textId="77777777" w:rsidR="001D0F6A" w:rsidRDefault="001D0F6A" w:rsidP="001D0F6A">
      <w:pPr>
        <w:pStyle w:val="ListParagraph"/>
        <w:numPr>
          <w:ilvl w:val="0"/>
          <w:numId w:val="5"/>
        </w:numPr>
        <w:jc w:val="both"/>
      </w:pPr>
      <w:r>
        <w:t>[2] Trung tâm Giám sát An toàn không gian mạng quốc gia (NCSC), "Báo cáo thường niên An toàn thông tin mạng Việt Nam 2024", 2024.</w:t>
      </w:r>
    </w:p>
    <w:p w14:paraId="056ACBF1" w14:textId="77777777" w:rsidR="001D0F6A" w:rsidRDefault="001D0F6A" w:rsidP="001D0F6A">
      <w:pPr>
        <w:pStyle w:val="ListParagraph"/>
        <w:numPr>
          <w:ilvl w:val="0"/>
          <w:numId w:val="5"/>
        </w:numPr>
        <w:jc w:val="both"/>
      </w:pPr>
      <w:r>
        <w:t>[3] Chính phủ Việt Nam, "Nghị định số 13/2023/NĐ-CP về bảo vệ dữ liệu cá nhân", 2023.</w:t>
      </w:r>
    </w:p>
    <w:p w14:paraId="6D1E95A5" w14:textId="77777777" w:rsidR="001D0F6A" w:rsidRDefault="001D0F6A" w:rsidP="001D0F6A">
      <w:pPr>
        <w:jc w:val="both"/>
      </w:pPr>
      <w:r>
        <w:t>II. Công trình khoa học</w:t>
      </w:r>
    </w:p>
    <w:p w14:paraId="495FC484" w14:textId="77777777" w:rsidR="001D0F6A" w:rsidRDefault="001D0F6A" w:rsidP="001D0F6A">
      <w:pPr>
        <w:pStyle w:val="ListParagraph"/>
        <w:numPr>
          <w:ilvl w:val="0"/>
          <w:numId w:val="5"/>
        </w:numPr>
        <w:jc w:val="both"/>
      </w:pPr>
      <w:r>
        <w:t>[6] Goodfellow, I. et al. (2014). "Generative Adversarial Networks". NeurIPS 2014.</w:t>
      </w:r>
    </w:p>
    <w:p w14:paraId="7A02D33E" w14:textId="77777777" w:rsidR="001D0F6A" w:rsidRDefault="001D0F6A" w:rsidP="001D0F6A">
      <w:pPr>
        <w:pStyle w:val="ListParagraph"/>
        <w:numPr>
          <w:ilvl w:val="0"/>
          <w:numId w:val="5"/>
        </w:numPr>
        <w:jc w:val="both"/>
      </w:pPr>
      <w:r>
        <w:t>[7] Vaswani, A. et al. (2017). "Attention Is All You Need". NeurIPS 2017.</w:t>
      </w:r>
    </w:p>
    <w:p w14:paraId="596EE2D0" w14:textId="77777777" w:rsidR="001D0F6A" w:rsidRDefault="001D0F6A" w:rsidP="001D0F6A">
      <w:pPr>
        <w:pStyle w:val="ListParagraph"/>
        <w:numPr>
          <w:ilvl w:val="0"/>
          <w:numId w:val="5"/>
        </w:numPr>
        <w:jc w:val="both"/>
      </w:pPr>
      <w:r>
        <w:t>[8] Karras, T. et al. (2019). "A Style-Based Generator Architecture for GANs". CVPR 2019.</w:t>
      </w:r>
    </w:p>
    <w:p w14:paraId="0E0037FB" w14:textId="77777777" w:rsidR="001D0F6A" w:rsidRDefault="001D0F6A" w:rsidP="001D0F6A">
      <w:pPr>
        <w:pStyle w:val="ListParagraph"/>
        <w:numPr>
          <w:ilvl w:val="0"/>
          <w:numId w:val="5"/>
        </w:numPr>
        <w:jc w:val="both"/>
      </w:pPr>
      <w:r>
        <w:t>[9] Ho, J. et al. (2020). "Denoising Diffusion Probabilistic Models". NeurIPS 2020.</w:t>
      </w:r>
    </w:p>
    <w:p w14:paraId="397059AC" w14:textId="77777777" w:rsidR="001D0F6A" w:rsidRDefault="001D0F6A" w:rsidP="001D0F6A">
      <w:pPr>
        <w:pStyle w:val="ListParagraph"/>
        <w:numPr>
          <w:ilvl w:val="0"/>
          <w:numId w:val="5"/>
        </w:numPr>
        <w:jc w:val="both"/>
      </w:pPr>
      <w:r>
        <w:t>[10] Rössler, A. et al. (2019). "FaceForensics++: Learning to Detect Manipulated Facial Images". ICCV 2019.</w:t>
      </w:r>
    </w:p>
    <w:p w14:paraId="262CEBE2" w14:textId="77777777" w:rsidR="001D0F6A" w:rsidRDefault="001D0F6A" w:rsidP="001D0F6A">
      <w:pPr>
        <w:pStyle w:val="ListParagraph"/>
        <w:numPr>
          <w:ilvl w:val="0"/>
          <w:numId w:val="5"/>
        </w:numPr>
        <w:jc w:val="both"/>
      </w:pPr>
      <w:r>
        <w:t>[11] Dolhansky, B. et al. (2020). "The DeepFake Detection Challenge (DFDC) Dataset". arXiv:2006.07397.</w:t>
      </w:r>
    </w:p>
    <w:p w14:paraId="2462131F" w14:textId="77777777" w:rsidR="001D0F6A" w:rsidRDefault="001D0F6A" w:rsidP="001D0F6A">
      <w:pPr>
        <w:pStyle w:val="ListParagraph"/>
        <w:numPr>
          <w:ilvl w:val="0"/>
          <w:numId w:val="5"/>
        </w:numPr>
        <w:jc w:val="both"/>
      </w:pPr>
      <w:r>
        <w:t>[12] Yu-kai Chou (2015). "Actionable Gamification: Beyond Points, Badges, and Leaderboards". Octalysis Media.</w:t>
      </w:r>
    </w:p>
    <w:p w14:paraId="618453D1" w14:textId="77777777" w:rsidR="001D0F6A" w:rsidRDefault="001D0F6A" w:rsidP="001D0F6A">
      <w:pPr>
        <w:pStyle w:val="ListParagraph"/>
        <w:numPr>
          <w:ilvl w:val="0"/>
          <w:numId w:val="5"/>
        </w:numPr>
        <w:jc w:val="both"/>
      </w:pPr>
      <w:r>
        <w:t>[13] Deci, E. L. &amp; Ryan, R. M. (1985). "Intrinsic Motivation and Self-Determination in Human Behavior". Springer.</w:t>
      </w:r>
    </w:p>
    <w:p w14:paraId="2C9064AD" w14:textId="77777777" w:rsidR="001D0F6A" w:rsidRDefault="001D0F6A" w:rsidP="001D0F6A">
      <w:pPr>
        <w:pStyle w:val="ListParagraph"/>
        <w:numPr>
          <w:ilvl w:val="0"/>
          <w:numId w:val="5"/>
        </w:numPr>
        <w:jc w:val="both"/>
      </w:pPr>
      <w:r>
        <w:t>[15] Ries, E. (2011). "The Lean Startup". Crown Business.</w:t>
      </w:r>
    </w:p>
    <w:p w14:paraId="3A72FBF7" w14:textId="77777777" w:rsidR="001D0F6A" w:rsidRDefault="001D0F6A" w:rsidP="001D0F6A">
      <w:pPr>
        <w:jc w:val="both"/>
      </w:pPr>
      <w:r>
        <w:t>III. Báo cáo công nghiệp và thống kê</w:t>
      </w:r>
    </w:p>
    <w:p w14:paraId="683918A1" w14:textId="77777777" w:rsidR="001D0F6A" w:rsidRDefault="001D0F6A" w:rsidP="001D0F6A">
      <w:pPr>
        <w:pStyle w:val="ListParagraph"/>
        <w:numPr>
          <w:ilvl w:val="0"/>
          <w:numId w:val="5"/>
        </w:numPr>
        <w:jc w:val="both"/>
      </w:pPr>
      <w:r>
        <w:t>[16] Sumsub (2024). "Identity Fraud Report 2024". https://sumsub.com/research/.</w:t>
      </w:r>
    </w:p>
    <w:p w14:paraId="7172D9E3" w14:textId="77777777" w:rsidR="001D0F6A" w:rsidRDefault="001D0F6A" w:rsidP="001D0F6A">
      <w:pPr>
        <w:pStyle w:val="ListParagraph"/>
        <w:numPr>
          <w:ilvl w:val="0"/>
          <w:numId w:val="5"/>
        </w:numPr>
        <w:jc w:val="both"/>
      </w:pPr>
      <w:r>
        <w:t>[17] World Economic Forum (2025). "Global Cybersecurity Outlook 2025". WEF.</w:t>
      </w:r>
    </w:p>
    <w:p w14:paraId="5E1DCDE7" w14:textId="77777777" w:rsidR="001D0F6A" w:rsidRDefault="001D0F6A" w:rsidP="001D0F6A">
      <w:pPr>
        <w:pStyle w:val="ListParagraph"/>
        <w:numPr>
          <w:ilvl w:val="0"/>
          <w:numId w:val="5"/>
        </w:numPr>
        <w:jc w:val="both"/>
      </w:pPr>
      <w:r>
        <w:t>[18] DataReportal (2024). "Digital 2024: Vietnam". https://datareportal.com.</w:t>
      </w:r>
    </w:p>
    <w:p w14:paraId="3870FB3F" w14:textId="77777777" w:rsidR="001D0F6A" w:rsidRDefault="001D0F6A" w:rsidP="001D0F6A">
      <w:pPr>
        <w:pStyle w:val="ListParagraph"/>
        <w:numPr>
          <w:ilvl w:val="0"/>
          <w:numId w:val="5"/>
        </w:numPr>
        <w:jc w:val="both"/>
      </w:pPr>
      <w:r>
        <w:t>[19] MIT Media Lab (2023). "Detect Fakes User Study". https://detectfakes.media.mit.edu.</w:t>
      </w:r>
    </w:p>
    <w:p w14:paraId="6163820B" w14:textId="77777777" w:rsidR="001D0F6A" w:rsidRDefault="001D0F6A" w:rsidP="001D0F6A">
      <w:pPr>
        <w:jc w:val="both"/>
      </w:pPr>
      <w:r>
        <w:t>IV. Tài liệu công nghệ và API</w:t>
      </w:r>
    </w:p>
    <w:p w14:paraId="4180B7E3" w14:textId="77777777" w:rsidR="001D0F6A" w:rsidRDefault="001D0F6A" w:rsidP="001D0F6A">
      <w:pPr>
        <w:pStyle w:val="ListParagraph"/>
        <w:numPr>
          <w:ilvl w:val="0"/>
          <w:numId w:val="5"/>
        </w:numPr>
        <w:jc w:val="both"/>
      </w:pPr>
      <w:r>
        <w:t>[23] Google (2024). Firebase Documentation. https://firebase.google.com/docs.</w:t>
      </w:r>
    </w:p>
    <w:p w14:paraId="021B5BC8" w14:textId="77777777" w:rsidR="001D0F6A" w:rsidRDefault="001D0F6A" w:rsidP="001D0F6A">
      <w:pPr>
        <w:pStyle w:val="ListParagraph"/>
        <w:numPr>
          <w:ilvl w:val="0"/>
          <w:numId w:val="5"/>
        </w:numPr>
        <w:jc w:val="both"/>
      </w:pPr>
      <w:r>
        <w:t>[24] Vercel (2024). Vercel Documentation. https://vercel.com/docs.</w:t>
      </w:r>
    </w:p>
    <w:p w14:paraId="6E9CB2BD" w14:textId="77777777" w:rsidR="001D0F6A" w:rsidRDefault="001D0F6A" w:rsidP="001D0F6A">
      <w:pPr>
        <w:pStyle w:val="ListParagraph"/>
        <w:numPr>
          <w:ilvl w:val="0"/>
          <w:numId w:val="5"/>
        </w:numPr>
        <w:jc w:val="both"/>
      </w:pPr>
      <w:r>
        <w:t>[25] Google (2024). Gemini API Documentation. https://ai.google.dev/gemini-api/docs.</w:t>
      </w:r>
    </w:p>
    <w:p w14:paraId="0C81E784" w14:textId="77777777" w:rsidR="001D0F6A" w:rsidRDefault="001D0F6A" w:rsidP="001D0F6A">
      <w:pPr>
        <w:pStyle w:val="ListParagraph"/>
        <w:numPr>
          <w:ilvl w:val="0"/>
          <w:numId w:val="5"/>
        </w:numPr>
        <w:jc w:val="both"/>
      </w:pPr>
      <w:r>
        <w:t>[26] VirusTotal (2024). VirusTotal API v3 Documentation. https://docs.virustotal.com.</w:t>
      </w:r>
    </w:p>
    <w:p w14:paraId="6E9B57E4" w14:textId="77777777" w:rsidR="001D0F6A" w:rsidRDefault="001D0F6A" w:rsidP="001D0F6A">
      <w:pPr>
        <w:jc w:val="both"/>
      </w:pPr>
      <w:r>
        <w:t>V. Tiêu chuẩn kỹ thuật</w:t>
      </w:r>
    </w:p>
    <w:p w14:paraId="5887B4B9" w14:textId="77777777" w:rsidR="001D0F6A" w:rsidRDefault="001D0F6A" w:rsidP="001D0F6A">
      <w:pPr>
        <w:pStyle w:val="ListParagraph"/>
        <w:numPr>
          <w:ilvl w:val="0"/>
          <w:numId w:val="5"/>
        </w:numPr>
        <w:jc w:val="both"/>
      </w:pPr>
      <w:r>
        <w:t>[27] OWASP Foundation (2021). "OWASP Top 10 — 2021". https://owasp.org/Top10/.</w:t>
      </w:r>
    </w:p>
    <w:p w14:paraId="692CF073" w14:textId="77777777" w:rsidR="001D0F6A" w:rsidRDefault="001D0F6A" w:rsidP="001D0F6A">
      <w:pPr>
        <w:pStyle w:val="ListParagraph"/>
        <w:numPr>
          <w:ilvl w:val="0"/>
          <w:numId w:val="5"/>
        </w:numPr>
        <w:jc w:val="both"/>
      </w:pPr>
      <w:r>
        <w:t>[28] NIST (2024). "AI 100-4: Reducing Risks Posed by Synthetic Content". NIST.</w:t>
      </w:r>
    </w:p>
    <w:p w14:paraId="7C116469" w14:textId="77777777" w:rsidR="001D0F6A" w:rsidRDefault="001D0F6A" w:rsidP="001D0F6A">
      <w:pPr>
        <w:pStyle w:val="ListParagraph"/>
        <w:numPr>
          <w:ilvl w:val="0"/>
          <w:numId w:val="5"/>
        </w:numPr>
        <w:jc w:val="both"/>
      </w:pPr>
      <w:r>
        <w:t>[29] C2PA (2024). "Content Credentials Technical Specification 2.0". https://c2pa.org.</w:t>
      </w:r>
    </w:p>
    <w:p w14:paraId="4245FAEB" w14:textId="77777777" w:rsidR="001D0F6A" w:rsidRDefault="001D0F6A" w:rsidP="001D0F6A">
      <w:pPr>
        <w:pStyle w:val="ListParagraph"/>
        <w:numPr>
          <w:ilvl w:val="0"/>
          <w:numId w:val="5"/>
        </w:numPr>
        <w:jc w:val="both"/>
      </w:pPr>
      <w:r>
        <w:lastRenderedPageBreak/>
        <w:t>[30] Ethereum Foundation. "EIP-20: Token Standard". https://eips.ethereum.org/EIPS/eip-20.</w:t>
      </w:r>
    </w:p>
    <w:p w14:paraId="11B7DD12" w14:textId="77777777" w:rsidR="001D0F6A" w:rsidRDefault="001D0F6A" w:rsidP="001D0F6A">
      <w:pPr>
        <w:pStyle w:val="Heading1"/>
      </w:pPr>
      <w:bookmarkStart w:id="231" w:name="_Toc231667592"/>
      <w:bookmarkStart w:id="232" w:name="_Toc231727630"/>
      <w:r>
        <w:lastRenderedPageBreak/>
        <w:t>PHỤ LỤC</w:t>
      </w:r>
      <w:bookmarkEnd w:id="231"/>
      <w:bookmarkEnd w:id="232"/>
    </w:p>
    <w:p w14:paraId="55A8AAE5" w14:textId="77777777" w:rsidR="001D0F6A" w:rsidRDefault="001D0F6A" w:rsidP="001D0F6A">
      <w:pPr>
        <w:pStyle w:val="Heading2"/>
      </w:pPr>
      <w:bookmarkStart w:id="233" w:name="_Toc231667593"/>
      <w:bookmarkStart w:id="234" w:name="_Toc231727631"/>
      <w:r>
        <w:t>Phụ lục A. Bảng phân công nhiệm vụ</w:t>
      </w:r>
      <w:bookmarkEnd w:id="233"/>
      <w:bookmarkEnd w:id="234"/>
    </w:p>
    <w:tbl>
      <w:tblPr>
        <w:tblW w:w="876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4A0" w:firstRow="1" w:lastRow="0" w:firstColumn="1" w:lastColumn="0" w:noHBand="0" w:noVBand="1"/>
      </w:tblPr>
      <w:tblGrid>
        <w:gridCol w:w="2022"/>
        <w:gridCol w:w="2826"/>
        <w:gridCol w:w="3912"/>
      </w:tblGrid>
      <w:tr w:rsidR="001D0F6A" w14:paraId="436787AB" w14:textId="77777777" w:rsidTr="00576CB4">
        <w:tc>
          <w:tcPr>
            <w:tcW w:w="2200" w:type="dxa"/>
            <w:shd w:val="clear" w:color="auto" w:fill="D6E0F0"/>
            <w:tcMar>
              <w:top w:w="80" w:type="dxa"/>
              <w:left w:w="120" w:type="dxa"/>
              <w:bottom w:w="80" w:type="dxa"/>
              <w:right w:w="120" w:type="dxa"/>
            </w:tcMar>
          </w:tcPr>
          <w:p w14:paraId="42B0E53D" w14:textId="77777777" w:rsidR="001D0F6A" w:rsidRDefault="001D0F6A" w:rsidP="00576CB4">
            <w:pPr>
              <w:jc w:val="center"/>
              <w:rPr>
                <w:sz w:val="22"/>
              </w:rPr>
            </w:pPr>
            <w:r>
              <w:rPr>
                <w:b/>
                <w:sz w:val="22"/>
              </w:rPr>
              <w:t>Thành viên</w:t>
            </w:r>
          </w:p>
        </w:tc>
        <w:tc>
          <w:tcPr>
            <w:tcW w:w="3200" w:type="dxa"/>
            <w:shd w:val="clear" w:color="auto" w:fill="D6E0F0"/>
            <w:tcMar>
              <w:top w:w="80" w:type="dxa"/>
              <w:left w:w="120" w:type="dxa"/>
              <w:bottom w:w="80" w:type="dxa"/>
              <w:right w:w="120" w:type="dxa"/>
            </w:tcMar>
          </w:tcPr>
          <w:p w14:paraId="17572B08" w14:textId="77777777" w:rsidR="001D0F6A" w:rsidRDefault="001D0F6A" w:rsidP="00576CB4">
            <w:pPr>
              <w:jc w:val="center"/>
              <w:rPr>
                <w:sz w:val="22"/>
              </w:rPr>
            </w:pPr>
            <w:r>
              <w:rPr>
                <w:b/>
                <w:sz w:val="22"/>
              </w:rPr>
              <w:t>Mảng phụ trách chính</w:t>
            </w:r>
          </w:p>
        </w:tc>
        <w:tc>
          <w:tcPr>
            <w:tcW w:w="3360" w:type="dxa"/>
            <w:shd w:val="clear" w:color="auto" w:fill="D6E0F0"/>
            <w:tcMar>
              <w:top w:w="80" w:type="dxa"/>
              <w:left w:w="120" w:type="dxa"/>
              <w:bottom w:w="80" w:type="dxa"/>
              <w:right w:w="120" w:type="dxa"/>
            </w:tcMar>
          </w:tcPr>
          <w:p w14:paraId="061A8B88" w14:textId="77777777" w:rsidR="001D0F6A" w:rsidRDefault="001D0F6A" w:rsidP="00576CB4">
            <w:pPr>
              <w:jc w:val="center"/>
              <w:rPr>
                <w:sz w:val="22"/>
              </w:rPr>
            </w:pPr>
            <w:r>
              <w:rPr>
                <w:b/>
                <w:sz w:val="22"/>
              </w:rPr>
              <w:t>Đóng góp cụ thể</w:t>
            </w:r>
          </w:p>
        </w:tc>
      </w:tr>
      <w:tr w:rsidR="001D0F6A" w14:paraId="394096CD" w14:textId="77777777" w:rsidTr="00576CB4">
        <w:tc>
          <w:tcPr>
            <w:tcW w:w="2200" w:type="dxa"/>
            <w:tcMar>
              <w:top w:w="80" w:type="dxa"/>
              <w:left w:w="120" w:type="dxa"/>
              <w:bottom w:w="80" w:type="dxa"/>
              <w:right w:w="120" w:type="dxa"/>
            </w:tcMar>
          </w:tcPr>
          <w:p w14:paraId="75CC8BDA" w14:textId="0BD15E2C" w:rsidR="001D0F6A" w:rsidRDefault="001D0F6A" w:rsidP="00576CB4">
            <w:pPr>
              <w:jc w:val="both"/>
              <w:rPr>
                <w:sz w:val="22"/>
              </w:rPr>
            </w:pPr>
            <w:r>
              <w:rPr>
                <w:sz w:val="22"/>
              </w:rPr>
              <w:t>Hồ Xuân Nguy</w:t>
            </w:r>
            <w:r w:rsidR="004D0D44">
              <w:rPr>
                <w:sz w:val="22"/>
                <w:lang w:val="en-US"/>
              </w:rPr>
              <w:t>ễn</w:t>
            </w:r>
            <w:r>
              <w:rPr>
                <w:sz w:val="22"/>
              </w:rPr>
              <w:t xml:space="preserve"> (25NS039)</w:t>
            </w:r>
          </w:p>
        </w:tc>
        <w:tc>
          <w:tcPr>
            <w:tcW w:w="3200" w:type="dxa"/>
            <w:tcMar>
              <w:top w:w="80" w:type="dxa"/>
              <w:left w:w="120" w:type="dxa"/>
              <w:bottom w:w="80" w:type="dxa"/>
              <w:right w:w="120" w:type="dxa"/>
            </w:tcMar>
          </w:tcPr>
          <w:p w14:paraId="431E1724" w14:textId="77777777" w:rsidR="001D0F6A" w:rsidRDefault="001D0F6A" w:rsidP="00576CB4">
            <w:pPr>
              <w:jc w:val="both"/>
              <w:rPr>
                <w:sz w:val="22"/>
              </w:rPr>
            </w:pPr>
            <w:r>
              <w:rPr>
                <w:sz w:val="22"/>
              </w:rPr>
              <w:t>Frontend, UX, Academy, AI Tutor</w:t>
            </w:r>
          </w:p>
        </w:tc>
        <w:tc>
          <w:tcPr>
            <w:tcW w:w="3360" w:type="dxa"/>
            <w:tcMar>
              <w:top w:w="80" w:type="dxa"/>
              <w:left w:w="120" w:type="dxa"/>
              <w:bottom w:w="80" w:type="dxa"/>
              <w:right w:w="120" w:type="dxa"/>
            </w:tcMar>
          </w:tcPr>
          <w:p w14:paraId="746A9E1C" w14:textId="77777777" w:rsidR="001D0F6A" w:rsidRDefault="001D0F6A" w:rsidP="00576CB4">
            <w:pPr>
              <w:jc w:val="both"/>
              <w:rPr>
                <w:sz w:val="22"/>
              </w:rPr>
            </w:pPr>
            <w:r>
              <w:rPr>
                <w:sz w:val="22"/>
              </w:rPr>
              <w:t>Design system Minimalist Cyberpunk, trang Home/Challenge/Academy/Tools/Profile, AiChat.tsx với SSE, DPF off-chain UI, biên tập nội dung module 0–3, khảo sát người dùng.</w:t>
            </w:r>
          </w:p>
        </w:tc>
      </w:tr>
      <w:tr w:rsidR="001D0F6A" w14:paraId="12CC0A8C" w14:textId="77777777" w:rsidTr="00576CB4">
        <w:tc>
          <w:tcPr>
            <w:tcW w:w="2200" w:type="dxa"/>
            <w:tcMar>
              <w:top w:w="80" w:type="dxa"/>
              <w:left w:w="120" w:type="dxa"/>
              <w:bottom w:w="80" w:type="dxa"/>
              <w:right w:w="120" w:type="dxa"/>
            </w:tcMar>
          </w:tcPr>
          <w:p w14:paraId="7DE60F69" w14:textId="36B83585" w:rsidR="001D0F6A" w:rsidRDefault="001D0F6A" w:rsidP="00576CB4">
            <w:pPr>
              <w:jc w:val="both"/>
              <w:rPr>
                <w:sz w:val="22"/>
              </w:rPr>
            </w:pPr>
            <w:r>
              <w:rPr>
                <w:sz w:val="22"/>
              </w:rPr>
              <w:t>Nguyễn Nh</w:t>
            </w:r>
            <w:r w:rsidR="00E53FE0">
              <w:rPr>
                <w:sz w:val="22"/>
                <w:lang w:val="en-US"/>
              </w:rPr>
              <w:t>ất</w:t>
            </w:r>
            <w:r>
              <w:rPr>
                <w:sz w:val="22"/>
              </w:rPr>
              <w:t xml:space="preserve"> Huy (25NS020)</w:t>
            </w:r>
          </w:p>
        </w:tc>
        <w:tc>
          <w:tcPr>
            <w:tcW w:w="3200" w:type="dxa"/>
            <w:tcMar>
              <w:top w:w="80" w:type="dxa"/>
              <w:left w:w="120" w:type="dxa"/>
              <w:bottom w:w="80" w:type="dxa"/>
              <w:right w:w="120" w:type="dxa"/>
            </w:tcMar>
          </w:tcPr>
          <w:p w14:paraId="7DEA2048" w14:textId="77777777" w:rsidR="001D0F6A" w:rsidRDefault="001D0F6A" w:rsidP="00576CB4">
            <w:pPr>
              <w:jc w:val="both"/>
              <w:rPr>
                <w:sz w:val="22"/>
              </w:rPr>
            </w:pPr>
            <w:r>
              <w:rPr>
                <w:sz w:val="22"/>
              </w:rPr>
              <w:t>Backend, DPF on-chain, Bảo mật, DevOps</w:t>
            </w:r>
          </w:p>
        </w:tc>
        <w:tc>
          <w:tcPr>
            <w:tcW w:w="3360" w:type="dxa"/>
            <w:tcMar>
              <w:top w:w="80" w:type="dxa"/>
              <w:left w:w="120" w:type="dxa"/>
              <w:bottom w:w="80" w:type="dxa"/>
              <w:right w:w="120" w:type="dxa"/>
            </w:tcMar>
          </w:tcPr>
          <w:p w14:paraId="19E57527" w14:textId="77777777" w:rsidR="001D0F6A" w:rsidRDefault="001D0F6A" w:rsidP="00576CB4">
            <w:pPr>
              <w:jc w:val="both"/>
              <w:rPr>
                <w:sz w:val="22"/>
              </w:rPr>
            </w:pPr>
            <w:r>
              <w:rPr>
                <w:sz w:val="22"/>
              </w:rPr>
              <w:t>Vercel Functions (chat.js, scan-media.js, dpf.js), Firebase config + Security Rules, smart contract ERC-20 Polygon Amoy, k6 load testing, CI/CD pipeline GitHub Actions, Admin Dashboard.</w:t>
            </w:r>
          </w:p>
        </w:tc>
      </w:tr>
      <w:tr w:rsidR="001D0F6A" w14:paraId="37897613" w14:textId="77777777" w:rsidTr="00576CB4">
        <w:tc>
          <w:tcPr>
            <w:tcW w:w="2200" w:type="dxa"/>
            <w:tcMar>
              <w:top w:w="80" w:type="dxa"/>
              <w:left w:w="120" w:type="dxa"/>
              <w:bottom w:w="80" w:type="dxa"/>
              <w:right w:w="120" w:type="dxa"/>
            </w:tcMar>
          </w:tcPr>
          <w:p w14:paraId="38BD6B3C" w14:textId="77777777" w:rsidR="001D0F6A" w:rsidRDefault="001D0F6A" w:rsidP="00576CB4">
            <w:pPr>
              <w:jc w:val="both"/>
              <w:rPr>
                <w:sz w:val="22"/>
              </w:rPr>
            </w:pPr>
            <w:r>
              <w:rPr>
                <w:sz w:val="22"/>
              </w:rPr>
              <w:t>Võ Phan Pháp (25NS045)</w:t>
            </w:r>
          </w:p>
        </w:tc>
        <w:tc>
          <w:tcPr>
            <w:tcW w:w="3200" w:type="dxa"/>
            <w:tcMar>
              <w:top w:w="80" w:type="dxa"/>
              <w:left w:w="120" w:type="dxa"/>
              <w:bottom w:w="80" w:type="dxa"/>
              <w:right w:w="120" w:type="dxa"/>
            </w:tcMar>
          </w:tcPr>
          <w:p w14:paraId="55C7B67C" w14:textId="77777777" w:rsidR="001D0F6A" w:rsidRDefault="001D0F6A" w:rsidP="00576CB4">
            <w:pPr>
              <w:jc w:val="both"/>
              <w:rPr>
                <w:sz w:val="22"/>
              </w:rPr>
            </w:pPr>
            <w:r>
              <w:rPr>
                <w:sz w:val="22"/>
              </w:rPr>
              <w:t>Nội dung Academy, Kiểm thử người dùng</w:t>
            </w:r>
          </w:p>
        </w:tc>
        <w:tc>
          <w:tcPr>
            <w:tcW w:w="3360" w:type="dxa"/>
            <w:tcMar>
              <w:top w:w="80" w:type="dxa"/>
              <w:left w:w="120" w:type="dxa"/>
              <w:bottom w:w="80" w:type="dxa"/>
              <w:right w:w="120" w:type="dxa"/>
            </w:tcMar>
          </w:tcPr>
          <w:p w14:paraId="69B09D25" w14:textId="77777777" w:rsidR="001D0F6A" w:rsidRDefault="001D0F6A" w:rsidP="00576CB4">
            <w:pPr>
              <w:jc w:val="both"/>
              <w:rPr>
                <w:sz w:val="22"/>
              </w:rPr>
            </w:pPr>
            <w:r>
              <w:rPr>
                <w:sz w:val="22"/>
              </w:rPr>
              <w:t>Biên tập module 4–5 và bộ câu hỏi ngân hàng (200+ câu), điều phối 2 đợt beta test (62 người), viết báo cáo khảo sát và phân tích kết quả định tính.</w:t>
            </w:r>
          </w:p>
        </w:tc>
      </w:tr>
      <w:tr w:rsidR="001D0F6A" w14:paraId="213DCDDB" w14:textId="77777777" w:rsidTr="00576CB4">
        <w:tc>
          <w:tcPr>
            <w:tcW w:w="2200" w:type="dxa"/>
            <w:tcMar>
              <w:top w:w="80" w:type="dxa"/>
              <w:left w:w="120" w:type="dxa"/>
              <w:bottom w:w="80" w:type="dxa"/>
              <w:right w:w="120" w:type="dxa"/>
            </w:tcMar>
          </w:tcPr>
          <w:p w14:paraId="2F838461" w14:textId="77777777" w:rsidR="001D0F6A" w:rsidRDefault="001D0F6A" w:rsidP="00576CB4">
            <w:pPr>
              <w:jc w:val="both"/>
              <w:rPr>
                <w:sz w:val="22"/>
              </w:rPr>
            </w:pPr>
            <w:r>
              <w:rPr>
                <w:sz w:val="22"/>
              </w:rPr>
              <w:t>Trần Minh Nhất (25NS040)</w:t>
            </w:r>
          </w:p>
        </w:tc>
        <w:tc>
          <w:tcPr>
            <w:tcW w:w="3200" w:type="dxa"/>
            <w:tcMar>
              <w:top w:w="80" w:type="dxa"/>
              <w:left w:w="120" w:type="dxa"/>
              <w:bottom w:w="80" w:type="dxa"/>
              <w:right w:w="120" w:type="dxa"/>
            </w:tcMar>
          </w:tcPr>
          <w:p w14:paraId="637A5008" w14:textId="77777777" w:rsidR="001D0F6A" w:rsidRDefault="001D0F6A" w:rsidP="00576CB4">
            <w:pPr>
              <w:jc w:val="both"/>
              <w:rPr>
                <w:sz w:val="22"/>
              </w:rPr>
            </w:pPr>
            <w:r>
              <w:rPr>
                <w:sz w:val="22"/>
              </w:rPr>
              <w:t>Thiết kế đồ họa, Mini Game, Tài liệu</w:t>
            </w:r>
          </w:p>
        </w:tc>
        <w:tc>
          <w:tcPr>
            <w:tcW w:w="3360" w:type="dxa"/>
            <w:tcMar>
              <w:top w:w="80" w:type="dxa"/>
              <w:left w:w="120" w:type="dxa"/>
              <w:bottom w:w="80" w:type="dxa"/>
              <w:right w:w="120" w:type="dxa"/>
            </w:tcMar>
          </w:tcPr>
          <w:p w14:paraId="665D3818" w14:textId="77777777" w:rsidR="001D0F6A" w:rsidRDefault="001D0F6A" w:rsidP="00576CB4">
            <w:pPr>
              <w:jc w:val="both"/>
              <w:rPr>
                <w:sz w:val="22"/>
              </w:rPr>
            </w:pPr>
            <w:r>
              <w:rPr>
                <w:sz w:val="22"/>
              </w:rPr>
              <w:t>Thiết kế UI/UX chi tiết các trang Challenge và MiniGame, xây dựng DeepfakeRunner (canvas arcade game), chuẩn bị bộ media video Challenge 30+ clip, viết tài liệu kỹ thuật (docs/).</w:t>
            </w:r>
          </w:p>
        </w:tc>
      </w:tr>
    </w:tbl>
    <w:p w14:paraId="5B0F1BEE" w14:textId="77777777" w:rsidR="001D0F6A" w:rsidRDefault="001D0F6A" w:rsidP="001D0F6A">
      <w:pPr>
        <w:ind w:firstLine="720"/>
        <w:jc w:val="both"/>
      </w:pPr>
      <w:r>
        <w:t>Tỷ lệ đóng góp ước tính 25–25–25–25. Bốn thành viên review chéo 100% PR trước khi merge.</w:t>
      </w:r>
    </w:p>
    <w:p w14:paraId="6DAF5D56" w14:textId="77777777" w:rsidR="001D0F6A" w:rsidRDefault="001D0F6A" w:rsidP="001D0F6A">
      <w:pPr>
        <w:pStyle w:val="Heading2"/>
      </w:pPr>
      <w:bookmarkStart w:id="235" w:name="_Toc231667594"/>
      <w:bookmarkStart w:id="236" w:name="_Toc231727632"/>
      <w:r>
        <w:t>Phụ lục B. Link sản phẩm và Tài nguyên trực tuyến</w:t>
      </w:r>
      <w:bookmarkEnd w:id="235"/>
      <w:bookmarkEnd w:id="236"/>
    </w:p>
    <w:p w14:paraId="7B9CB150" w14:textId="77777777" w:rsidR="001D0F6A" w:rsidRDefault="001D0F6A" w:rsidP="001D0F6A">
      <w:pPr>
        <w:pStyle w:val="ListParagraph"/>
        <w:numPr>
          <w:ilvl w:val="0"/>
          <w:numId w:val="5"/>
        </w:numPr>
        <w:jc w:val="both"/>
      </w:pPr>
      <w:r>
        <w:t>Website chính: https://deepfense.online</w:t>
      </w:r>
    </w:p>
    <w:p w14:paraId="454B3AAE" w14:textId="77777777" w:rsidR="001D0F6A" w:rsidRDefault="001D0F6A" w:rsidP="001D0F6A">
      <w:pPr>
        <w:pStyle w:val="ListParagraph"/>
        <w:numPr>
          <w:ilvl w:val="0"/>
          <w:numId w:val="5"/>
        </w:numPr>
        <w:jc w:val="both"/>
      </w:pPr>
      <w:r>
        <w:t>Mã nguồn (GitHub): https://github.com/youhideslow28/deepfense (tag: v3.0.0)</w:t>
      </w:r>
    </w:p>
    <w:p w14:paraId="7216FF59" w14:textId="77777777" w:rsidR="001D0F6A" w:rsidRDefault="001D0F6A" w:rsidP="001D0F6A">
      <w:pPr>
        <w:pStyle w:val="ListParagraph"/>
        <w:numPr>
          <w:ilvl w:val="0"/>
          <w:numId w:val="5"/>
        </w:numPr>
        <w:jc w:val="both"/>
      </w:pPr>
      <w:r>
        <w:t>Smart contract (Polygon Amoy): 0xFB5605c397257267C6E90C6224D5F4826A4A742D</w:t>
      </w:r>
    </w:p>
    <w:p w14:paraId="1CEBD471" w14:textId="230E1EF9" w:rsidR="001D0F6A" w:rsidRPr="001D0F6A" w:rsidRDefault="001D0F6A" w:rsidP="001D0F6A">
      <w:pPr>
        <w:pStyle w:val="ListParagraph"/>
        <w:numPr>
          <w:ilvl w:val="0"/>
          <w:numId w:val="5"/>
        </w:numPr>
        <w:jc w:val="both"/>
      </w:pPr>
      <w:r>
        <w:t xml:space="preserve">Email liên hệ: </w:t>
      </w:r>
      <w:hyperlink r:id="rId18" w:history="1">
        <w:r w:rsidRPr="009156E3">
          <w:rPr>
            <w:rStyle w:val="Hyperlink"/>
          </w:rPr>
          <w:t>hello@deepfense.online</w:t>
        </w:r>
      </w:hyperlink>
    </w:p>
    <w:p w14:paraId="214C5626" w14:textId="77777777" w:rsidR="001D0F6A" w:rsidRDefault="001D0F6A" w:rsidP="001D0F6A">
      <w:pPr>
        <w:jc w:val="both"/>
        <w:rPr>
          <w:lang w:val="en-US"/>
        </w:rPr>
      </w:pPr>
    </w:p>
    <w:p w14:paraId="23A8FC9D" w14:textId="77777777" w:rsidR="001D0F6A" w:rsidRDefault="001D0F6A" w:rsidP="001D0F6A">
      <w:pPr>
        <w:jc w:val="both"/>
        <w:rPr>
          <w:lang w:val="en-US"/>
        </w:rPr>
      </w:pPr>
    </w:p>
    <w:p w14:paraId="7F058500" w14:textId="77777777" w:rsidR="001D0F6A" w:rsidRDefault="001D0F6A" w:rsidP="001D0F6A">
      <w:pPr>
        <w:jc w:val="both"/>
        <w:rPr>
          <w:lang w:val="en-US"/>
        </w:rPr>
      </w:pPr>
    </w:p>
    <w:p w14:paraId="4E591D71" w14:textId="77777777" w:rsidR="001D0F6A" w:rsidRDefault="001D0F6A" w:rsidP="001D0F6A">
      <w:pPr>
        <w:jc w:val="both"/>
        <w:rPr>
          <w:lang w:val="en-US"/>
        </w:rPr>
      </w:pPr>
    </w:p>
    <w:p w14:paraId="2B1F4860" w14:textId="77777777" w:rsidR="001D0F6A" w:rsidRDefault="001D0F6A" w:rsidP="001D0F6A">
      <w:pPr>
        <w:jc w:val="both"/>
        <w:rPr>
          <w:lang w:val="en-US"/>
        </w:rPr>
      </w:pPr>
    </w:p>
    <w:p w14:paraId="1C574F92" w14:textId="77777777" w:rsidR="001D0F6A" w:rsidRDefault="001D0F6A" w:rsidP="001D0F6A">
      <w:pPr>
        <w:jc w:val="both"/>
        <w:rPr>
          <w:lang w:val="en-US"/>
        </w:rPr>
      </w:pPr>
    </w:p>
    <w:p w14:paraId="75AEF750" w14:textId="77777777" w:rsidR="001D0F6A" w:rsidRDefault="001D0F6A" w:rsidP="001D0F6A">
      <w:pPr>
        <w:jc w:val="both"/>
        <w:rPr>
          <w:lang w:val="en-US"/>
        </w:rPr>
      </w:pPr>
    </w:p>
    <w:p w14:paraId="28EECE10" w14:textId="77777777" w:rsidR="001D0F6A" w:rsidRDefault="001D0F6A" w:rsidP="001D0F6A">
      <w:pPr>
        <w:jc w:val="both"/>
        <w:rPr>
          <w:lang w:val="en-US"/>
        </w:rPr>
      </w:pPr>
    </w:p>
    <w:p w14:paraId="6018B451" w14:textId="77777777" w:rsidR="001D0F6A" w:rsidRDefault="001D0F6A" w:rsidP="001D0F6A">
      <w:pPr>
        <w:jc w:val="both"/>
        <w:rPr>
          <w:lang w:val="en-US"/>
        </w:rPr>
      </w:pPr>
    </w:p>
    <w:p w14:paraId="57F1FB4A" w14:textId="77777777" w:rsidR="001D0F6A" w:rsidRDefault="001D0F6A" w:rsidP="001D0F6A">
      <w:pPr>
        <w:jc w:val="both"/>
        <w:rPr>
          <w:lang w:val="en-US"/>
        </w:rPr>
      </w:pPr>
    </w:p>
    <w:p w14:paraId="482E8C47" w14:textId="77777777" w:rsidR="007D7EE3" w:rsidRDefault="007D7EE3" w:rsidP="001D0F6A">
      <w:pPr>
        <w:jc w:val="both"/>
        <w:rPr>
          <w:lang w:val="en-US"/>
        </w:rPr>
      </w:pPr>
    </w:p>
    <w:p w14:paraId="6ABF2911" w14:textId="77777777" w:rsidR="007D7EE3" w:rsidRDefault="007D7EE3" w:rsidP="001D0F6A">
      <w:pPr>
        <w:jc w:val="both"/>
        <w:rPr>
          <w:lang w:val="en-US"/>
        </w:rPr>
      </w:pPr>
    </w:p>
    <w:p w14:paraId="20BF27AB" w14:textId="77777777" w:rsidR="007D7EE3" w:rsidRDefault="007D7EE3" w:rsidP="001D0F6A">
      <w:pPr>
        <w:jc w:val="both"/>
        <w:rPr>
          <w:lang w:val="en-US"/>
        </w:rPr>
      </w:pPr>
    </w:p>
    <w:p w14:paraId="4A60E899" w14:textId="77777777" w:rsidR="002015CC" w:rsidRPr="001D0F6A" w:rsidRDefault="002015CC" w:rsidP="001D0F6A">
      <w:pPr>
        <w:jc w:val="both"/>
        <w:rPr>
          <w:lang w:val="en-US"/>
        </w:rPr>
      </w:pPr>
    </w:p>
    <w:p w14:paraId="598EA6D6" w14:textId="792E2063" w:rsidR="001D0F6A" w:rsidRPr="001D0F6A" w:rsidRDefault="001D0F6A" w:rsidP="001D0F6A">
      <w:pPr>
        <w:pStyle w:val="Heading2"/>
        <w:jc w:val="center"/>
        <w:rPr>
          <w:lang w:val="en-US"/>
        </w:rPr>
      </w:pPr>
      <w:bookmarkStart w:id="237" w:name="_Toc231667595"/>
      <w:bookmarkStart w:id="238" w:name="_Toc231727633"/>
      <w:r>
        <w:lastRenderedPageBreak/>
        <w:t>N</w:t>
      </w:r>
      <w:bookmarkEnd w:id="237"/>
      <w:r>
        <w:rPr>
          <w:lang w:val="en-US"/>
        </w:rPr>
        <w:t>HẬN XÉT CỦA GIÁO VIÊN</w:t>
      </w:r>
      <w:bookmarkEnd w:id="238"/>
    </w:p>
    <w:sectPr w:rsidR="001D0F6A" w:rsidRPr="001D0F6A" w:rsidSect="00A17E36">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B9037" w14:textId="77777777" w:rsidR="005A492F" w:rsidRDefault="005A492F">
      <w:r>
        <w:separator/>
      </w:r>
    </w:p>
  </w:endnote>
  <w:endnote w:type="continuationSeparator" w:id="0">
    <w:p w14:paraId="66E0A554" w14:textId="77777777" w:rsidR="005A492F" w:rsidRDefault="005A4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Times New Roman Italic">
    <w:panose1 w:val="00000000000000000000"/>
    <w:charset w:val="00"/>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s new roman">
    <w:altName w:val="Courier New"/>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70755" w14:textId="77777777" w:rsidR="005A492F" w:rsidRDefault="005A492F">
      <w:r>
        <w:separator/>
      </w:r>
    </w:p>
  </w:footnote>
  <w:footnote w:type="continuationSeparator" w:id="0">
    <w:p w14:paraId="1030C3FA" w14:textId="77777777" w:rsidR="005A492F" w:rsidRDefault="005A49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C636D" w14:textId="77777777" w:rsidR="00A17E36" w:rsidRPr="003103C5" w:rsidRDefault="00A17E36" w:rsidP="00010F10">
    <w:pPr>
      <w:tabs>
        <w:tab w:val="left" w:pos="540"/>
      </w:tabs>
      <w:spacing w:line="360" w:lineRule="auto"/>
      <w:ind w:left="-270"/>
      <w:rPr>
        <w:sz w:val="20"/>
        <w:szCs w:val="20"/>
        <w:lang w:val="en-US"/>
      </w:rPr>
    </w:pPr>
    <w:r>
      <w:rPr>
        <w:sz w:val="20"/>
        <w:szCs w:val="20"/>
        <w:lang w:val="en-US"/>
      </w:rPr>
      <w:t>Báo cáo Cuộc thi BWD 2026</w:t>
    </w:r>
    <w:r w:rsidRPr="003103C5">
      <w:rPr>
        <w:sz w:val="20"/>
        <w:szCs w:val="20"/>
        <w:lang w:val="en-US"/>
      </w:rPr>
      <w:t xml:space="preserve">: </w:t>
    </w:r>
    <w:r>
      <w:rPr>
        <w:sz w:val="20"/>
        <w:szCs w:val="20"/>
        <w:lang w:val="en-US"/>
      </w:rPr>
      <w:t>Xây dựng Web huấn luyện nhận dạng Deepfake</w:t>
    </w:r>
    <w:r w:rsidRPr="003103C5">
      <w:rPr>
        <w:sz w:val="20"/>
        <w:szCs w:val="20"/>
        <w:lang w:val="en-US"/>
      </w:rPr>
      <w:t xml:space="preserve"> – DEEPFENSE.AI</w:t>
    </w:r>
  </w:p>
  <w:p w14:paraId="620F30DA" w14:textId="77777777" w:rsidR="00A17E36" w:rsidRDefault="00A17E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25767"/>
    <w:multiLevelType w:val="hybridMultilevel"/>
    <w:tmpl w:val="E51E74C2"/>
    <w:lvl w:ilvl="0" w:tplc="B3FEB854">
      <w:numFmt w:val="bullet"/>
      <w:pStyle w:val="DATNStep2"/>
      <w:lvlText w:val="+"/>
      <w:lvlJc w:val="left"/>
      <w:pPr>
        <w:ind w:left="720" w:hanging="360"/>
      </w:pPr>
      <w:rPr>
        <w:rFonts w:ascii="Times New Roman" w:eastAsia="Times New Roman" w:hAnsi="Times New Roman" w:cs="Times New Roman" w:hint="default"/>
        <w:i/>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AD1B18"/>
    <w:multiLevelType w:val="multilevel"/>
    <w:tmpl w:val="68783416"/>
    <w:lvl w:ilvl="0">
      <w:start w:val="1"/>
      <w:numFmt w:val="decimal"/>
      <w:pStyle w:val="DATNH1"/>
      <w:suff w:val="space"/>
      <w:lvlText w:val="CHAPTER %1."/>
      <w:lvlJc w:val="left"/>
      <w:pPr>
        <w:ind w:left="357" w:hanging="357"/>
      </w:pPr>
      <w:rPr>
        <w:rFonts w:ascii="Times New Roman Bold" w:hAnsi="Times New Roman Bold" w:hint="default"/>
        <w:b/>
        <w:i w:val="0"/>
        <w:sz w:val="30"/>
      </w:rPr>
    </w:lvl>
    <w:lvl w:ilvl="1">
      <w:start w:val="1"/>
      <w:numFmt w:val="decimal"/>
      <w:pStyle w:val="DATNH2"/>
      <w:suff w:val="space"/>
      <w:lvlText w:val="%1.%2."/>
      <w:lvlJc w:val="left"/>
      <w:pPr>
        <w:ind w:left="357" w:hanging="357"/>
      </w:pPr>
      <w:rPr>
        <w:rFonts w:ascii="Times New Roman Bold" w:hAnsi="Times New Roman Bold" w:hint="default"/>
        <w:b/>
        <w:i w:val="0"/>
        <w:sz w:val="26"/>
      </w:rPr>
    </w:lvl>
    <w:lvl w:ilvl="2">
      <w:start w:val="1"/>
      <w:numFmt w:val="decimal"/>
      <w:pStyle w:val="DATNH3"/>
      <w:suff w:val="space"/>
      <w:lvlText w:val="%1.%2.%3. "/>
      <w:lvlJc w:val="left"/>
      <w:pPr>
        <w:ind w:left="357" w:hanging="357"/>
      </w:pPr>
      <w:rPr>
        <w:rFonts w:ascii="Times New Roman Bold" w:hAnsi="Times New Roman Bold" w:hint="default"/>
        <w:b/>
        <w:i w:val="0"/>
        <w:sz w:val="26"/>
      </w:rPr>
    </w:lvl>
    <w:lvl w:ilvl="3">
      <w:start w:val="1"/>
      <w:numFmt w:val="decimal"/>
      <w:pStyle w:val="DATNH4"/>
      <w:suff w:val="space"/>
      <w:lvlText w:val="%1.%2.%3.%4. "/>
      <w:lvlJc w:val="left"/>
      <w:pPr>
        <w:ind w:left="0" w:firstLine="0"/>
      </w:pPr>
      <w:rPr>
        <w:rFonts w:ascii="Times New Roman Italic" w:hAnsi="Times New Roman Italic" w:hint="default"/>
        <w:b w:val="0"/>
        <w:i/>
        <w:sz w:val="26"/>
      </w:rPr>
    </w:lvl>
    <w:lvl w:ilvl="4">
      <w:start w:val="1"/>
      <w:numFmt w:val="decimal"/>
      <w:suff w:val="space"/>
      <w:lvlText w:val="Hình %1.%5."/>
      <w:lvlJc w:val="center"/>
      <w:pPr>
        <w:ind w:left="720" w:hanging="363"/>
      </w:pPr>
      <w:rPr>
        <w:rFonts w:ascii="Times New Roman Italic" w:hAnsi="Times New Roman Italic" w:hint="default"/>
        <w:b w:val="0"/>
        <w:i/>
        <w:sz w:val="26"/>
      </w:rPr>
    </w:lvl>
    <w:lvl w:ilvl="5">
      <w:start w:val="1"/>
      <w:numFmt w:val="decimal"/>
      <w:suff w:val="space"/>
      <w:lvlText w:val="Bảng %1.%6."/>
      <w:lvlJc w:val="center"/>
      <w:pPr>
        <w:ind w:left="720" w:hanging="363"/>
      </w:pPr>
      <w:rPr>
        <w:rFonts w:ascii="Times New Roman Italic" w:hAnsi="Times New Roman Italic" w:hint="default"/>
        <w:b w:val="0"/>
        <w:i/>
        <w:sz w:val="26"/>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37E048CA"/>
    <w:multiLevelType w:val="hybridMultilevel"/>
    <w:tmpl w:val="3CD8BB96"/>
    <w:lvl w:ilvl="0" w:tplc="0FD82D56">
      <w:start w:val="1"/>
      <w:numFmt w:val="bullet"/>
      <w:pStyle w:val="Step1"/>
      <w:lvlText w:val="-"/>
      <w:lvlJc w:val="left"/>
      <w:pPr>
        <w:ind w:left="717"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3D151A96"/>
    <w:multiLevelType w:val="hybridMultilevel"/>
    <w:tmpl w:val="F13627B2"/>
    <w:lvl w:ilvl="0" w:tplc="FFFFFFFF">
      <w:start w:val="1"/>
      <w:numFmt w:val="decimal"/>
      <w:lvlText w:val="[%1]. "/>
      <w:lvlJc w:val="left"/>
      <w:pPr>
        <w:ind w:left="1440" w:hanging="360"/>
      </w:pPr>
      <w:rPr>
        <w:rFonts w:ascii="Times New Roman" w:hAnsi="Times New Roman" w:hint="default"/>
        <w:b w:val="0"/>
        <w:i w:val="0"/>
        <w:sz w:val="26"/>
      </w:rPr>
    </w:lvl>
    <w:lvl w:ilvl="1" w:tplc="2612D9E8">
      <w:start w:val="1"/>
      <w:numFmt w:val="decimal"/>
      <w:pStyle w:val="Tailieuthamkhao"/>
      <w:lvlText w:val="[%2]. "/>
      <w:lvlJc w:val="left"/>
      <w:pPr>
        <w:ind w:left="1440" w:hanging="360"/>
      </w:pPr>
      <w:rPr>
        <w:rFonts w:ascii="Times New Roman" w:hAnsi="Times New Roman" w:hint="default"/>
        <w:b w:val="0"/>
        <w:i w:val="0"/>
        <w:sz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56256A3"/>
    <w:multiLevelType w:val="hybridMultilevel"/>
    <w:tmpl w:val="DF38FC94"/>
    <w:lvl w:ilvl="0" w:tplc="3F865442">
      <w:start w:val="1"/>
      <w:numFmt w:val="bullet"/>
      <w:lvlText w:val="-"/>
      <w:lvlJc w:val="left"/>
      <w:pPr>
        <w:ind w:left="720" w:hanging="360"/>
      </w:pPr>
    </w:lvl>
    <w:lvl w:ilvl="1" w:tplc="C4605142">
      <w:start w:val="1"/>
      <w:numFmt w:val="bullet"/>
      <w:lvlText w:val="-"/>
      <w:lvlJc w:val="left"/>
      <w:pPr>
        <w:ind w:left="1440" w:hanging="360"/>
      </w:pPr>
    </w:lvl>
    <w:lvl w:ilvl="2" w:tplc="CEA66ED4">
      <w:numFmt w:val="decimal"/>
      <w:lvlText w:val=""/>
      <w:lvlJc w:val="left"/>
    </w:lvl>
    <w:lvl w:ilvl="3" w:tplc="27A670FE">
      <w:numFmt w:val="decimal"/>
      <w:lvlText w:val=""/>
      <w:lvlJc w:val="left"/>
    </w:lvl>
    <w:lvl w:ilvl="4" w:tplc="2D9C42D8">
      <w:numFmt w:val="decimal"/>
      <w:lvlText w:val=""/>
      <w:lvlJc w:val="left"/>
    </w:lvl>
    <w:lvl w:ilvl="5" w:tplc="A80EA64E">
      <w:numFmt w:val="decimal"/>
      <w:lvlText w:val=""/>
      <w:lvlJc w:val="left"/>
    </w:lvl>
    <w:lvl w:ilvl="6" w:tplc="6ED6A8D2">
      <w:numFmt w:val="decimal"/>
      <w:lvlText w:val=""/>
      <w:lvlJc w:val="left"/>
    </w:lvl>
    <w:lvl w:ilvl="7" w:tplc="178A5BE4">
      <w:numFmt w:val="decimal"/>
      <w:lvlText w:val=""/>
      <w:lvlJc w:val="left"/>
    </w:lvl>
    <w:lvl w:ilvl="8" w:tplc="B07AB810">
      <w:numFmt w:val="decimal"/>
      <w:lvlText w:val=""/>
      <w:lvlJc w:val="left"/>
    </w:lvl>
  </w:abstractNum>
  <w:abstractNum w:abstractNumId="5" w15:restartNumberingAfterBreak="0">
    <w:nsid w:val="56EF5459"/>
    <w:multiLevelType w:val="hybridMultilevel"/>
    <w:tmpl w:val="3B741E4E"/>
    <w:lvl w:ilvl="0" w:tplc="28DE53C8">
      <w:start w:val="1"/>
      <w:numFmt w:val="bullet"/>
      <w:pStyle w:val="Bullet3"/>
      <w:lvlText w:val=""/>
      <w:lvlJc w:val="left"/>
      <w:pPr>
        <w:ind w:left="1560" w:hanging="360"/>
      </w:pPr>
      <w:rPr>
        <w:rFonts w:ascii="Wingdings" w:hAnsi="Wingdings" w:hint="default"/>
      </w:rPr>
    </w:lvl>
    <w:lvl w:ilvl="1" w:tplc="042A0003" w:tentative="1">
      <w:start w:val="1"/>
      <w:numFmt w:val="bullet"/>
      <w:lvlText w:val="o"/>
      <w:lvlJc w:val="left"/>
      <w:pPr>
        <w:ind w:left="2280" w:hanging="360"/>
      </w:pPr>
      <w:rPr>
        <w:rFonts w:ascii="Courier New" w:hAnsi="Courier New" w:cs="Courier New" w:hint="default"/>
      </w:rPr>
    </w:lvl>
    <w:lvl w:ilvl="2" w:tplc="042A0005" w:tentative="1">
      <w:start w:val="1"/>
      <w:numFmt w:val="bullet"/>
      <w:lvlText w:val=""/>
      <w:lvlJc w:val="left"/>
      <w:pPr>
        <w:ind w:left="3000" w:hanging="360"/>
      </w:pPr>
      <w:rPr>
        <w:rFonts w:ascii="Wingdings" w:hAnsi="Wingdings" w:hint="default"/>
      </w:rPr>
    </w:lvl>
    <w:lvl w:ilvl="3" w:tplc="042A0001" w:tentative="1">
      <w:start w:val="1"/>
      <w:numFmt w:val="bullet"/>
      <w:lvlText w:val=""/>
      <w:lvlJc w:val="left"/>
      <w:pPr>
        <w:ind w:left="3720" w:hanging="360"/>
      </w:pPr>
      <w:rPr>
        <w:rFonts w:ascii="Symbol" w:hAnsi="Symbol" w:hint="default"/>
      </w:rPr>
    </w:lvl>
    <w:lvl w:ilvl="4" w:tplc="042A0003" w:tentative="1">
      <w:start w:val="1"/>
      <w:numFmt w:val="bullet"/>
      <w:lvlText w:val="o"/>
      <w:lvlJc w:val="left"/>
      <w:pPr>
        <w:ind w:left="4440" w:hanging="360"/>
      </w:pPr>
      <w:rPr>
        <w:rFonts w:ascii="Courier New" w:hAnsi="Courier New" w:cs="Courier New" w:hint="default"/>
      </w:rPr>
    </w:lvl>
    <w:lvl w:ilvl="5" w:tplc="042A0005" w:tentative="1">
      <w:start w:val="1"/>
      <w:numFmt w:val="bullet"/>
      <w:lvlText w:val=""/>
      <w:lvlJc w:val="left"/>
      <w:pPr>
        <w:ind w:left="5160" w:hanging="360"/>
      </w:pPr>
      <w:rPr>
        <w:rFonts w:ascii="Wingdings" w:hAnsi="Wingdings" w:hint="default"/>
      </w:rPr>
    </w:lvl>
    <w:lvl w:ilvl="6" w:tplc="042A0001" w:tentative="1">
      <w:start w:val="1"/>
      <w:numFmt w:val="bullet"/>
      <w:lvlText w:val=""/>
      <w:lvlJc w:val="left"/>
      <w:pPr>
        <w:ind w:left="5880" w:hanging="360"/>
      </w:pPr>
      <w:rPr>
        <w:rFonts w:ascii="Symbol" w:hAnsi="Symbol" w:hint="default"/>
      </w:rPr>
    </w:lvl>
    <w:lvl w:ilvl="7" w:tplc="042A0003" w:tentative="1">
      <w:start w:val="1"/>
      <w:numFmt w:val="bullet"/>
      <w:lvlText w:val="o"/>
      <w:lvlJc w:val="left"/>
      <w:pPr>
        <w:ind w:left="6600" w:hanging="360"/>
      </w:pPr>
      <w:rPr>
        <w:rFonts w:ascii="Courier New" w:hAnsi="Courier New" w:cs="Courier New" w:hint="default"/>
      </w:rPr>
    </w:lvl>
    <w:lvl w:ilvl="8" w:tplc="042A0005" w:tentative="1">
      <w:start w:val="1"/>
      <w:numFmt w:val="bullet"/>
      <w:lvlText w:val=""/>
      <w:lvlJc w:val="left"/>
      <w:pPr>
        <w:ind w:left="7320" w:hanging="360"/>
      </w:pPr>
      <w:rPr>
        <w:rFonts w:ascii="Wingdings" w:hAnsi="Wingdings" w:hint="default"/>
      </w:rPr>
    </w:lvl>
  </w:abstractNum>
  <w:abstractNum w:abstractNumId="6" w15:restartNumberingAfterBreak="0">
    <w:nsid w:val="5BAC1107"/>
    <w:multiLevelType w:val="hybridMultilevel"/>
    <w:tmpl w:val="2446EC4C"/>
    <w:lvl w:ilvl="0" w:tplc="AC4EC2C8">
      <w:start w:val="1"/>
      <w:numFmt w:val="bullet"/>
      <w:pStyle w:val="Step2"/>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FFFD62B"/>
    <w:multiLevelType w:val="singleLevel"/>
    <w:tmpl w:val="C0588170"/>
    <w:lvl w:ilvl="0">
      <w:start w:val="1"/>
      <w:numFmt w:val="bullet"/>
      <w:pStyle w:val="Bullet1"/>
      <w:lvlText w:val=""/>
      <w:lvlJc w:val="left"/>
      <w:pPr>
        <w:ind w:left="1080" w:hanging="360"/>
      </w:pPr>
      <w:rPr>
        <w:rFonts w:ascii="Wingdings" w:hAnsi="Wingdings" w:hint="default"/>
      </w:rPr>
    </w:lvl>
  </w:abstractNum>
  <w:abstractNum w:abstractNumId="8" w15:restartNumberingAfterBreak="0">
    <w:nsid w:val="606E3954"/>
    <w:multiLevelType w:val="hybridMultilevel"/>
    <w:tmpl w:val="BCD23A10"/>
    <w:lvl w:ilvl="0" w:tplc="065E84B2">
      <w:start w:val="1"/>
      <w:numFmt w:val="bullet"/>
      <w:pStyle w:val="DATNStep1"/>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EC493F"/>
    <w:multiLevelType w:val="hybridMultilevel"/>
    <w:tmpl w:val="1ADA9F0C"/>
    <w:lvl w:ilvl="0" w:tplc="F8BCEA4E">
      <w:start w:val="1"/>
      <w:numFmt w:val="bullet"/>
      <w:pStyle w:val="Bullet2"/>
      <w:lvlText w:val=""/>
      <w:lvlJc w:val="left"/>
      <w:pPr>
        <w:ind w:left="1460" w:hanging="360"/>
      </w:pPr>
      <w:rPr>
        <w:rFonts w:ascii="Symbol" w:hAnsi="Symbol" w:hint="default"/>
      </w:rPr>
    </w:lvl>
    <w:lvl w:ilvl="1" w:tplc="042A0003" w:tentative="1">
      <w:start w:val="1"/>
      <w:numFmt w:val="bullet"/>
      <w:lvlText w:val="o"/>
      <w:lvlJc w:val="left"/>
      <w:pPr>
        <w:ind w:left="2180" w:hanging="360"/>
      </w:pPr>
      <w:rPr>
        <w:rFonts w:ascii="Courier New" w:hAnsi="Courier New" w:cs="Courier New" w:hint="default"/>
      </w:rPr>
    </w:lvl>
    <w:lvl w:ilvl="2" w:tplc="042A0005" w:tentative="1">
      <w:start w:val="1"/>
      <w:numFmt w:val="bullet"/>
      <w:lvlText w:val=""/>
      <w:lvlJc w:val="left"/>
      <w:pPr>
        <w:ind w:left="2900" w:hanging="360"/>
      </w:pPr>
      <w:rPr>
        <w:rFonts w:ascii="Wingdings" w:hAnsi="Wingdings" w:hint="default"/>
      </w:rPr>
    </w:lvl>
    <w:lvl w:ilvl="3" w:tplc="042A0001" w:tentative="1">
      <w:start w:val="1"/>
      <w:numFmt w:val="bullet"/>
      <w:lvlText w:val=""/>
      <w:lvlJc w:val="left"/>
      <w:pPr>
        <w:ind w:left="3620" w:hanging="360"/>
      </w:pPr>
      <w:rPr>
        <w:rFonts w:ascii="Symbol" w:hAnsi="Symbol" w:hint="default"/>
      </w:rPr>
    </w:lvl>
    <w:lvl w:ilvl="4" w:tplc="042A0003" w:tentative="1">
      <w:start w:val="1"/>
      <w:numFmt w:val="bullet"/>
      <w:lvlText w:val="o"/>
      <w:lvlJc w:val="left"/>
      <w:pPr>
        <w:ind w:left="4340" w:hanging="360"/>
      </w:pPr>
      <w:rPr>
        <w:rFonts w:ascii="Courier New" w:hAnsi="Courier New" w:cs="Courier New" w:hint="default"/>
      </w:rPr>
    </w:lvl>
    <w:lvl w:ilvl="5" w:tplc="042A0005" w:tentative="1">
      <w:start w:val="1"/>
      <w:numFmt w:val="bullet"/>
      <w:lvlText w:val=""/>
      <w:lvlJc w:val="left"/>
      <w:pPr>
        <w:ind w:left="5060" w:hanging="360"/>
      </w:pPr>
      <w:rPr>
        <w:rFonts w:ascii="Wingdings" w:hAnsi="Wingdings" w:hint="default"/>
      </w:rPr>
    </w:lvl>
    <w:lvl w:ilvl="6" w:tplc="042A0001" w:tentative="1">
      <w:start w:val="1"/>
      <w:numFmt w:val="bullet"/>
      <w:lvlText w:val=""/>
      <w:lvlJc w:val="left"/>
      <w:pPr>
        <w:ind w:left="5780" w:hanging="360"/>
      </w:pPr>
      <w:rPr>
        <w:rFonts w:ascii="Symbol" w:hAnsi="Symbol" w:hint="default"/>
      </w:rPr>
    </w:lvl>
    <w:lvl w:ilvl="7" w:tplc="042A0003" w:tentative="1">
      <w:start w:val="1"/>
      <w:numFmt w:val="bullet"/>
      <w:lvlText w:val="o"/>
      <w:lvlJc w:val="left"/>
      <w:pPr>
        <w:ind w:left="6500" w:hanging="360"/>
      </w:pPr>
      <w:rPr>
        <w:rFonts w:ascii="Courier New" w:hAnsi="Courier New" w:cs="Courier New" w:hint="default"/>
      </w:rPr>
    </w:lvl>
    <w:lvl w:ilvl="8" w:tplc="042A0005" w:tentative="1">
      <w:start w:val="1"/>
      <w:numFmt w:val="bullet"/>
      <w:lvlText w:val=""/>
      <w:lvlJc w:val="left"/>
      <w:pPr>
        <w:ind w:left="7220" w:hanging="360"/>
      </w:pPr>
      <w:rPr>
        <w:rFonts w:ascii="Wingdings" w:hAnsi="Wingdings" w:hint="default"/>
      </w:rPr>
    </w:lvl>
  </w:abstractNum>
  <w:abstractNum w:abstractNumId="10" w15:restartNumberingAfterBreak="0">
    <w:nsid w:val="6E202267"/>
    <w:multiLevelType w:val="hybridMultilevel"/>
    <w:tmpl w:val="02361F60"/>
    <w:lvl w:ilvl="0" w:tplc="F3ACD4A4">
      <w:start w:val="1"/>
      <w:numFmt w:val="decimal"/>
      <w:lvlText w:val="%1."/>
      <w:lvlJc w:val="left"/>
      <w:pPr>
        <w:ind w:left="720" w:hanging="360"/>
      </w:pPr>
    </w:lvl>
    <w:lvl w:ilvl="1" w:tplc="5028A926">
      <w:numFmt w:val="decimal"/>
      <w:lvlText w:val=""/>
      <w:lvlJc w:val="left"/>
    </w:lvl>
    <w:lvl w:ilvl="2" w:tplc="99EA43A8">
      <w:numFmt w:val="decimal"/>
      <w:lvlText w:val=""/>
      <w:lvlJc w:val="left"/>
    </w:lvl>
    <w:lvl w:ilvl="3" w:tplc="D8A264F0">
      <w:numFmt w:val="decimal"/>
      <w:lvlText w:val=""/>
      <w:lvlJc w:val="left"/>
    </w:lvl>
    <w:lvl w:ilvl="4" w:tplc="BF44374E">
      <w:numFmt w:val="decimal"/>
      <w:lvlText w:val=""/>
      <w:lvlJc w:val="left"/>
    </w:lvl>
    <w:lvl w:ilvl="5" w:tplc="FAA664B4">
      <w:numFmt w:val="decimal"/>
      <w:lvlText w:val=""/>
      <w:lvlJc w:val="left"/>
    </w:lvl>
    <w:lvl w:ilvl="6" w:tplc="E5AA62CE">
      <w:numFmt w:val="decimal"/>
      <w:lvlText w:val=""/>
      <w:lvlJc w:val="left"/>
    </w:lvl>
    <w:lvl w:ilvl="7" w:tplc="EECCA39A">
      <w:numFmt w:val="decimal"/>
      <w:lvlText w:val=""/>
      <w:lvlJc w:val="left"/>
    </w:lvl>
    <w:lvl w:ilvl="8" w:tplc="F7AABF76">
      <w:numFmt w:val="decimal"/>
      <w:lvlText w:val=""/>
      <w:lvlJc w:val="left"/>
    </w:lvl>
  </w:abstractNum>
  <w:num w:numId="1" w16cid:durableId="1874808169">
    <w:abstractNumId w:val="7"/>
  </w:num>
  <w:num w:numId="2" w16cid:durableId="211232923">
    <w:abstractNumId w:val="1"/>
  </w:num>
  <w:num w:numId="3" w16cid:durableId="1121613976">
    <w:abstractNumId w:val="9"/>
  </w:num>
  <w:num w:numId="4" w16cid:durableId="1414858357">
    <w:abstractNumId w:val="5"/>
  </w:num>
  <w:num w:numId="5" w16cid:durableId="280497356">
    <w:abstractNumId w:val="2"/>
  </w:num>
  <w:num w:numId="6" w16cid:durableId="1575165266">
    <w:abstractNumId w:val="6"/>
  </w:num>
  <w:num w:numId="7" w16cid:durableId="1547989952">
    <w:abstractNumId w:val="3"/>
  </w:num>
  <w:num w:numId="8" w16cid:durableId="707265181">
    <w:abstractNumId w:val="8"/>
  </w:num>
  <w:num w:numId="9" w16cid:durableId="983780742">
    <w:abstractNumId w:val="0"/>
  </w:num>
  <w:num w:numId="10" w16cid:durableId="1897550918">
    <w:abstractNumId w:val="4"/>
    <w:lvlOverride w:ilvl="0">
      <w:startOverride w:val="1"/>
    </w:lvlOverride>
  </w:num>
  <w:num w:numId="11" w16cid:durableId="1021323256">
    <w:abstractNumId w:val="10"/>
    <w:lvlOverride w:ilvl="0">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attachedTemplate r:id="rId1"/>
  <w:defaultTabStop w:val="418"/>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2ED"/>
    <w:rsid w:val="8D7A11CF"/>
    <w:rsid w:val="8FBDF990"/>
    <w:rsid w:val="935FFB35"/>
    <w:rsid w:val="96BCEE14"/>
    <w:rsid w:val="9BF2D44D"/>
    <w:rsid w:val="9BFFE0DC"/>
    <w:rsid w:val="9EFF87F7"/>
    <w:rsid w:val="9F3B7AF9"/>
    <w:rsid w:val="9F7B8E63"/>
    <w:rsid w:val="9FDFCDE0"/>
    <w:rsid w:val="9FEB2E73"/>
    <w:rsid w:val="9FEF52D5"/>
    <w:rsid w:val="9FFE7C05"/>
    <w:rsid w:val="9FFFD1C5"/>
    <w:rsid w:val="A3F789B8"/>
    <w:rsid w:val="A6FDD4A2"/>
    <w:rsid w:val="A71B5486"/>
    <w:rsid w:val="ABF944B0"/>
    <w:rsid w:val="ACD7ED43"/>
    <w:rsid w:val="ACEFDA08"/>
    <w:rsid w:val="ADF75A57"/>
    <w:rsid w:val="B1FA65B0"/>
    <w:rsid w:val="B43FB018"/>
    <w:rsid w:val="B5779574"/>
    <w:rsid w:val="B5E398F7"/>
    <w:rsid w:val="B5FCD9D3"/>
    <w:rsid w:val="B68F1330"/>
    <w:rsid w:val="B6B5122C"/>
    <w:rsid w:val="B6FF1991"/>
    <w:rsid w:val="B76FD5FB"/>
    <w:rsid w:val="B79F5CD6"/>
    <w:rsid w:val="B7FF5DC3"/>
    <w:rsid w:val="B9778415"/>
    <w:rsid w:val="B9D2ADFF"/>
    <w:rsid w:val="B9FDCC1B"/>
    <w:rsid w:val="BA7318B8"/>
    <w:rsid w:val="BBE3D93A"/>
    <w:rsid w:val="BBEFC935"/>
    <w:rsid w:val="BCF4297B"/>
    <w:rsid w:val="BDBE7946"/>
    <w:rsid w:val="BDDE8B28"/>
    <w:rsid w:val="BE8F4652"/>
    <w:rsid w:val="BEDF5FC4"/>
    <w:rsid w:val="BEDFE340"/>
    <w:rsid w:val="BEEE7E1E"/>
    <w:rsid w:val="BEEFB465"/>
    <w:rsid w:val="BF0B73D7"/>
    <w:rsid w:val="BF7F16A8"/>
    <w:rsid w:val="BF9D192F"/>
    <w:rsid w:val="BF9FE508"/>
    <w:rsid w:val="BFA7ED52"/>
    <w:rsid w:val="BFAF97EA"/>
    <w:rsid w:val="BFBC072B"/>
    <w:rsid w:val="BFBE93BF"/>
    <w:rsid w:val="BFC86F9D"/>
    <w:rsid w:val="BFD7EFB6"/>
    <w:rsid w:val="BFDF48AA"/>
    <w:rsid w:val="BFFAAEC0"/>
    <w:rsid w:val="BFFDDE5F"/>
    <w:rsid w:val="BFFE56B1"/>
    <w:rsid w:val="C7AB535C"/>
    <w:rsid w:val="C7EBCFAD"/>
    <w:rsid w:val="CBF3866F"/>
    <w:rsid w:val="CDFF8EE3"/>
    <w:rsid w:val="CF972411"/>
    <w:rsid w:val="CFB6AAE2"/>
    <w:rsid w:val="CFEFF100"/>
    <w:rsid w:val="CFFF63C7"/>
    <w:rsid w:val="D3DF8ED8"/>
    <w:rsid w:val="D5F37CD7"/>
    <w:rsid w:val="D7BFEBAB"/>
    <w:rsid w:val="D7DC6DBF"/>
    <w:rsid w:val="D7EDFCAF"/>
    <w:rsid w:val="D7EEA259"/>
    <w:rsid w:val="D7EF360A"/>
    <w:rsid w:val="D7FA20E7"/>
    <w:rsid w:val="D7FA6628"/>
    <w:rsid w:val="D7FF5807"/>
    <w:rsid w:val="DABEE346"/>
    <w:rsid w:val="DABFAC0C"/>
    <w:rsid w:val="DBCD32D3"/>
    <w:rsid w:val="DBF75039"/>
    <w:rsid w:val="DBFDF693"/>
    <w:rsid w:val="DBFE7D12"/>
    <w:rsid w:val="DCFE08D4"/>
    <w:rsid w:val="DD3E7541"/>
    <w:rsid w:val="DD7DDED4"/>
    <w:rsid w:val="DDEFC817"/>
    <w:rsid w:val="DDFF0E1E"/>
    <w:rsid w:val="DE5B4716"/>
    <w:rsid w:val="DE7F537F"/>
    <w:rsid w:val="DEDCE81C"/>
    <w:rsid w:val="DF7B2CC1"/>
    <w:rsid w:val="DFB98721"/>
    <w:rsid w:val="DFBEF88C"/>
    <w:rsid w:val="DFCE9F29"/>
    <w:rsid w:val="DFE77DA3"/>
    <w:rsid w:val="DFF367EA"/>
    <w:rsid w:val="DFF53A40"/>
    <w:rsid w:val="DFF79D3A"/>
    <w:rsid w:val="DFFDB7CD"/>
    <w:rsid w:val="E177EDBE"/>
    <w:rsid w:val="E1ACD15C"/>
    <w:rsid w:val="E1EB3CDF"/>
    <w:rsid w:val="E25D8E02"/>
    <w:rsid w:val="E58F27AB"/>
    <w:rsid w:val="E5F13DEB"/>
    <w:rsid w:val="E5FD7FEC"/>
    <w:rsid w:val="E6BBB8A3"/>
    <w:rsid w:val="E7ED4BCD"/>
    <w:rsid w:val="E7EDBAA1"/>
    <w:rsid w:val="E7F7A5EE"/>
    <w:rsid w:val="E9DE3D3F"/>
    <w:rsid w:val="EA3FC81D"/>
    <w:rsid w:val="EA4FB196"/>
    <w:rsid w:val="EA57CDC7"/>
    <w:rsid w:val="EAF30159"/>
    <w:rsid w:val="EAF39DE4"/>
    <w:rsid w:val="EB5BE40C"/>
    <w:rsid w:val="EBF7566A"/>
    <w:rsid w:val="ECDD2818"/>
    <w:rsid w:val="ECFF8496"/>
    <w:rsid w:val="ECFFFF2C"/>
    <w:rsid w:val="EDADA634"/>
    <w:rsid w:val="EDB09EBE"/>
    <w:rsid w:val="EDDB6F9E"/>
    <w:rsid w:val="EDEF1B95"/>
    <w:rsid w:val="EDFF8E93"/>
    <w:rsid w:val="EE3B7B43"/>
    <w:rsid w:val="EE7C7FA9"/>
    <w:rsid w:val="EEC79A10"/>
    <w:rsid w:val="EF2F8D9A"/>
    <w:rsid w:val="EF3E0041"/>
    <w:rsid w:val="EF8EC208"/>
    <w:rsid w:val="EFF71DBB"/>
    <w:rsid w:val="EFF7276D"/>
    <w:rsid w:val="EFF7895B"/>
    <w:rsid w:val="EFF8CB62"/>
    <w:rsid w:val="EFFD102C"/>
    <w:rsid w:val="EFFD132C"/>
    <w:rsid w:val="EFFF3E8A"/>
    <w:rsid w:val="F1F184D1"/>
    <w:rsid w:val="F1F5857E"/>
    <w:rsid w:val="F2FFA8F5"/>
    <w:rsid w:val="F3976DAE"/>
    <w:rsid w:val="F3D68531"/>
    <w:rsid w:val="F4BBBF86"/>
    <w:rsid w:val="F5F798B2"/>
    <w:rsid w:val="F5FCA67C"/>
    <w:rsid w:val="F5FE9142"/>
    <w:rsid w:val="F5FF1071"/>
    <w:rsid w:val="F67FCF2B"/>
    <w:rsid w:val="F6FFF709"/>
    <w:rsid w:val="F7286713"/>
    <w:rsid w:val="F75FF18E"/>
    <w:rsid w:val="F7F75FC3"/>
    <w:rsid w:val="F7FBCA84"/>
    <w:rsid w:val="F9DF6541"/>
    <w:rsid w:val="F9FFFA96"/>
    <w:rsid w:val="FAE71D37"/>
    <w:rsid w:val="FAE7E5FA"/>
    <w:rsid w:val="FAFD7A9B"/>
    <w:rsid w:val="FB3E6EAC"/>
    <w:rsid w:val="FB7FBAD9"/>
    <w:rsid w:val="FBAF877C"/>
    <w:rsid w:val="FBB3AD91"/>
    <w:rsid w:val="FBBD394C"/>
    <w:rsid w:val="FBD95A14"/>
    <w:rsid w:val="FBE3DC16"/>
    <w:rsid w:val="FBE76316"/>
    <w:rsid w:val="FBFCE713"/>
    <w:rsid w:val="FBFE8426"/>
    <w:rsid w:val="FD4E2312"/>
    <w:rsid w:val="FD7FAB91"/>
    <w:rsid w:val="FDAFD871"/>
    <w:rsid w:val="FDBD8D4A"/>
    <w:rsid w:val="FDEFA06F"/>
    <w:rsid w:val="FDF756E6"/>
    <w:rsid w:val="FDF93286"/>
    <w:rsid w:val="FDFD05DF"/>
    <w:rsid w:val="FE1A5823"/>
    <w:rsid w:val="FE621A75"/>
    <w:rsid w:val="FEBB9C96"/>
    <w:rsid w:val="FEBDCCAF"/>
    <w:rsid w:val="FEBE63E7"/>
    <w:rsid w:val="FEBF99A0"/>
    <w:rsid w:val="FEDA7322"/>
    <w:rsid w:val="FEFF235D"/>
    <w:rsid w:val="FEFF39F2"/>
    <w:rsid w:val="FEFFA3A2"/>
    <w:rsid w:val="FF39A156"/>
    <w:rsid w:val="FF3A384E"/>
    <w:rsid w:val="FF3B9DAB"/>
    <w:rsid w:val="FF4E2BD9"/>
    <w:rsid w:val="FF4FE603"/>
    <w:rsid w:val="FF71631B"/>
    <w:rsid w:val="FF72B90F"/>
    <w:rsid w:val="FF76A9D2"/>
    <w:rsid w:val="FF88BADD"/>
    <w:rsid w:val="FFAE135A"/>
    <w:rsid w:val="FFAE4FCA"/>
    <w:rsid w:val="FFBDB3DB"/>
    <w:rsid w:val="FFBF02BE"/>
    <w:rsid w:val="FFBFCD1B"/>
    <w:rsid w:val="FFC37F42"/>
    <w:rsid w:val="FFCD88C9"/>
    <w:rsid w:val="FFCF0079"/>
    <w:rsid w:val="FFCF091E"/>
    <w:rsid w:val="FFDFAB96"/>
    <w:rsid w:val="FFF691B4"/>
    <w:rsid w:val="FFFB5568"/>
    <w:rsid w:val="FFFEA066"/>
    <w:rsid w:val="FFFF1B6E"/>
    <w:rsid w:val="FFFFA84A"/>
    <w:rsid w:val="FFFFD952"/>
    <w:rsid w:val="FFFFEA34"/>
    <w:rsid w:val="00010F10"/>
    <w:rsid w:val="000122F0"/>
    <w:rsid w:val="00022EA7"/>
    <w:rsid w:val="00024889"/>
    <w:rsid w:val="00032BA0"/>
    <w:rsid w:val="00061595"/>
    <w:rsid w:val="000641DE"/>
    <w:rsid w:val="00070C6A"/>
    <w:rsid w:val="00083A5F"/>
    <w:rsid w:val="000845CE"/>
    <w:rsid w:val="000A12ED"/>
    <w:rsid w:val="000A590F"/>
    <w:rsid w:val="000A6517"/>
    <w:rsid w:val="000B398F"/>
    <w:rsid w:val="000B5038"/>
    <w:rsid w:val="000C4F62"/>
    <w:rsid w:val="000C623B"/>
    <w:rsid w:val="001021AE"/>
    <w:rsid w:val="00110375"/>
    <w:rsid w:val="00121666"/>
    <w:rsid w:val="00141214"/>
    <w:rsid w:val="001502B0"/>
    <w:rsid w:val="00154B83"/>
    <w:rsid w:val="00164B73"/>
    <w:rsid w:val="00166B5F"/>
    <w:rsid w:val="00192435"/>
    <w:rsid w:val="00193888"/>
    <w:rsid w:val="001A4799"/>
    <w:rsid w:val="001C2BC5"/>
    <w:rsid w:val="001C71D8"/>
    <w:rsid w:val="001C7277"/>
    <w:rsid w:val="001D0F6A"/>
    <w:rsid w:val="001D74B0"/>
    <w:rsid w:val="001E7C06"/>
    <w:rsid w:val="001F7C28"/>
    <w:rsid w:val="002015CC"/>
    <w:rsid w:val="00206EFB"/>
    <w:rsid w:val="00212CE7"/>
    <w:rsid w:val="00212D2E"/>
    <w:rsid w:val="00215BF5"/>
    <w:rsid w:val="0022188B"/>
    <w:rsid w:val="00221BD9"/>
    <w:rsid w:val="00225D00"/>
    <w:rsid w:val="00227B3D"/>
    <w:rsid w:val="0023766F"/>
    <w:rsid w:val="00237A5C"/>
    <w:rsid w:val="002467E4"/>
    <w:rsid w:val="0025514C"/>
    <w:rsid w:val="002B7590"/>
    <w:rsid w:val="002F78D6"/>
    <w:rsid w:val="00300B56"/>
    <w:rsid w:val="00306441"/>
    <w:rsid w:val="003103C5"/>
    <w:rsid w:val="003117B9"/>
    <w:rsid w:val="003211B6"/>
    <w:rsid w:val="003226AA"/>
    <w:rsid w:val="00330557"/>
    <w:rsid w:val="00334723"/>
    <w:rsid w:val="00360FBC"/>
    <w:rsid w:val="0036600E"/>
    <w:rsid w:val="0036646A"/>
    <w:rsid w:val="003B6452"/>
    <w:rsid w:val="003C1375"/>
    <w:rsid w:val="003C423C"/>
    <w:rsid w:val="003E3DC0"/>
    <w:rsid w:val="003F4C3D"/>
    <w:rsid w:val="004079AA"/>
    <w:rsid w:val="00407CC7"/>
    <w:rsid w:val="004156AB"/>
    <w:rsid w:val="00464E70"/>
    <w:rsid w:val="004929C3"/>
    <w:rsid w:val="004A0540"/>
    <w:rsid w:val="004A5626"/>
    <w:rsid w:val="004B19E8"/>
    <w:rsid w:val="004D0D44"/>
    <w:rsid w:val="004E0961"/>
    <w:rsid w:val="004E7A93"/>
    <w:rsid w:val="004F1F38"/>
    <w:rsid w:val="00503C06"/>
    <w:rsid w:val="00505BB9"/>
    <w:rsid w:val="00530246"/>
    <w:rsid w:val="0053485A"/>
    <w:rsid w:val="0053696F"/>
    <w:rsid w:val="005916FC"/>
    <w:rsid w:val="005A1BDF"/>
    <w:rsid w:val="005A492F"/>
    <w:rsid w:val="005A5B8F"/>
    <w:rsid w:val="005B10C1"/>
    <w:rsid w:val="005C5752"/>
    <w:rsid w:val="005D7C7D"/>
    <w:rsid w:val="005F73D0"/>
    <w:rsid w:val="0060202C"/>
    <w:rsid w:val="00603F47"/>
    <w:rsid w:val="00604BD4"/>
    <w:rsid w:val="00615B6D"/>
    <w:rsid w:val="0063300B"/>
    <w:rsid w:val="006575F4"/>
    <w:rsid w:val="0066016D"/>
    <w:rsid w:val="006604F2"/>
    <w:rsid w:val="00685AF6"/>
    <w:rsid w:val="0068793E"/>
    <w:rsid w:val="00693BE1"/>
    <w:rsid w:val="006B0E21"/>
    <w:rsid w:val="006B43EE"/>
    <w:rsid w:val="006D730A"/>
    <w:rsid w:val="006E1351"/>
    <w:rsid w:val="006E4136"/>
    <w:rsid w:val="006E43CF"/>
    <w:rsid w:val="007230B4"/>
    <w:rsid w:val="0072395C"/>
    <w:rsid w:val="00731304"/>
    <w:rsid w:val="0074313E"/>
    <w:rsid w:val="00744F09"/>
    <w:rsid w:val="00746805"/>
    <w:rsid w:val="00757523"/>
    <w:rsid w:val="00765078"/>
    <w:rsid w:val="00795547"/>
    <w:rsid w:val="007C41A2"/>
    <w:rsid w:val="007C4B32"/>
    <w:rsid w:val="007D7EE3"/>
    <w:rsid w:val="007E1E0C"/>
    <w:rsid w:val="007E7959"/>
    <w:rsid w:val="007F162D"/>
    <w:rsid w:val="007F3DA6"/>
    <w:rsid w:val="00803771"/>
    <w:rsid w:val="00811D3A"/>
    <w:rsid w:val="00833111"/>
    <w:rsid w:val="008434CC"/>
    <w:rsid w:val="00845218"/>
    <w:rsid w:val="0084736A"/>
    <w:rsid w:val="00872341"/>
    <w:rsid w:val="00876592"/>
    <w:rsid w:val="00876780"/>
    <w:rsid w:val="008C42A9"/>
    <w:rsid w:val="008D0EA8"/>
    <w:rsid w:val="008D67E3"/>
    <w:rsid w:val="008E2A16"/>
    <w:rsid w:val="008E7D74"/>
    <w:rsid w:val="00900EA2"/>
    <w:rsid w:val="0090601F"/>
    <w:rsid w:val="009267B5"/>
    <w:rsid w:val="00935D09"/>
    <w:rsid w:val="00944987"/>
    <w:rsid w:val="00945F2B"/>
    <w:rsid w:val="00946F0D"/>
    <w:rsid w:val="0095141C"/>
    <w:rsid w:val="00960793"/>
    <w:rsid w:val="00964088"/>
    <w:rsid w:val="009753F8"/>
    <w:rsid w:val="00994743"/>
    <w:rsid w:val="009A4C8A"/>
    <w:rsid w:val="009B3582"/>
    <w:rsid w:val="009C36F3"/>
    <w:rsid w:val="009D17CA"/>
    <w:rsid w:val="009D47DE"/>
    <w:rsid w:val="009D58B9"/>
    <w:rsid w:val="009D76C3"/>
    <w:rsid w:val="009E0EAC"/>
    <w:rsid w:val="009E60E2"/>
    <w:rsid w:val="009F7B65"/>
    <w:rsid w:val="00A04DB7"/>
    <w:rsid w:val="00A12260"/>
    <w:rsid w:val="00A17E36"/>
    <w:rsid w:val="00A24A53"/>
    <w:rsid w:val="00A30379"/>
    <w:rsid w:val="00A3711E"/>
    <w:rsid w:val="00A375C3"/>
    <w:rsid w:val="00A41175"/>
    <w:rsid w:val="00A635FD"/>
    <w:rsid w:val="00A64217"/>
    <w:rsid w:val="00A828CF"/>
    <w:rsid w:val="00A86ECD"/>
    <w:rsid w:val="00A90D81"/>
    <w:rsid w:val="00A91F17"/>
    <w:rsid w:val="00AA3629"/>
    <w:rsid w:val="00AC39A8"/>
    <w:rsid w:val="00AD3051"/>
    <w:rsid w:val="00AD69A5"/>
    <w:rsid w:val="00AD7E9A"/>
    <w:rsid w:val="00AE53BA"/>
    <w:rsid w:val="00AE767F"/>
    <w:rsid w:val="00B01AE3"/>
    <w:rsid w:val="00B1127F"/>
    <w:rsid w:val="00B133C8"/>
    <w:rsid w:val="00B15F66"/>
    <w:rsid w:val="00B2201E"/>
    <w:rsid w:val="00B50260"/>
    <w:rsid w:val="00B56753"/>
    <w:rsid w:val="00B905F8"/>
    <w:rsid w:val="00B9313F"/>
    <w:rsid w:val="00BD2E6E"/>
    <w:rsid w:val="00BE1C52"/>
    <w:rsid w:val="00BE5AEC"/>
    <w:rsid w:val="00BF5A60"/>
    <w:rsid w:val="00C05D77"/>
    <w:rsid w:val="00C10ECB"/>
    <w:rsid w:val="00C16E5C"/>
    <w:rsid w:val="00C50A7D"/>
    <w:rsid w:val="00C55C6B"/>
    <w:rsid w:val="00C62573"/>
    <w:rsid w:val="00C65789"/>
    <w:rsid w:val="00C6680E"/>
    <w:rsid w:val="00C90F9E"/>
    <w:rsid w:val="00C9170E"/>
    <w:rsid w:val="00C9313B"/>
    <w:rsid w:val="00C97068"/>
    <w:rsid w:val="00CA3C31"/>
    <w:rsid w:val="00CA4509"/>
    <w:rsid w:val="00CD20E6"/>
    <w:rsid w:val="00CE1869"/>
    <w:rsid w:val="00CE48E7"/>
    <w:rsid w:val="00D019F2"/>
    <w:rsid w:val="00D02D1F"/>
    <w:rsid w:val="00D07522"/>
    <w:rsid w:val="00D12506"/>
    <w:rsid w:val="00D159B8"/>
    <w:rsid w:val="00D161E8"/>
    <w:rsid w:val="00D208FE"/>
    <w:rsid w:val="00D22D33"/>
    <w:rsid w:val="00D2630D"/>
    <w:rsid w:val="00D264E7"/>
    <w:rsid w:val="00D27884"/>
    <w:rsid w:val="00D51E05"/>
    <w:rsid w:val="00D55A9D"/>
    <w:rsid w:val="00D55EC3"/>
    <w:rsid w:val="00D667CA"/>
    <w:rsid w:val="00D86782"/>
    <w:rsid w:val="00DC1254"/>
    <w:rsid w:val="00DD77F6"/>
    <w:rsid w:val="00DF19BA"/>
    <w:rsid w:val="00E0075D"/>
    <w:rsid w:val="00E00DD6"/>
    <w:rsid w:val="00E434FE"/>
    <w:rsid w:val="00E439DB"/>
    <w:rsid w:val="00E53FE0"/>
    <w:rsid w:val="00E559FB"/>
    <w:rsid w:val="00E754BF"/>
    <w:rsid w:val="00E82658"/>
    <w:rsid w:val="00E92217"/>
    <w:rsid w:val="00E9588A"/>
    <w:rsid w:val="00EA71DB"/>
    <w:rsid w:val="00EB01C3"/>
    <w:rsid w:val="00ED32C9"/>
    <w:rsid w:val="00EE59CF"/>
    <w:rsid w:val="00EF64C3"/>
    <w:rsid w:val="00F40F56"/>
    <w:rsid w:val="00F63DFE"/>
    <w:rsid w:val="00F647E6"/>
    <w:rsid w:val="00F6538A"/>
    <w:rsid w:val="00F74A75"/>
    <w:rsid w:val="00F93374"/>
    <w:rsid w:val="00FA43BF"/>
    <w:rsid w:val="00FA4D92"/>
    <w:rsid w:val="00FC0CCD"/>
    <w:rsid w:val="00FD7C3E"/>
    <w:rsid w:val="00FE026D"/>
    <w:rsid w:val="046F5284"/>
    <w:rsid w:val="055D4534"/>
    <w:rsid w:val="08A72AD7"/>
    <w:rsid w:val="0B354A41"/>
    <w:rsid w:val="0BFE4FC3"/>
    <w:rsid w:val="0F775035"/>
    <w:rsid w:val="0FFFF167"/>
    <w:rsid w:val="15F76D89"/>
    <w:rsid w:val="16FEF062"/>
    <w:rsid w:val="173EDEC2"/>
    <w:rsid w:val="17E1D731"/>
    <w:rsid w:val="1975DA76"/>
    <w:rsid w:val="1A7F2CD0"/>
    <w:rsid w:val="1CF78592"/>
    <w:rsid w:val="1F7FA633"/>
    <w:rsid w:val="1FBB12BF"/>
    <w:rsid w:val="1FE364B9"/>
    <w:rsid w:val="1FFBA729"/>
    <w:rsid w:val="21F2A3CD"/>
    <w:rsid w:val="22BC30D0"/>
    <w:rsid w:val="27242659"/>
    <w:rsid w:val="27C80EA1"/>
    <w:rsid w:val="27D7CE69"/>
    <w:rsid w:val="29FAF7D7"/>
    <w:rsid w:val="2A6DCC13"/>
    <w:rsid w:val="2B3F3218"/>
    <w:rsid w:val="2C9FA4E9"/>
    <w:rsid w:val="2D744FDB"/>
    <w:rsid w:val="2FBE937B"/>
    <w:rsid w:val="2FD57684"/>
    <w:rsid w:val="316F659F"/>
    <w:rsid w:val="32FA2F79"/>
    <w:rsid w:val="33686AC7"/>
    <w:rsid w:val="34F671AF"/>
    <w:rsid w:val="35D4180B"/>
    <w:rsid w:val="370E6AA9"/>
    <w:rsid w:val="37BFEF8D"/>
    <w:rsid w:val="37F627F5"/>
    <w:rsid w:val="37FD5222"/>
    <w:rsid w:val="37FF8622"/>
    <w:rsid w:val="3BB7C8F7"/>
    <w:rsid w:val="3BF10DC5"/>
    <w:rsid w:val="3BFDF9EE"/>
    <w:rsid w:val="3CFB9FBD"/>
    <w:rsid w:val="3D3FBC0B"/>
    <w:rsid w:val="3DCF3F61"/>
    <w:rsid w:val="3DDF4D3C"/>
    <w:rsid w:val="3DEEBE1B"/>
    <w:rsid w:val="3E7F2214"/>
    <w:rsid w:val="3ECF1E78"/>
    <w:rsid w:val="3EDFDF58"/>
    <w:rsid w:val="3EFE5D44"/>
    <w:rsid w:val="3EFFF451"/>
    <w:rsid w:val="3F33D0A3"/>
    <w:rsid w:val="3F3F4327"/>
    <w:rsid w:val="3F5F3422"/>
    <w:rsid w:val="3F7B51B4"/>
    <w:rsid w:val="3FA66553"/>
    <w:rsid w:val="3FB3A9C2"/>
    <w:rsid w:val="3FD9DBEE"/>
    <w:rsid w:val="3FF32ED9"/>
    <w:rsid w:val="47FD90EF"/>
    <w:rsid w:val="49DF397F"/>
    <w:rsid w:val="4BB95EE5"/>
    <w:rsid w:val="4CB35DC7"/>
    <w:rsid w:val="4D350314"/>
    <w:rsid w:val="4EFF3253"/>
    <w:rsid w:val="4F3A0C95"/>
    <w:rsid w:val="4FBFD5F7"/>
    <w:rsid w:val="4FDEF7B3"/>
    <w:rsid w:val="500F6359"/>
    <w:rsid w:val="511774FC"/>
    <w:rsid w:val="51E756F7"/>
    <w:rsid w:val="52F531E8"/>
    <w:rsid w:val="54F9A6C2"/>
    <w:rsid w:val="56972E24"/>
    <w:rsid w:val="570F4822"/>
    <w:rsid w:val="577B891F"/>
    <w:rsid w:val="57BE85B2"/>
    <w:rsid w:val="57DDCA2D"/>
    <w:rsid w:val="57FF347D"/>
    <w:rsid w:val="58F6E44A"/>
    <w:rsid w:val="594E50AF"/>
    <w:rsid w:val="59FB7358"/>
    <w:rsid w:val="5B6BC42A"/>
    <w:rsid w:val="5BB71668"/>
    <w:rsid w:val="5BDF1013"/>
    <w:rsid w:val="5BFB793C"/>
    <w:rsid w:val="5C163E14"/>
    <w:rsid w:val="5CFF6D24"/>
    <w:rsid w:val="5D6FCE32"/>
    <w:rsid w:val="5E7FDA70"/>
    <w:rsid w:val="5EFDCAF9"/>
    <w:rsid w:val="5F48CF30"/>
    <w:rsid w:val="5F6D5BD8"/>
    <w:rsid w:val="5F7F7B99"/>
    <w:rsid w:val="5FA994DA"/>
    <w:rsid w:val="5FF343F8"/>
    <w:rsid w:val="5FFF4F0C"/>
    <w:rsid w:val="621E634C"/>
    <w:rsid w:val="63DCCC4C"/>
    <w:rsid w:val="65CBB9DC"/>
    <w:rsid w:val="65FF660C"/>
    <w:rsid w:val="66A761F3"/>
    <w:rsid w:val="66DF94F0"/>
    <w:rsid w:val="67678888"/>
    <w:rsid w:val="676E710B"/>
    <w:rsid w:val="67791215"/>
    <w:rsid w:val="67FEAEFE"/>
    <w:rsid w:val="6BFF3498"/>
    <w:rsid w:val="6DFF9D04"/>
    <w:rsid w:val="6E7FDE2A"/>
    <w:rsid w:val="6EEB3F80"/>
    <w:rsid w:val="6EFF2AFF"/>
    <w:rsid w:val="6F5FEF93"/>
    <w:rsid w:val="6F5FF0CD"/>
    <w:rsid w:val="6F6D1527"/>
    <w:rsid w:val="6FBF5702"/>
    <w:rsid w:val="6FEF758D"/>
    <w:rsid w:val="6FF75138"/>
    <w:rsid w:val="6FF7FA3B"/>
    <w:rsid w:val="6FFB70DE"/>
    <w:rsid w:val="6FFFA352"/>
    <w:rsid w:val="715E0BB0"/>
    <w:rsid w:val="71FD4B0F"/>
    <w:rsid w:val="72AFA617"/>
    <w:rsid w:val="73EB28FD"/>
    <w:rsid w:val="73FDD0DB"/>
    <w:rsid w:val="73FF9A18"/>
    <w:rsid w:val="75ABD29D"/>
    <w:rsid w:val="75EF1A97"/>
    <w:rsid w:val="75EF8EA0"/>
    <w:rsid w:val="75F68115"/>
    <w:rsid w:val="75F71AD0"/>
    <w:rsid w:val="76FEED99"/>
    <w:rsid w:val="773BD9D4"/>
    <w:rsid w:val="773DC4E1"/>
    <w:rsid w:val="776EF401"/>
    <w:rsid w:val="778B3B80"/>
    <w:rsid w:val="77B76E51"/>
    <w:rsid w:val="77BF1AEB"/>
    <w:rsid w:val="77EF4494"/>
    <w:rsid w:val="77F21206"/>
    <w:rsid w:val="77F77293"/>
    <w:rsid w:val="78FD72FA"/>
    <w:rsid w:val="799FB9CF"/>
    <w:rsid w:val="79FCBFC1"/>
    <w:rsid w:val="79FDD178"/>
    <w:rsid w:val="7A475340"/>
    <w:rsid w:val="7A6F2086"/>
    <w:rsid w:val="7A964C19"/>
    <w:rsid w:val="7AEB00BE"/>
    <w:rsid w:val="7AFBA27F"/>
    <w:rsid w:val="7BAF3113"/>
    <w:rsid w:val="7BCE6D8E"/>
    <w:rsid w:val="7BCFE2EA"/>
    <w:rsid w:val="7BDF94DA"/>
    <w:rsid w:val="7BF794B8"/>
    <w:rsid w:val="7BFD712C"/>
    <w:rsid w:val="7BFE32D5"/>
    <w:rsid w:val="7BFF362D"/>
    <w:rsid w:val="7C2F3DB7"/>
    <w:rsid w:val="7C73E83D"/>
    <w:rsid w:val="7C8D498A"/>
    <w:rsid w:val="7CF7861B"/>
    <w:rsid w:val="7CFDE8E2"/>
    <w:rsid w:val="7D2B6551"/>
    <w:rsid w:val="7D53F92B"/>
    <w:rsid w:val="7D5F7415"/>
    <w:rsid w:val="7D6FAF62"/>
    <w:rsid w:val="7D7759E2"/>
    <w:rsid w:val="7D7923ED"/>
    <w:rsid w:val="7DDF7707"/>
    <w:rsid w:val="7DF298DA"/>
    <w:rsid w:val="7E76496A"/>
    <w:rsid w:val="7E7FB4E0"/>
    <w:rsid w:val="7EB3FF64"/>
    <w:rsid w:val="7ED5A1A4"/>
    <w:rsid w:val="7ED72C81"/>
    <w:rsid w:val="7EE26C70"/>
    <w:rsid w:val="7EE765F5"/>
    <w:rsid w:val="7EEFE337"/>
    <w:rsid w:val="7EF0E690"/>
    <w:rsid w:val="7EF71C1C"/>
    <w:rsid w:val="7EFDA714"/>
    <w:rsid w:val="7F1C1091"/>
    <w:rsid w:val="7F502448"/>
    <w:rsid w:val="7F7B8BB0"/>
    <w:rsid w:val="7F7B8CC4"/>
    <w:rsid w:val="7F7E6DB4"/>
    <w:rsid w:val="7F7F2E13"/>
    <w:rsid w:val="7F9E77FF"/>
    <w:rsid w:val="7FB993C3"/>
    <w:rsid w:val="7FBBE694"/>
    <w:rsid w:val="7FBC3438"/>
    <w:rsid w:val="7FBF6BCB"/>
    <w:rsid w:val="7FD72D94"/>
    <w:rsid w:val="7FE5C26C"/>
    <w:rsid w:val="7FE61265"/>
    <w:rsid w:val="7FF7059B"/>
    <w:rsid w:val="7FF7A1AA"/>
    <w:rsid w:val="7FF9B619"/>
    <w:rsid w:val="7FFBA458"/>
    <w:rsid w:val="7FFDFAC4"/>
    <w:rsid w:val="7FFF5DFE"/>
    <w:rsid w:val="7FFF8D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165BCEA"/>
  <w15:docId w15:val="{EFF80B49-1AB2-464C-BFFE-AE019558F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6"/>
        <w:szCs w:val="26"/>
        <w:lang w:val="vi-VN"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qFormat="1"/>
    <w:lsdException w:name="footer" w:uiPriority="99" w:qFormat="1"/>
    <w:lsdException w:name="caption" w:semiHidden="1" w:unhideWhenUsed="1" w:qFormat="1"/>
    <w:lsdException w:name="table of figures" w:uiPriority="99" w:qFormat="1"/>
    <w:lsdException w:name="footnote reference" w:uiPriority="99"/>
    <w:lsdException w:name="endnote reference" w:uiPriority="99"/>
    <w:lsdException w:name="endnote text" w:uiPriority="99"/>
    <w:lsdException w:name="Title" w:uiPriority="10" w:qFormat="1"/>
    <w:lsdException w:name="Default Paragraph Font" w:semiHidden="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188B"/>
  </w:style>
  <w:style w:type="paragraph" w:styleId="Heading1">
    <w:name w:val="heading 1"/>
    <w:basedOn w:val="Normal"/>
    <w:next w:val="Normal"/>
    <w:link w:val="Heading1Char"/>
    <w:autoRedefine/>
    <w:uiPriority w:val="9"/>
    <w:qFormat/>
    <w:rsid w:val="00B01AE3"/>
    <w:pPr>
      <w:keepNext/>
      <w:pageBreakBefore/>
      <w:spacing w:before="120" w:after="120" w:line="312" w:lineRule="auto"/>
      <w:jc w:val="center"/>
      <w:outlineLvl w:val="0"/>
    </w:pPr>
    <w:rPr>
      <w:b/>
      <w:iCs/>
      <w:sz w:val="30"/>
    </w:rPr>
  </w:style>
  <w:style w:type="paragraph" w:styleId="Heading2">
    <w:name w:val="heading 2"/>
    <w:basedOn w:val="Normal"/>
    <w:next w:val="Normal"/>
    <w:link w:val="Heading2Char"/>
    <w:autoRedefine/>
    <w:uiPriority w:val="9"/>
    <w:qFormat/>
    <w:rsid w:val="008C42A9"/>
    <w:pPr>
      <w:keepNext/>
      <w:spacing w:before="120" w:after="120" w:line="312" w:lineRule="auto"/>
      <w:outlineLvl w:val="1"/>
    </w:pPr>
    <w:rPr>
      <w:rFonts w:eastAsia="Times New Roman"/>
      <w:b/>
      <w:bCs/>
      <w:sz w:val="28"/>
      <w:szCs w:val="28"/>
    </w:rPr>
  </w:style>
  <w:style w:type="paragraph" w:styleId="Heading3">
    <w:name w:val="heading 3"/>
    <w:basedOn w:val="Normal"/>
    <w:next w:val="Normal"/>
    <w:autoRedefine/>
    <w:uiPriority w:val="9"/>
    <w:qFormat/>
    <w:rsid w:val="00D2630D"/>
    <w:pPr>
      <w:keepNext/>
      <w:spacing w:before="120" w:after="120" w:line="360" w:lineRule="auto"/>
      <w:outlineLvl w:val="2"/>
    </w:pPr>
    <w:rPr>
      <w:rFonts w:ascii="Times New Roman Bold" w:hAnsi="Times New Roman Bold"/>
      <w:b/>
      <w:bCs/>
    </w:rPr>
  </w:style>
  <w:style w:type="paragraph" w:styleId="Heading4">
    <w:name w:val="heading 4"/>
    <w:basedOn w:val="Normal"/>
    <w:next w:val="Normal"/>
    <w:autoRedefine/>
    <w:uiPriority w:val="9"/>
    <w:qFormat/>
    <w:rsid w:val="00D55EC3"/>
    <w:pPr>
      <w:keepNext/>
      <w:spacing w:before="120" w:after="120" w:line="312" w:lineRule="auto"/>
      <w:outlineLvl w:val="3"/>
    </w:pPr>
    <w:rPr>
      <w:i/>
    </w:rPr>
  </w:style>
  <w:style w:type="paragraph" w:styleId="Heading5">
    <w:name w:val="heading 5"/>
    <w:basedOn w:val="Normal"/>
    <w:next w:val="Normal"/>
    <w:link w:val="Heading5Char"/>
    <w:uiPriority w:val="9"/>
    <w:semiHidden/>
    <w:unhideWhenUsed/>
    <w:qFormat/>
    <w:rsid w:val="00C90F9E"/>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90F9E"/>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C90F9E"/>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C90F9E"/>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C90F9E"/>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Caption_hinh_bang"/>
    <w:basedOn w:val="Normal"/>
    <w:next w:val="Normal"/>
    <w:link w:val="CaptionChar"/>
    <w:autoRedefine/>
    <w:unhideWhenUsed/>
    <w:qFormat/>
    <w:rsid w:val="004F1F38"/>
    <w:pPr>
      <w:tabs>
        <w:tab w:val="left" w:pos="540"/>
      </w:tabs>
      <w:ind w:left="-270"/>
      <w:jc w:val="center"/>
    </w:pPr>
    <w:rPr>
      <w:rFonts w:eastAsia="SimHei" w:cs="Arial"/>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qFormat/>
    <w:pPr>
      <w:tabs>
        <w:tab w:val="center" w:pos="4153"/>
        <w:tab w:val="right" w:pos="8306"/>
      </w:tabs>
      <w:snapToGrid w:val="0"/>
    </w:pPr>
    <w:rPr>
      <w:sz w:val="18"/>
      <w:szCs w:val="18"/>
    </w:rPr>
  </w:style>
  <w:style w:type="character" w:styleId="Hyperlink">
    <w:name w:val="Hyperlink"/>
    <w:uiPriority w:val="99"/>
    <w:unhideWhenUsed/>
    <w:qFormat/>
    <w:rsid w:val="005C5752"/>
    <w:rPr>
      <w:rFonts w:ascii="Times New Roman" w:hAnsi="Times New Roman"/>
      <w:color w:val="0000FF"/>
      <w:u w:val="single"/>
    </w:rPr>
  </w:style>
  <w:style w:type="paragraph" w:styleId="NormalWeb">
    <w:name w:val="Normal (Web)"/>
    <w:link w:val="NormalWebChar"/>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style>
  <w:style w:type="paragraph" w:styleId="TOC1">
    <w:name w:val="toc 1"/>
    <w:basedOn w:val="Normal"/>
    <w:next w:val="Normal"/>
    <w:autoRedefine/>
    <w:uiPriority w:val="39"/>
    <w:qFormat/>
    <w:rsid w:val="005C5752"/>
    <w:pPr>
      <w:spacing w:before="120" w:after="120"/>
    </w:pPr>
    <w:rPr>
      <w:rFonts w:ascii="Times New Roman Bold" w:hAnsi="Times New Roman Bold" w:cstheme="minorHAnsi"/>
      <w:b/>
      <w:bCs/>
      <w:sz w:val="24"/>
      <w:szCs w:val="20"/>
    </w:rPr>
  </w:style>
  <w:style w:type="paragraph" w:styleId="TOC2">
    <w:name w:val="toc 2"/>
    <w:basedOn w:val="Normal"/>
    <w:next w:val="Normal"/>
    <w:autoRedefine/>
    <w:uiPriority w:val="39"/>
    <w:qFormat/>
    <w:rsid w:val="005C5752"/>
    <w:pPr>
      <w:tabs>
        <w:tab w:val="right" w:leader="dot" w:pos="9062"/>
      </w:tabs>
      <w:spacing w:before="120" w:after="120"/>
      <w:ind w:left="278"/>
    </w:pPr>
    <w:rPr>
      <w:rFonts w:ascii="Times New Roman Bold" w:hAnsi="Times New Roman Bold" w:cstheme="minorHAnsi"/>
      <w:b/>
      <w:iCs/>
      <w:sz w:val="24"/>
      <w:szCs w:val="20"/>
    </w:rPr>
  </w:style>
  <w:style w:type="paragraph" w:styleId="TOC3">
    <w:name w:val="toc 3"/>
    <w:basedOn w:val="Normal"/>
    <w:next w:val="Normal"/>
    <w:autoRedefine/>
    <w:uiPriority w:val="39"/>
    <w:qFormat/>
    <w:rsid w:val="005C5752"/>
    <w:pPr>
      <w:spacing w:before="120" w:after="120"/>
      <w:ind w:left="561"/>
    </w:pPr>
    <w:rPr>
      <w:rFonts w:cstheme="minorHAnsi"/>
      <w:i/>
      <w:sz w:val="24"/>
      <w:szCs w:val="20"/>
    </w:rPr>
  </w:style>
  <w:style w:type="paragraph" w:styleId="TOC4">
    <w:name w:val="toc 4"/>
    <w:basedOn w:val="Normal"/>
    <w:next w:val="Normal"/>
    <w:uiPriority w:val="39"/>
    <w:qFormat/>
    <w:pPr>
      <w:ind w:left="840"/>
    </w:pPr>
    <w:rPr>
      <w:rFonts w:asciiTheme="minorHAnsi" w:hAnsiTheme="minorHAnsi" w:cstheme="minorHAnsi"/>
      <w:sz w:val="20"/>
      <w:szCs w:val="20"/>
    </w:rPr>
  </w:style>
  <w:style w:type="paragraph" w:customStyle="1" w:styleId="StyleHeading2TimesNewRoman14pt1">
    <w:name w:val="Style Heading 2 + Times New Roman 14 pt1"/>
    <w:basedOn w:val="Heading2"/>
    <w:qFormat/>
    <w:pPr>
      <w:spacing w:before="360"/>
      <w:ind w:left="3686"/>
    </w:pPr>
  </w:style>
  <w:style w:type="paragraph" w:customStyle="1" w:styleId="StyleHeading3TimesNewRomanJustifiedBefore4ptAfter">
    <w:name w:val="Style Heading 3 + Times New Roman Justified Before:  4 pt After:..."/>
    <w:basedOn w:val="Heading3"/>
    <w:qFormat/>
    <w:pPr>
      <w:spacing w:after="80" w:line="312" w:lineRule="auto"/>
    </w:pPr>
    <w:rPr>
      <w:szCs w:val="20"/>
    </w:rPr>
  </w:style>
  <w:style w:type="paragraph" w:customStyle="1" w:styleId="StyleHeading3TimesNewRomanJustifiedAfter4ptLinesp">
    <w:name w:val="Style Heading 3 + Times New Roman Justified After:  4 pt Line sp..."/>
    <w:basedOn w:val="Heading3"/>
    <w:qFormat/>
    <w:pPr>
      <w:spacing w:after="80" w:line="312" w:lineRule="auto"/>
      <w:jc w:val="both"/>
    </w:pPr>
    <w:rPr>
      <w:szCs w:val="20"/>
    </w:rPr>
  </w:style>
  <w:style w:type="paragraph" w:styleId="ListParagraph">
    <w:name w:val="List Paragraph"/>
    <w:basedOn w:val="Normal"/>
    <w:qFormat/>
    <w:pPr>
      <w:ind w:left="720"/>
    </w:pPr>
  </w:style>
  <w:style w:type="paragraph" w:customStyle="1" w:styleId="Bibliography1">
    <w:name w:val="Bibliography1"/>
    <w:basedOn w:val="Normal"/>
    <w:next w:val="Normal"/>
    <w:uiPriority w:val="37"/>
    <w:unhideWhenUsed/>
    <w:qFormat/>
  </w:style>
  <w:style w:type="character" w:customStyle="1" w:styleId="Heading1Char">
    <w:name w:val="Heading 1 Char"/>
    <w:link w:val="Heading1"/>
    <w:uiPriority w:val="9"/>
    <w:qFormat/>
    <w:rsid w:val="00B01AE3"/>
    <w:rPr>
      <w:b/>
      <w:iCs/>
      <w:sz w:val="30"/>
    </w:rPr>
  </w:style>
  <w:style w:type="character" w:customStyle="1" w:styleId="Heading2Char">
    <w:name w:val="Heading 2 Char"/>
    <w:link w:val="Heading2"/>
    <w:qFormat/>
    <w:rsid w:val="008C42A9"/>
    <w:rPr>
      <w:rFonts w:eastAsia="Times New Roman"/>
      <w:b/>
      <w:bCs/>
      <w:sz w:val="28"/>
      <w:szCs w:val="28"/>
    </w:rPr>
  </w:style>
  <w:style w:type="paragraph" w:customStyle="1" w:styleId="Text">
    <w:name w:val="Text"/>
    <w:basedOn w:val="Normal"/>
    <w:link w:val="TextChar"/>
    <w:autoRedefine/>
    <w:qFormat/>
    <w:rsid w:val="00D2630D"/>
    <w:pPr>
      <w:spacing w:before="120" w:after="120" w:line="312" w:lineRule="auto"/>
      <w:ind w:firstLine="720"/>
      <w:jc w:val="both"/>
    </w:pPr>
  </w:style>
  <w:style w:type="character" w:customStyle="1" w:styleId="FooterChar">
    <w:name w:val="Footer Char"/>
    <w:basedOn w:val="DefaultParagraphFont"/>
    <w:link w:val="Footer"/>
    <w:uiPriority w:val="99"/>
    <w:rsid w:val="00193888"/>
    <w:rPr>
      <w:rFonts w:ascii="VNtimes new roman" w:eastAsia="Times New Roman" w:hAnsi="VNtimes new roman"/>
      <w:sz w:val="28"/>
      <w:szCs w:val="24"/>
      <w:lang w:val="en-US" w:eastAsia="en-US"/>
    </w:rPr>
  </w:style>
  <w:style w:type="character" w:customStyle="1" w:styleId="TextChar">
    <w:name w:val="Text Char"/>
    <w:basedOn w:val="DefaultParagraphFont"/>
    <w:link w:val="Text"/>
    <w:rsid w:val="00D2630D"/>
  </w:style>
  <w:style w:type="character" w:customStyle="1" w:styleId="Heading5Char">
    <w:name w:val="Heading 5 Char"/>
    <w:basedOn w:val="DefaultParagraphFont"/>
    <w:link w:val="Heading5"/>
    <w:semiHidden/>
    <w:rsid w:val="00C90F9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semiHidden/>
    <w:rsid w:val="00C90F9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semiHidden/>
    <w:rsid w:val="00C90F9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rsid w:val="00C90F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C90F9E"/>
    <w:rPr>
      <w:rFonts w:asciiTheme="majorHAnsi" w:eastAsiaTheme="majorEastAsia" w:hAnsiTheme="majorHAnsi" w:cstheme="majorBidi"/>
      <w:i/>
      <w:iCs/>
      <w:color w:val="272727" w:themeColor="text1" w:themeTint="D8"/>
      <w:sz w:val="21"/>
      <w:szCs w:val="21"/>
    </w:rPr>
  </w:style>
  <w:style w:type="paragraph" w:customStyle="1" w:styleId="Title1">
    <w:name w:val="Title_1"/>
    <w:basedOn w:val="Heading1"/>
    <w:link w:val="Title1Char"/>
    <w:autoRedefine/>
    <w:qFormat/>
    <w:rsid w:val="00D2630D"/>
    <w:pPr>
      <w:tabs>
        <w:tab w:val="left" w:pos="284"/>
        <w:tab w:val="left" w:pos="2552"/>
      </w:tabs>
    </w:pPr>
  </w:style>
  <w:style w:type="paragraph" w:customStyle="1" w:styleId="Bullet1">
    <w:name w:val="Bullet_1"/>
    <w:basedOn w:val="Normal"/>
    <w:link w:val="Bullet1Char"/>
    <w:autoRedefine/>
    <w:qFormat/>
    <w:rsid w:val="00DF19BA"/>
    <w:pPr>
      <w:numPr>
        <w:numId w:val="1"/>
      </w:numPr>
      <w:tabs>
        <w:tab w:val="num" w:pos="360"/>
        <w:tab w:val="left" w:pos="425"/>
      </w:tabs>
      <w:spacing w:line="360" w:lineRule="auto"/>
      <w:ind w:left="360" w:firstLine="0"/>
      <w:jc w:val="both"/>
    </w:pPr>
  </w:style>
  <w:style w:type="character" w:customStyle="1" w:styleId="Title1Char">
    <w:name w:val="Title_1 Char"/>
    <w:basedOn w:val="Heading1Char"/>
    <w:link w:val="Title1"/>
    <w:rsid w:val="00D2630D"/>
    <w:rPr>
      <w:b/>
      <w:iCs/>
      <w:sz w:val="30"/>
    </w:rPr>
  </w:style>
  <w:style w:type="paragraph" w:styleId="TOCHeading">
    <w:name w:val="TOC Heading"/>
    <w:basedOn w:val="Heading1"/>
    <w:next w:val="Normal"/>
    <w:uiPriority w:val="39"/>
    <w:unhideWhenUsed/>
    <w:qFormat/>
    <w:rsid w:val="00024889"/>
    <w:pPr>
      <w:keepLines/>
      <w:spacing w:before="240" w:line="259" w:lineRule="auto"/>
      <w:jc w:val="left"/>
      <w:outlineLvl w:val="9"/>
    </w:pPr>
    <w:rPr>
      <w:rFonts w:asciiTheme="majorHAnsi" w:eastAsiaTheme="majorEastAsia" w:hAnsiTheme="majorHAnsi" w:cstheme="majorBidi"/>
      <w:b w:val="0"/>
      <w:iCs w:val="0"/>
      <w:color w:val="2E74B5" w:themeColor="accent1" w:themeShade="BF"/>
      <w:sz w:val="32"/>
      <w:szCs w:val="32"/>
    </w:rPr>
  </w:style>
  <w:style w:type="character" w:customStyle="1" w:styleId="Bullet1Char">
    <w:name w:val="Bullet_1 Char"/>
    <w:basedOn w:val="DefaultParagraphFont"/>
    <w:link w:val="Bullet1"/>
    <w:rsid w:val="00DF19BA"/>
  </w:style>
  <w:style w:type="paragraph" w:customStyle="1" w:styleId="Bullet2">
    <w:name w:val="Bullet_2"/>
    <w:basedOn w:val="NormalWeb"/>
    <w:link w:val="Bullet2Char"/>
    <w:autoRedefine/>
    <w:qFormat/>
    <w:rsid w:val="008D0EA8"/>
    <w:pPr>
      <w:numPr>
        <w:numId w:val="3"/>
      </w:numPr>
      <w:tabs>
        <w:tab w:val="num" w:pos="360"/>
      </w:tabs>
      <w:spacing w:beforeAutospacing="0" w:afterAutospacing="0" w:line="360" w:lineRule="auto"/>
      <w:ind w:left="1196" w:hanging="357"/>
      <w:jc w:val="both"/>
    </w:pPr>
    <w:rPr>
      <w:color w:val="000000"/>
      <w:sz w:val="26"/>
      <w:lang w:val="vi-VN"/>
    </w:rPr>
  </w:style>
  <w:style w:type="paragraph" w:customStyle="1" w:styleId="Bullet3">
    <w:name w:val="Bullet_3"/>
    <w:basedOn w:val="Bullet2"/>
    <w:link w:val="Bullet3Char"/>
    <w:autoRedefine/>
    <w:qFormat/>
    <w:rsid w:val="00024889"/>
    <w:pPr>
      <w:numPr>
        <w:numId w:val="4"/>
      </w:numPr>
      <w:tabs>
        <w:tab w:val="num" w:pos="360"/>
      </w:tabs>
      <w:ind w:left="1196" w:hanging="357"/>
    </w:pPr>
  </w:style>
  <w:style w:type="character" w:customStyle="1" w:styleId="NormalWebChar">
    <w:name w:val="Normal (Web) Char"/>
    <w:basedOn w:val="DefaultParagraphFont"/>
    <w:link w:val="NormalWeb"/>
    <w:rsid w:val="00024889"/>
    <w:rPr>
      <w:sz w:val="24"/>
      <w:szCs w:val="24"/>
      <w:lang w:val="en-US" w:eastAsia="zh-CN"/>
    </w:rPr>
  </w:style>
  <w:style w:type="character" w:customStyle="1" w:styleId="Bullet2Char">
    <w:name w:val="Bullet_2 Char"/>
    <w:basedOn w:val="NormalWebChar"/>
    <w:link w:val="Bullet2"/>
    <w:rsid w:val="008D0EA8"/>
    <w:rPr>
      <w:color w:val="000000"/>
      <w:sz w:val="24"/>
      <w:szCs w:val="24"/>
      <w:lang w:val="en-US" w:eastAsia="zh-CN"/>
    </w:rPr>
  </w:style>
  <w:style w:type="paragraph" w:customStyle="1" w:styleId="Caption1">
    <w:name w:val="Caption_1"/>
    <w:basedOn w:val="Caption"/>
    <w:link w:val="Caption1Char"/>
    <w:autoRedefine/>
    <w:qFormat/>
    <w:rsid w:val="008D0EA8"/>
    <w:rPr>
      <w:i/>
    </w:rPr>
  </w:style>
  <w:style w:type="character" w:customStyle="1" w:styleId="Bullet3Char">
    <w:name w:val="Bullet_3 Char"/>
    <w:basedOn w:val="Bullet2Char"/>
    <w:link w:val="Bullet3"/>
    <w:rsid w:val="00024889"/>
    <w:rPr>
      <w:color w:val="000000"/>
      <w:sz w:val="24"/>
      <w:szCs w:val="24"/>
      <w:lang w:val="en-US" w:eastAsia="zh-CN"/>
    </w:rPr>
  </w:style>
  <w:style w:type="paragraph" w:customStyle="1" w:styleId="Tablecaption">
    <w:name w:val="Table_caption"/>
    <w:basedOn w:val="Caption"/>
    <w:link w:val="TablecaptionChar"/>
    <w:autoRedefine/>
    <w:qFormat/>
    <w:rsid w:val="00022EA7"/>
    <w:pPr>
      <w:spacing w:line="360" w:lineRule="auto"/>
    </w:pPr>
  </w:style>
  <w:style w:type="character" w:customStyle="1" w:styleId="CaptionChar">
    <w:name w:val="Caption Char"/>
    <w:aliases w:val="Caption_hinh_bang Char"/>
    <w:basedOn w:val="DefaultParagraphFont"/>
    <w:link w:val="Caption"/>
    <w:rsid w:val="004F1F38"/>
    <w:rPr>
      <w:rFonts w:eastAsia="SimHei" w:cs="Arial"/>
    </w:rPr>
  </w:style>
  <w:style w:type="character" w:customStyle="1" w:styleId="Caption1Char">
    <w:name w:val="Caption_1 Char"/>
    <w:basedOn w:val="CaptionChar"/>
    <w:link w:val="Caption1"/>
    <w:rsid w:val="008D0EA8"/>
    <w:rPr>
      <w:rFonts w:ascii="Arial" w:eastAsia="SimHei" w:hAnsi="Arial" w:cs="Arial"/>
      <w:i/>
      <w:sz w:val="26"/>
      <w:szCs w:val="24"/>
      <w:lang w:val="en-US" w:eastAsia="en-US"/>
    </w:rPr>
  </w:style>
  <w:style w:type="character" w:customStyle="1" w:styleId="TablecaptionChar">
    <w:name w:val="Table_caption Char"/>
    <w:basedOn w:val="CaptionChar"/>
    <w:link w:val="Tablecaption"/>
    <w:rsid w:val="00022EA7"/>
    <w:rPr>
      <w:rFonts w:eastAsia="SimHei" w:cs="Arial"/>
      <w:i w:val="0"/>
    </w:rPr>
  </w:style>
  <w:style w:type="paragraph" w:styleId="TOC5">
    <w:name w:val="toc 5"/>
    <w:basedOn w:val="Normal"/>
    <w:next w:val="Normal"/>
    <w:autoRedefine/>
    <w:uiPriority w:val="39"/>
    <w:rsid w:val="007F162D"/>
    <w:pPr>
      <w:ind w:left="1120"/>
    </w:pPr>
    <w:rPr>
      <w:rFonts w:asciiTheme="minorHAnsi" w:hAnsiTheme="minorHAnsi" w:cstheme="minorHAnsi"/>
      <w:sz w:val="20"/>
      <w:szCs w:val="20"/>
    </w:rPr>
  </w:style>
  <w:style w:type="paragraph" w:styleId="TOC6">
    <w:name w:val="toc 6"/>
    <w:basedOn w:val="Normal"/>
    <w:next w:val="Normal"/>
    <w:autoRedefine/>
    <w:uiPriority w:val="39"/>
    <w:rsid w:val="007F162D"/>
    <w:pPr>
      <w:ind w:left="1400"/>
    </w:pPr>
    <w:rPr>
      <w:rFonts w:asciiTheme="minorHAnsi" w:hAnsiTheme="minorHAnsi" w:cstheme="minorHAnsi"/>
      <w:sz w:val="20"/>
      <w:szCs w:val="20"/>
    </w:rPr>
  </w:style>
  <w:style w:type="paragraph" w:styleId="TOC7">
    <w:name w:val="toc 7"/>
    <w:basedOn w:val="Normal"/>
    <w:next w:val="Normal"/>
    <w:autoRedefine/>
    <w:uiPriority w:val="39"/>
    <w:rsid w:val="007F162D"/>
    <w:pPr>
      <w:ind w:left="1680"/>
    </w:pPr>
    <w:rPr>
      <w:rFonts w:asciiTheme="minorHAnsi" w:hAnsiTheme="minorHAnsi" w:cstheme="minorHAnsi"/>
      <w:sz w:val="20"/>
      <w:szCs w:val="20"/>
    </w:rPr>
  </w:style>
  <w:style w:type="paragraph" w:styleId="TOC8">
    <w:name w:val="toc 8"/>
    <w:basedOn w:val="Normal"/>
    <w:next w:val="Normal"/>
    <w:autoRedefine/>
    <w:uiPriority w:val="39"/>
    <w:rsid w:val="007F162D"/>
    <w:pPr>
      <w:ind w:left="1960"/>
    </w:pPr>
    <w:rPr>
      <w:rFonts w:asciiTheme="minorHAnsi" w:hAnsiTheme="minorHAnsi" w:cstheme="minorHAnsi"/>
      <w:sz w:val="20"/>
      <w:szCs w:val="20"/>
    </w:rPr>
  </w:style>
  <w:style w:type="paragraph" w:styleId="TOC9">
    <w:name w:val="toc 9"/>
    <w:basedOn w:val="Normal"/>
    <w:next w:val="Normal"/>
    <w:autoRedefine/>
    <w:uiPriority w:val="39"/>
    <w:rsid w:val="007F162D"/>
    <w:pPr>
      <w:ind w:left="2240"/>
    </w:pPr>
    <w:rPr>
      <w:rFonts w:asciiTheme="minorHAnsi" w:hAnsiTheme="minorHAnsi" w:cstheme="minorHAnsi"/>
      <w:sz w:val="20"/>
      <w:szCs w:val="20"/>
    </w:rPr>
  </w:style>
  <w:style w:type="paragraph" w:customStyle="1" w:styleId="Step1">
    <w:name w:val="Step1"/>
    <w:basedOn w:val="Bullet1"/>
    <w:link w:val="Step1Char"/>
    <w:autoRedefine/>
    <w:qFormat/>
    <w:rsid w:val="00D159B8"/>
    <w:pPr>
      <w:numPr>
        <w:numId w:val="5"/>
      </w:numPr>
      <w:tabs>
        <w:tab w:val="num" w:pos="360"/>
      </w:tabs>
      <w:spacing w:before="120" w:after="120" w:line="312" w:lineRule="auto"/>
      <w:ind w:left="714" w:hanging="357"/>
    </w:pPr>
  </w:style>
  <w:style w:type="paragraph" w:customStyle="1" w:styleId="Step2">
    <w:name w:val="Step2"/>
    <w:basedOn w:val="Bullet2"/>
    <w:link w:val="Step2Char"/>
    <w:autoRedefine/>
    <w:qFormat/>
    <w:rsid w:val="00D159B8"/>
    <w:pPr>
      <w:numPr>
        <w:numId w:val="6"/>
      </w:numPr>
      <w:tabs>
        <w:tab w:val="num" w:pos="360"/>
      </w:tabs>
      <w:spacing w:before="120" w:after="120" w:line="312" w:lineRule="auto"/>
      <w:ind w:left="1196" w:hanging="357"/>
    </w:pPr>
  </w:style>
  <w:style w:type="character" w:customStyle="1" w:styleId="Step1Char">
    <w:name w:val="Step1 Char"/>
    <w:basedOn w:val="Bullet1Char"/>
    <w:link w:val="Step1"/>
    <w:rsid w:val="00D159B8"/>
  </w:style>
  <w:style w:type="table" w:styleId="ListTable3-Accent1">
    <w:name w:val="List Table 3 Accent 1"/>
    <w:basedOn w:val="TableNormal"/>
    <w:uiPriority w:val="48"/>
    <w:rsid w:val="00EF64C3"/>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customStyle="1" w:styleId="Step2Char">
    <w:name w:val="Step2 Char"/>
    <w:basedOn w:val="Bullet2Char"/>
    <w:link w:val="Step2"/>
    <w:rsid w:val="00D159B8"/>
    <w:rPr>
      <w:color w:val="000000"/>
      <w:sz w:val="24"/>
      <w:szCs w:val="24"/>
      <w:lang w:val="en-US" w:eastAsia="zh-CN"/>
    </w:rPr>
  </w:style>
  <w:style w:type="paragraph" w:customStyle="1" w:styleId="Tablecaption1">
    <w:name w:val="Table_caption1"/>
    <w:basedOn w:val="Caption"/>
    <w:autoRedefine/>
    <w:qFormat/>
    <w:rsid w:val="00D159B8"/>
    <w:pPr>
      <w:keepNext/>
    </w:pPr>
    <w:rPr>
      <w:lang w:val="en-US"/>
    </w:rPr>
  </w:style>
  <w:style w:type="paragraph" w:customStyle="1" w:styleId="Tailieuthamkhao">
    <w:name w:val="Tai_lieu_tham_khao"/>
    <w:basedOn w:val="Text"/>
    <w:autoRedefine/>
    <w:qFormat/>
    <w:rsid w:val="00D2630D"/>
    <w:pPr>
      <w:numPr>
        <w:ilvl w:val="1"/>
        <w:numId w:val="7"/>
      </w:numPr>
      <w:tabs>
        <w:tab w:val="num" w:pos="360"/>
        <w:tab w:val="left" w:pos="567"/>
      </w:tabs>
      <w:ind w:left="510" w:hanging="510"/>
    </w:pPr>
  </w:style>
  <w:style w:type="paragraph" w:customStyle="1" w:styleId="Title2">
    <w:name w:val="Title_2"/>
    <w:basedOn w:val="Text"/>
    <w:autoRedefine/>
    <w:qFormat/>
    <w:rsid w:val="00D2630D"/>
    <w:pPr>
      <w:ind w:firstLine="0"/>
    </w:pPr>
    <w:rPr>
      <w:b/>
      <w:bCs/>
      <w:lang w:val="en-US"/>
    </w:rPr>
  </w:style>
  <w:style w:type="paragraph" w:customStyle="1" w:styleId="DATNTitle1">
    <w:name w:val="DATN_Title_1"/>
    <w:autoRedefine/>
    <w:qFormat/>
    <w:rsid w:val="004079AA"/>
    <w:pPr>
      <w:spacing w:before="120" w:after="120" w:line="312" w:lineRule="auto"/>
      <w:jc w:val="center"/>
    </w:pPr>
    <w:rPr>
      <w:b/>
      <w:iCs/>
      <w:sz w:val="30"/>
    </w:rPr>
  </w:style>
  <w:style w:type="paragraph" w:customStyle="1" w:styleId="DATNText">
    <w:name w:val="DATN_Text"/>
    <w:autoRedefine/>
    <w:qFormat/>
    <w:rsid w:val="004079AA"/>
    <w:pPr>
      <w:spacing w:before="120" w:after="120" w:line="312" w:lineRule="auto"/>
      <w:ind w:firstLine="720"/>
      <w:jc w:val="both"/>
    </w:pPr>
  </w:style>
  <w:style w:type="paragraph" w:customStyle="1" w:styleId="DATNH1">
    <w:name w:val="DATN_H_1"/>
    <w:autoRedefine/>
    <w:qFormat/>
    <w:rsid w:val="004A0540"/>
    <w:pPr>
      <w:numPr>
        <w:numId w:val="2"/>
      </w:numPr>
      <w:tabs>
        <w:tab w:val="num" w:pos="360"/>
      </w:tabs>
      <w:spacing w:before="120" w:after="120" w:line="312" w:lineRule="auto"/>
      <w:ind w:left="0" w:firstLine="0"/>
      <w:jc w:val="center"/>
    </w:pPr>
    <w:rPr>
      <w:rFonts w:ascii="Times New Roman Bold" w:hAnsi="Times New Roman Bold"/>
      <w:b/>
      <w:iCs/>
      <w:sz w:val="30"/>
    </w:rPr>
  </w:style>
  <w:style w:type="paragraph" w:customStyle="1" w:styleId="DATNH2">
    <w:name w:val="DATN_H_2"/>
    <w:autoRedefine/>
    <w:qFormat/>
    <w:rsid w:val="001E7C06"/>
    <w:pPr>
      <w:numPr>
        <w:ilvl w:val="1"/>
        <w:numId w:val="2"/>
      </w:numPr>
      <w:tabs>
        <w:tab w:val="num" w:pos="360"/>
      </w:tabs>
      <w:spacing w:before="120" w:after="120" w:line="312" w:lineRule="auto"/>
      <w:ind w:left="0" w:firstLine="0"/>
    </w:pPr>
    <w:rPr>
      <w:b/>
      <w:bCs/>
    </w:rPr>
  </w:style>
  <w:style w:type="paragraph" w:customStyle="1" w:styleId="DATNH3">
    <w:name w:val="DATN_H_3"/>
    <w:autoRedefine/>
    <w:qFormat/>
    <w:rsid w:val="00141214"/>
    <w:pPr>
      <w:numPr>
        <w:ilvl w:val="2"/>
        <w:numId w:val="2"/>
      </w:numPr>
      <w:tabs>
        <w:tab w:val="num" w:pos="360"/>
      </w:tabs>
      <w:spacing w:before="120" w:after="120" w:line="312" w:lineRule="auto"/>
      <w:ind w:left="0" w:firstLine="0"/>
    </w:pPr>
    <w:rPr>
      <w:rFonts w:ascii="Times New Roman Bold" w:hAnsi="Times New Roman Bold"/>
      <w:b/>
      <w:bCs/>
    </w:rPr>
  </w:style>
  <w:style w:type="paragraph" w:customStyle="1" w:styleId="DATNStep1">
    <w:name w:val="DATN_Step_1"/>
    <w:autoRedefine/>
    <w:qFormat/>
    <w:rsid w:val="00141214"/>
    <w:pPr>
      <w:numPr>
        <w:numId w:val="8"/>
      </w:numPr>
      <w:tabs>
        <w:tab w:val="num" w:pos="360"/>
      </w:tabs>
      <w:spacing w:before="120" w:after="120" w:line="312" w:lineRule="auto"/>
      <w:ind w:left="0" w:hanging="294"/>
    </w:pPr>
  </w:style>
  <w:style w:type="paragraph" w:customStyle="1" w:styleId="DATNH4">
    <w:name w:val="DATN_H_4"/>
    <w:basedOn w:val="Heading4"/>
    <w:autoRedefine/>
    <w:qFormat/>
    <w:rsid w:val="00141214"/>
    <w:pPr>
      <w:numPr>
        <w:ilvl w:val="3"/>
        <w:numId w:val="2"/>
      </w:numPr>
      <w:tabs>
        <w:tab w:val="num" w:pos="360"/>
      </w:tabs>
    </w:pPr>
    <w:rPr>
      <w:b/>
      <w:lang w:val="en-US"/>
    </w:rPr>
  </w:style>
  <w:style w:type="paragraph" w:customStyle="1" w:styleId="DATNStep2">
    <w:name w:val="DATN_Step_2"/>
    <w:autoRedefine/>
    <w:qFormat/>
    <w:rsid w:val="00141214"/>
    <w:pPr>
      <w:numPr>
        <w:numId w:val="9"/>
      </w:numPr>
      <w:tabs>
        <w:tab w:val="num" w:pos="360"/>
      </w:tabs>
      <w:spacing w:before="120" w:after="120" w:line="312" w:lineRule="auto"/>
      <w:ind w:left="1077" w:hanging="357"/>
    </w:pPr>
    <w:rPr>
      <w:color w:val="000000"/>
      <w:szCs w:val="24"/>
      <w:lang w:eastAsia="zh-CN"/>
    </w:rPr>
  </w:style>
  <w:style w:type="paragraph" w:customStyle="1" w:styleId="DATNCaptionhinh">
    <w:name w:val="DATN_Caption_hinh"/>
    <w:autoRedefine/>
    <w:qFormat/>
    <w:rsid w:val="00B01AE3"/>
    <w:pPr>
      <w:spacing w:before="120" w:after="120"/>
      <w:jc w:val="center"/>
    </w:pPr>
    <w:rPr>
      <w:rFonts w:eastAsia="SimHei" w:cs="Arial"/>
      <w:i/>
      <w:lang w:val="en-US"/>
    </w:rPr>
  </w:style>
  <w:style w:type="paragraph" w:customStyle="1" w:styleId="DATNTitle2">
    <w:name w:val="DATN_Title_2"/>
    <w:autoRedefine/>
    <w:qFormat/>
    <w:rsid w:val="00141214"/>
    <w:pPr>
      <w:spacing w:before="120" w:after="120" w:line="312" w:lineRule="auto"/>
    </w:pPr>
    <w:rPr>
      <w:rFonts w:ascii="Times New Roman Bold" w:hAnsi="Times New Roman Bold"/>
      <w:b/>
      <w:bCs/>
      <w:lang w:val="en-US"/>
    </w:rPr>
  </w:style>
  <w:style w:type="paragraph" w:customStyle="1" w:styleId="DATNTLTK">
    <w:name w:val="DATN_TLTK"/>
    <w:basedOn w:val="Tailieuthamkhao"/>
    <w:autoRedefine/>
    <w:qFormat/>
    <w:rsid w:val="00225D00"/>
  </w:style>
  <w:style w:type="paragraph" w:customStyle="1" w:styleId="DATNCaptionbang">
    <w:name w:val="DATN_Caption_bang"/>
    <w:basedOn w:val="DATNCaptionhinh"/>
    <w:autoRedefine/>
    <w:qFormat/>
    <w:rsid w:val="004A0540"/>
    <w:pPr>
      <w:numPr>
        <w:ilvl w:val="5"/>
      </w:numPr>
      <w:tabs>
        <w:tab w:val="num" w:pos="360"/>
      </w:tabs>
    </w:pPr>
    <w:rPr>
      <w:b/>
      <w:bCs/>
      <w:noProof/>
    </w:rPr>
  </w:style>
  <w:style w:type="character" w:customStyle="1" w:styleId="HeaderChar">
    <w:name w:val="Header Char"/>
    <w:basedOn w:val="DefaultParagraphFont"/>
    <w:link w:val="Header"/>
    <w:uiPriority w:val="99"/>
    <w:rsid w:val="004A0540"/>
    <w:rPr>
      <w:sz w:val="18"/>
      <w:szCs w:val="18"/>
    </w:rPr>
  </w:style>
  <w:style w:type="character" w:styleId="UnresolvedMention">
    <w:name w:val="Unresolved Mention"/>
    <w:basedOn w:val="DefaultParagraphFont"/>
    <w:uiPriority w:val="99"/>
    <w:semiHidden/>
    <w:unhideWhenUsed/>
    <w:rsid w:val="00A86ECD"/>
    <w:rPr>
      <w:color w:val="605E5C"/>
      <w:shd w:val="clear" w:color="auto" w:fill="E1DFDD"/>
    </w:rPr>
  </w:style>
  <w:style w:type="character" w:styleId="CommentReference">
    <w:name w:val="annotation reference"/>
    <w:basedOn w:val="DefaultParagraphFont"/>
    <w:rsid w:val="00121666"/>
    <w:rPr>
      <w:sz w:val="16"/>
      <w:szCs w:val="16"/>
    </w:rPr>
  </w:style>
  <w:style w:type="paragraph" w:styleId="CommentText">
    <w:name w:val="annotation text"/>
    <w:basedOn w:val="Normal"/>
    <w:link w:val="CommentTextChar"/>
    <w:rsid w:val="00121666"/>
    <w:rPr>
      <w:sz w:val="20"/>
      <w:szCs w:val="20"/>
    </w:rPr>
  </w:style>
  <w:style w:type="character" w:customStyle="1" w:styleId="CommentTextChar">
    <w:name w:val="Comment Text Char"/>
    <w:basedOn w:val="DefaultParagraphFont"/>
    <w:link w:val="CommentText"/>
    <w:rsid w:val="00121666"/>
    <w:rPr>
      <w:sz w:val="20"/>
      <w:szCs w:val="20"/>
    </w:rPr>
  </w:style>
  <w:style w:type="paragraph" w:styleId="CommentSubject">
    <w:name w:val="annotation subject"/>
    <w:basedOn w:val="CommentText"/>
    <w:next w:val="CommentText"/>
    <w:link w:val="CommentSubjectChar"/>
    <w:semiHidden/>
    <w:unhideWhenUsed/>
    <w:rsid w:val="00121666"/>
    <w:rPr>
      <w:b/>
      <w:bCs/>
    </w:rPr>
  </w:style>
  <w:style w:type="character" w:customStyle="1" w:styleId="CommentSubjectChar">
    <w:name w:val="Comment Subject Char"/>
    <w:basedOn w:val="CommentTextChar"/>
    <w:link w:val="CommentSubject"/>
    <w:semiHidden/>
    <w:rsid w:val="00121666"/>
    <w:rPr>
      <w:b/>
      <w:bCs/>
      <w:sz w:val="20"/>
      <w:szCs w:val="20"/>
    </w:rPr>
  </w:style>
  <w:style w:type="character" w:customStyle="1" w:styleId="citation-666">
    <w:name w:val="citation-666"/>
    <w:basedOn w:val="DefaultParagraphFont"/>
    <w:rsid w:val="00EE59CF"/>
  </w:style>
  <w:style w:type="character" w:customStyle="1" w:styleId="citation-665">
    <w:name w:val="citation-665"/>
    <w:basedOn w:val="DefaultParagraphFont"/>
    <w:rsid w:val="00EE59CF"/>
  </w:style>
  <w:style w:type="character" w:customStyle="1" w:styleId="citation-664">
    <w:name w:val="citation-664"/>
    <w:basedOn w:val="DefaultParagraphFont"/>
    <w:rsid w:val="00EE59CF"/>
  </w:style>
  <w:style w:type="character" w:customStyle="1" w:styleId="citation-663">
    <w:name w:val="citation-663"/>
    <w:basedOn w:val="DefaultParagraphFont"/>
    <w:rsid w:val="00EE59CF"/>
  </w:style>
  <w:style w:type="character" w:customStyle="1" w:styleId="citation-662">
    <w:name w:val="citation-662"/>
    <w:basedOn w:val="DefaultParagraphFont"/>
    <w:rsid w:val="00EE59CF"/>
  </w:style>
  <w:style w:type="character" w:customStyle="1" w:styleId="citation-661">
    <w:name w:val="citation-661"/>
    <w:basedOn w:val="DefaultParagraphFont"/>
    <w:rsid w:val="00EE59CF"/>
  </w:style>
  <w:style w:type="character" w:customStyle="1" w:styleId="citation-660">
    <w:name w:val="citation-660"/>
    <w:basedOn w:val="DefaultParagraphFont"/>
    <w:rsid w:val="00EE59CF"/>
  </w:style>
  <w:style w:type="character" w:customStyle="1" w:styleId="citation-659">
    <w:name w:val="citation-659"/>
    <w:basedOn w:val="DefaultParagraphFont"/>
    <w:rsid w:val="00EE59CF"/>
  </w:style>
  <w:style w:type="character" w:styleId="FollowedHyperlink">
    <w:name w:val="FollowedHyperlink"/>
    <w:basedOn w:val="DefaultParagraphFont"/>
    <w:rsid w:val="0074313E"/>
    <w:rPr>
      <w:color w:val="954F72" w:themeColor="followedHyperlink"/>
      <w:u w:val="single"/>
    </w:rPr>
  </w:style>
  <w:style w:type="paragraph" w:styleId="Title">
    <w:name w:val="Title"/>
    <w:link w:val="TitleChar"/>
    <w:uiPriority w:val="10"/>
    <w:qFormat/>
    <w:rsid w:val="008C42A9"/>
    <w:pPr>
      <w:spacing w:line="360" w:lineRule="auto"/>
    </w:pPr>
    <w:rPr>
      <w:rFonts w:eastAsia="Times New Roman"/>
      <w:sz w:val="56"/>
      <w:szCs w:val="56"/>
      <w:lang w:val="en-US" w:eastAsia="en-US"/>
    </w:rPr>
  </w:style>
  <w:style w:type="character" w:customStyle="1" w:styleId="TitleChar">
    <w:name w:val="Title Char"/>
    <w:basedOn w:val="DefaultParagraphFont"/>
    <w:link w:val="Title"/>
    <w:uiPriority w:val="10"/>
    <w:rsid w:val="008C42A9"/>
    <w:rPr>
      <w:rFonts w:eastAsia="Times New Roman"/>
      <w:sz w:val="56"/>
      <w:szCs w:val="56"/>
      <w:lang w:val="en-US" w:eastAsia="en-US"/>
    </w:rPr>
  </w:style>
  <w:style w:type="paragraph" w:customStyle="1" w:styleId="Strong1">
    <w:name w:val="Strong1"/>
    <w:qFormat/>
    <w:rsid w:val="008C42A9"/>
    <w:pPr>
      <w:spacing w:line="360" w:lineRule="auto"/>
    </w:pPr>
    <w:rPr>
      <w:rFonts w:eastAsia="Times New Roman"/>
      <w:b/>
      <w:bCs/>
      <w:lang w:val="en-US" w:eastAsia="en-US"/>
    </w:rPr>
  </w:style>
  <w:style w:type="character" w:styleId="FootnoteReference">
    <w:name w:val="footnote reference"/>
    <w:uiPriority w:val="99"/>
    <w:unhideWhenUsed/>
    <w:rsid w:val="008C42A9"/>
    <w:rPr>
      <w:vertAlign w:val="superscript"/>
    </w:rPr>
  </w:style>
  <w:style w:type="paragraph" w:styleId="FootnoteText">
    <w:name w:val="footnote text"/>
    <w:link w:val="FootnoteTextChar"/>
    <w:uiPriority w:val="99"/>
    <w:unhideWhenUsed/>
    <w:rsid w:val="008C42A9"/>
    <w:rPr>
      <w:rFonts w:eastAsia="Times New Roman"/>
      <w:sz w:val="20"/>
      <w:szCs w:val="20"/>
      <w:lang w:val="en-US" w:eastAsia="en-US"/>
    </w:rPr>
  </w:style>
  <w:style w:type="character" w:customStyle="1" w:styleId="FootnoteTextChar">
    <w:name w:val="Footnote Text Char"/>
    <w:basedOn w:val="DefaultParagraphFont"/>
    <w:link w:val="FootnoteText"/>
    <w:uiPriority w:val="99"/>
    <w:rsid w:val="008C42A9"/>
    <w:rPr>
      <w:rFonts w:eastAsia="Times New Roman"/>
      <w:sz w:val="20"/>
      <w:szCs w:val="20"/>
      <w:lang w:val="en-US" w:eastAsia="en-US"/>
    </w:rPr>
  </w:style>
  <w:style w:type="character" w:styleId="EndnoteReference">
    <w:name w:val="endnote reference"/>
    <w:uiPriority w:val="99"/>
    <w:unhideWhenUsed/>
    <w:rsid w:val="008C42A9"/>
    <w:rPr>
      <w:vertAlign w:val="superscript"/>
    </w:rPr>
  </w:style>
  <w:style w:type="paragraph" w:styleId="EndnoteText">
    <w:name w:val="endnote text"/>
    <w:link w:val="EndnoteTextChar"/>
    <w:uiPriority w:val="99"/>
    <w:unhideWhenUsed/>
    <w:rsid w:val="008C42A9"/>
    <w:rPr>
      <w:rFonts w:eastAsia="Times New Roman"/>
      <w:sz w:val="20"/>
      <w:szCs w:val="20"/>
      <w:lang w:val="en-US" w:eastAsia="en-US"/>
    </w:rPr>
  </w:style>
  <w:style w:type="character" w:customStyle="1" w:styleId="EndnoteTextChar">
    <w:name w:val="Endnote Text Char"/>
    <w:basedOn w:val="DefaultParagraphFont"/>
    <w:link w:val="EndnoteText"/>
    <w:uiPriority w:val="99"/>
    <w:rsid w:val="008C42A9"/>
    <w:rPr>
      <w:rFonts w:eastAsia="Times New Roman"/>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027648">
      <w:bodyDiv w:val="1"/>
      <w:marLeft w:val="0"/>
      <w:marRight w:val="0"/>
      <w:marTop w:val="0"/>
      <w:marBottom w:val="0"/>
      <w:divBdr>
        <w:top w:val="none" w:sz="0" w:space="0" w:color="auto"/>
        <w:left w:val="none" w:sz="0" w:space="0" w:color="auto"/>
        <w:bottom w:val="none" w:sz="0" w:space="0" w:color="auto"/>
        <w:right w:val="none" w:sz="0" w:space="0" w:color="auto"/>
      </w:divBdr>
    </w:div>
    <w:div w:id="14018328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mailto:hello@deepfense.online"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VKU%2025-30\NS.25-26\M&#244;n%20H&#7885;c\Gi&#7899;i%20thi&#7879;u%20chuy&#234;n%20ng&#224;nh\Khoa_luan_tot_nghiep_25.12.03.18.23.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B6D321-AD58-4B39-9838-4C7FE5983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Khoa_luan_tot_nghiep_25.12.03.18.23</Template>
  <TotalTime>1</TotalTime>
  <Pages>47</Pages>
  <Words>15192</Words>
  <Characters>86595</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Company>VKU</Company>
  <LinksUpToDate>false</LinksUpToDate>
  <CharactersWithSpaces>101584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hxn</dc:creator>
  <cp:keywords/>
  <dc:description/>
  <cp:lastModifiedBy>OBAMA MOHAMED</cp:lastModifiedBy>
  <cp:revision>3</cp:revision>
  <cp:lastPrinted>2026-01-05T05:29:00Z</cp:lastPrinted>
  <dcterms:created xsi:type="dcterms:W3CDTF">2026-06-07T05:35:00Z</dcterms:created>
  <dcterms:modified xsi:type="dcterms:W3CDTF">2026-06-07T05:35:00Z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1033-11.1.0.10702</vt:lpwstr>
  </property>
</Properties>
</file>